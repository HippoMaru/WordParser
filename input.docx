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3CA2" w:rsidRDefault="00D86640" w:rsidP="00BE1BBE">
      <w:pPr>
        <w:pStyle w:val="affa"/>
      </w:pPr>
      <w:r>
        <w:fldChar w:fldCharType="begin"/>
      </w:r>
      <w:r w:rsidR="00BE1BBE">
        <w:instrText xml:space="preserve"> </w:instrText>
      </w:r>
      <w:r w:rsidR="00BE1BBE">
        <w:rPr>
          <w:lang w:val="en-US"/>
        </w:rPr>
        <w:instrText>SET</w:instrText>
      </w:r>
      <w:r w:rsidR="00BE1BBE" w:rsidRPr="00E5515B">
        <w:instrText xml:space="preserve"> </w:instrText>
      </w:r>
      <w:r w:rsidR="00BE1BBE">
        <w:rPr>
          <w:lang w:val="en-US"/>
        </w:rPr>
        <w:instrText>MakeName</w:instrText>
      </w:r>
      <w:r w:rsidR="00BE1BBE" w:rsidRPr="00E5515B">
        <w:instrText xml:space="preserve"> </w:instrText>
      </w:r>
      <w:r>
        <w:fldChar w:fldCharType="begin"/>
      </w:r>
      <w:r w:rsidR="00F56F03">
        <w:instrText xml:space="preserve"> FILLIN "Введите название изделия"\d </w:instrText>
      </w:r>
      <w:r>
        <w:fldChar w:fldCharType="begin"/>
      </w:r>
      <w:r w:rsidR="00160589">
        <w:instrText xml:space="preserve"> if </w:instrText>
      </w:r>
      <w:r>
        <w:fldChar w:fldCharType="begin"/>
      </w:r>
      <w:r w:rsidR="00160589">
        <w:instrText xml:space="preserve"> ref MakeName </w:instrText>
      </w:r>
      <w:r>
        <w:fldChar w:fldCharType="separate"/>
      </w:r>
      <w:r w:rsidR="008E1C5E">
        <w:rPr>
          <w:noProof/>
        </w:rPr>
        <w:instrText>Пункт удаленного доступа</w:instrText>
      </w:r>
      <w:r>
        <w:fldChar w:fldCharType="end"/>
      </w:r>
      <w:r w:rsidR="00160589">
        <w:instrText xml:space="preserve"> = "" </w:instrText>
      </w:r>
      <w:r w:rsidR="00F56F03">
        <w:instrText>"Автоматизированное рабочее место"</w:instrText>
      </w:r>
      <w:r w:rsidR="00160589">
        <w:instrText xml:space="preserve"> </w:instrText>
      </w:r>
      <w:fldSimple w:instr=" ref MakeName ">
        <w:r w:rsidR="008E1C5E">
          <w:rPr>
            <w:noProof/>
          </w:rPr>
          <w:instrText>Пункт удаленного доступа</w:instrText>
        </w:r>
      </w:fldSimple>
      <w:r w:rsidR="00160589">
        <w:instrText xml:space="preserve"> </w:instrText>
      </w:r>
      <w:r>
        <w:fldChar w:fldCharType="separate"/>
      </w:r>
      <w:r w:rsidR="008E1C5E">
        <w:rPr>
          <w:noProof/>
        </w:rPr>
        <w:instrText>Пункт удаленного доступа</w:instrText>
      </w:r>
      <w:r>
        <w:fldChar w:fldCharType="end"/>
      </w:r>
      <w:r w:rsidR="00F56F03">
        <w:instrText xml:space="preserve"> \o \* MERGEFORMAT </w:instrText>
      </w:r>
      <w:r>
        <w:fldChar w:fldCharType="separate"/>
      </w:r>
      <w:r w:rsidR="008F2762">
        <w:instrText>Пункт удаленного доступа</w:instrText>
      </w:r>
      <w:r>
        <w:fldChar w:fldCharType="end"/>
      </w:r>
      <w:r w:rsidR="00BE1BBE">
        <w:instrText xml:space="preserve"> </w:instrText>
      </w:r>
      <w:r>
        <w:fldChar w:fldCharType="separate"/>
      </w:r>
      <w:bookmarkStart w:id="0" w:name="MakeName"/>
      <w:r w:rsidR="006810B2">
        <w:rPr>
          <w:noProof/>
        </w:rPr>
        <w:t>Пункт удаленного доступа</w:t>
      </w:r>
      <w:bookmarkEnd w:id="0"/>
      <w:r>
        <w:fldChar w:fldCharType="end"/>
      </w:r>
      <w:r w:rsidR="00BE1BBE">
        <w:t xml:space="preserve"> </w:t>
      </w:r>
      <w:r>
        <w:fldChar w:fldCharType="begin"/>
      </w:r>
      <w:r w:rsidR="00BE1BBE">
        <w:instrText xml:space="preserve"> </w:instrText>
      </w:r>
      <w:r w:rsidR="00BE1BBE" w:rsidRPr="00F06EAC">
        <w:instrText xml:space="preserve">SET DecNum </w:instrText>
      </w:r>
      <w:r>
        <w:fldChar w:fldCharType="begin"/>
      </w:r>
      <w:r w:rsidR="00F56F03">
        <w:instrText xml:space="preserve"> FILLIN "Введите децимальный номер изделия"\d </w:instrText>
      </w:r>
      <w:r>
        <w:fldChar w:fldCharType="begin"/>
      </w:r>
      <w:r w:rsidR="00160589">
        <w:instrText xml:space="preserve"> if </w:instrText>
      </w:r>
      <w:r>
        <w:fldChar w:fldCharType="begin"/>
      </w:r>
      <w:r w:rsidR="00160589">
        <w:instrText xml:space="preserve"> ref DecNum </w:instrText>
      </w:r>
      <w:r>
        <w:fldChar w:fldCharType="separate"/>
      </w:r>
      <w:r w:rsidR="008E1C5E">
        <w:rPr>
          <w:noProof/>
        </w:rPr>
        <w:instrText>ВБМА.466453.720</w:instrText>
      </w:r>
      <w:r>
        <w:fldChar w:fldCharType="end"/>
      </w:r>
      <w:r w:rsidR="00160589">
        <w:instrText xml:space="preserve"> = "" </w:instrText>
      </w:r>
      <w:r w:rsidR="00F56F03">
        <w:instrText>ВБМА.466453.002</w:instrText>
      </w:r>
      <w:r w:rsidR="00160589">
        <w:instrText xml:space="preserve"> </w:instrText>
      </w:r>
      <w:fldSimple w:instr=" ref DecNum ">
        <w:r w:rsidR="008E1C5E">
          <w:rPr>
            <w:noProof/>
          </w:rPr>
          <w:instrText>ВБМА.466453.720</w:instrText>
        </w:r>
      </w:fldSimple>
      <w:r w:rsidR="00160589">
        <w:instrText xml:space="preserve"> </w:instrText>
      </w:r>
      <w:r>
        <w:fldChar w:fldCharType="separate"/>
      </w:r>
      <w:r w:rsidR="008E1C5E">
        <w:rPr>
          <w:noProof/>
        </w:rPr>
        <w:instrText>ВБМА.466453.720</w:instrText>
      </w:r>
      <w:r>
        <w:fldChar w:fldCharType="end"/>
      </w:r>
      <w:r w:rsidR="00F56F03">
        <w:instrText xml:space="preserve"> \o \* MERGEFORMAT </w:instrText>
      </w:r>
      <w:r>
        <w:fldChar w:fldCharType="separate"/>
      </w:r>
      <w:r w:rsidR="008F2762">
        <w:instrText>ВБМА.466453.720</w:instrText>
      </w:r>
      <w:r>
        <w:fldChar w:fldCharType="end"/>
      </w:r>
      <w:r w:rsidR="00BE1BBE">
        <w:instrText xml:space="preserve"> </w:instrText>
      </w:r>
      <w:r>
        <w:fldChar w:fldCharType="separate"/>
      </w:r>
      <w:bookmarkStart w:id="1" w:name="DecNum"/>
      <w:r w:rsidR="006810B2">
        <w:rPr>
          <w:noProof/>
        </w:rPr>
        <w:t>ВБМА.466453.720</w:t>
      </w:r>
      <w:bookmarkEnd w:id="1"/>
      <w:r>
        <w:fldChar w:fldCharType="end"/>
      </w:r>
      <w:r w:rsidR="00BE1BBE">
        <w:t xml:space="preserve"> </w:t>
      </w:r>
      <w:r>
        <w:fldChar w:fldCharType="begin"/>
      </w:r>
      <w:r w:rsidR="00BE1BBE">
        <w:instrText xml:space="preserve"> </w:instrText>
      </w:r>
      <w:r w:rsidR="00BE1BBE" w:rsidRPr="00F06EAC">
        <w:instrText xml:space="preserve">SET </w:instrText>
      </w:r>
      <w:r w:rsidR="00BE1BBE">
        <w:instrText>Type</w:instrText>
      </w:r>
      <w:r w:rsidR="00BE1BBE" w:rsidRPr="00F06EAC">
        <w:instrText xml:space="preserve"> </w:instrText>
      </w:r>
      <w:r>
        <w:fldChar w:fldCharType="begin"/>
      </w:r>
      <w:r w:rsidR="00F56F03">
        <w:instrText xml:space="preserve"> FILLIN "Введите название типа документа"\d </w:instrText>
      </w:r>
      <w:r>
        <w:fldChar w:fldCharType="begin"/>
      </w:r>
      <w:r w:rsidR="00160589">
        <w:instrText xml:space="preserve"> if </w:instrText>
      </w:r>
      <w:r>
        <w:fldChar w:fldCharType="begin"/>
      </w:r>
      <w:r w:rsidR="00160589">
        <w:instrText xml:space="preserve"> ref Type </w:instrText>
      </w:r>
      <w:r>
        <w:fldChar w:fldCharType="separate"/>
      </w:r>
      <w:r w:rsidR="008E1C5E">
        <w:rPr>
          <w:noProof/>
        </w:rPr>
        <w:instrText>Руководство по эксплуатации</w:instrText>
      </w:r>
      <w:r>
        <w:fldChar w:fldCharType="end"/>
      </w:r>
      <w:r w:rsidR="00160589">
        <w:instrText xml:space="preserve"> = ""  "Руководство по эксплуатации" </w:instrText>
      </w:r>
      <w:fldSimple w:instr=" ref Type ">
        <w:r w:rsidR="008E1C5E">
          <w:rPr>
            <w:noProof/>
          </w:rPr>
          <w:instrText>Руководство по эксплуатации</w:instrText>
        </w:r>
      </w:fldSimple>
      <w:r w:rsidR="00160589">
        <w:instrText xml:space="preserve"> </w:instrText>
      </w:r>
      <w:r>
        <w:fldChar w:fldCharType="separate"/>
      </w:r>
      <w:r w:rsidR="008E1C5E">
        <w:rPr>
          <w:noProof/>
        </w:rPr>
        <w:instrText>Руководство по эксплуатации</w:instrText>
      </w:r>
      <w:r>
        <w:fldChar w:fldCharType="end"/>
      </w:r>
      <w:r w:rsidR="00F56F03">
        <w:instrText xml:space="preserve"> \o \* MERGEFORMAT </w:instrText>
      </w:r>
      <w:r>
        <w:fldChar w:fldCharType="separate"/>
      </w:r>
      <w:r w:rsidR="002723E9">
        <w:instrText>Руководство по эксплуатации</w:instrText>
      </w:r>
      <w:r>
        <w:fldChar w:fldCharType="end"/>
      </w:r>
      <w:r w:rsidR="00BE1BBE">
        <w:instrText xml:space="preserve"> </w:instrText>
      </w:r>
      <w:r>
        <w:fldChar w:fldCharType="separate"/>
      </w:r>
      <w:bookmarkStart w:id="2" w:name="Type"/>
      <w:r w:rsidR="006810B2">
        <w:rPr>
          <w:noProof/>
        </w:rPr>
        <w:t>Руководство по эксплуатации</w:t>
      </w:r>
      <w:bookmarkEnd w:id="2"/>
      <w:r>
        <w:fldChar w:fldCharType="end"/>
      </w:r>
      <w:r w:rsidR="00BE1BBE">
        <w:t xml:space="preserve"> </w:t>
      </w:r>
      <w:r>
        <w:fldChar w:fldCharType="begin"/>
      </w:r>
      <w:r w:rsidR="00BE1BBE">
        <w:instrText xml:space="preserve"> SET Code</w:instrText>
      </w:r>
      <w:r w:rsidR="00BE1BBE" w:rsidRPr="00F06EAC">
        <w:instrText xml:space="preserve"> </w:instrText>
      </w:r>
      <w:r>
        <w:fldChar w:fldCharType="begin"/>
      </w:r>
      <w:r w:rsidR="00F56F03">
        <w:instrText xml:space="preserve"> FILLIN "Введите код документа"\d </w:instrText>
      </w:r>
      <w:r>
        <w:fldChar w:fldCharType="begin"/>
      </w:r>
      <w:r w:rsidR="00160589">
        <w:instrText xml:space="preserve"> if </w:instrText>
      </w:r>
      <w:r>
        <w:fldChar w:fldCharType="begin"/>
      </w:r>
      <w:r w:rsidR="00160589">
        <w:instrText xml:space="preserve"> ref Code  </w:instrText>
      </w:r>
      <w:r>
        <w:fldChar w:fldCharType="separate"/>
      </w:r>
      <w:r w:rsidR="008E1C5E">
        <w:rPr>
          <w:noProof/>
        </w:rPr>
        <w:instrText>РЭ</w:instrText>
      </w:r>
      <w:r>
        <w:fldChar w:fldCharType="end"/>
      </w:r>
      <w:r w:rsidR="00160589">
        <w:instrText xml:space="preserve"> = "" РЭ </w:instrText>
      </w:r>
      <w:fldSimple w:instr=" ref Code  ">
        <w:r w:rsidR="008E1C5E">
          <w:rPr>
            <w:noProof/>
          </w:rPr>
          <w:instrText>РЭ</w:instrText>
        </w:r>
      </w:fldSimple>
      <w:r>
        <w:fldChar w:fldCharType="separate"/>
      </w:r>
      <w:r w:rsidR="008E1C5E">
        <w:rPr>
          <w:noProof/>
        </w:rPr>
        <w:instrText>РЭ</w:instrText>
      </w:r>
      <w:r>
        <w:fldChar w:fldCharType="end"/>
      </w:r>
      <w:r w:rsidR="00F56F03">
        <w:instrText xml:space="preserve"> \o \* MERGEFORMAT </w:instrText>
      </w:r>
      <w:r>
        <w:fldChar w:fldCharType="separate"/>
      </w:r>
      <w:r w:rsidR="002723E9">
        <w:instrText>РЭ</w:instrText>
      </w:r>
      <w:r>
        <w:fldChar w:fldCharType="end"/>
      </w:r>
      <w:r w:rsidR="00BE1BBE">
        <w:instrText xml:space="preserve"> </w:instrText>
      </w:r>
      <w:r>
        <w:fldChar w:fldCharType="separate"/>
      </w:r>
      <w:bookmarkStart w:id="3" w:name="Code"/>
      <w:r w:rsidR="006810B2">
        <w:rPr>
          <w:noProof/>
        </w:rPr>
        <w:t>РЭ</w:t>
      </w:r>
      <w:bookmarkEnd w:id="3"/>
      <w:r>
        <w:fldChar w:fldCharType="end"/>
      </w:r>
      <w:r w:rsidR="00BE1BBE">
        <w:t xml:space="preserve"> </w:t>
      </w:r>
      <w:r>
        <w:fldChar w:fldCharType="begin"/>
      </w:r>
      <w:r w:rsidR="00BE1BBE">
        <w:instrText xml:space="preserve"> </w:instrText>
      </w:r>
      <w:r w:rsidR="00BE1BBE">
        <w:rPr>
          <w:lang w:val="en-US"/>
        </w:rPr>
        <w:instrText>SET</w:instrText>
      </w:r>
      <w:r w:rsidR="00BE1BBE" w:rsidRPr="00E5515B">
        <w:instrText xml:space="preserve"> </w:instrText>
      </w:r>
      <w:r w:rsidR="00BE1BBE">
        <w:instrText>Year</w:instrText>
      </w:r>
      <w:r w:rsidR="00BE1BBE" w:rsidRPr="00E5515B">
        <w:instrText xml:space="preserve"> </w:instrText>
      </w:r>
      <w:r>
        <w:rPr>
          <w:lang w:val="en-US"/>
        </w:rPr>
        <w:fldChar w:fldCharType="begin"/>
      </w:r>
      <w:r w:rsidR="00BE1BBE" w:rsidRPr="00E5515B">
        <w:instrText xml:space="preserve"> </w:instrText>
      </w:r>
      <w:r w:rsidR="00BE1BBE">
        <w:rPr>
          <w:lang w:val="en-US"/>
        </w:rPr>
        <w:instrText>FILLIN</w:instrText>
      </w:r>
      <w:r w:rsidR="00BE1BBE" w:rsidRPr="00E5515B">
        <w:instrText xml:space="preserve"> </w:instrText>
      </w:r>
      <w:r w:rsidR="00BE1BBE">
        <w:instrText>"Введите год разработки"\</w:instrText>
      </w:r>
      <w:r w:rsidR="00BE1BBE">
        <w:rPr>
          <w:lang w:val="en-US"/>
        </w:rPr>
        <w:instrText>d</w:instrText>
      </w:r>
      <w:r>
        <w:fldChar w:fldCharType="begin"/>
      </w:r>
      <w:r w:rsidR="00160589">
        <w:instrText xml:space="preserve"> if </w:instrText>
      </w:r>
      <w:r>
        <w:fldChar w:fldCharType="begin"/>
      </w:r>
      <w:r w:rsidR="00160589">
        <w:instrText xml:space="preserve"> ref Year </w:instrText>
      </w:r>
      <w:r>
        <w:fldChar w:fldCharType="separate"/>
      </w:r>
      <w:r w:rsidR="008E1C5E">
        <w:rPr>
          <w:noProof/>
          <w:lang w:val="en-US"/>
        </w:rPr>
        <w:instrText>2019</w:instrText>
      </w:r>
      <w:r>
        <w:fldChar w:fldCharType="end"/>
      </w:r>
      <w:r w:rsidR="00160589">
        <w:instrText xml:space="preserve"> = ""</w:instrText>
      </w:r>
      <w:r w:rsidR="00BE1BBE" w:rsidRPr="00E5515B">
        <w:instrText xml:space="preserve"> </w:instrText>
      </w:r>
      <w:r>
        <w:fldChar w:fldCharType="begin"/>
      </w:r>
      <w:r w:rsidR="00BE1BBE">
        <w:instrText xml:space="preserve"> </w:instrText>
      </w:r>
      <w:r w:rsidR="00BE1BBE">
        <w:rPr>
          <w:lang w:val="en-US"/>
        </w:rPr>
        <w:instrText>DATE \@ "yyyy"</w:instrText>
      </w:r>
      <w:r w:rsidR="00BE1BBE">
        <w:instrText xml:space="preserve"> </w:instrText>
      </w:r>
      <w:r>
        <w:fldChar w:fldCharType="separate"/>
      </w:r>
      <w:r w:rsidR="00797511">
        <w:rPr>
          <w:noProof/>
          <w:lang w:val="en-US"/>
        </w:rPr>
        <w:instrText>2015</w:instrText>
      </w:r>
      <w:r>
        <w:fldChar w:fldCharType="end"/>
      </w:r>
      <w:r w:rsidR="00BE1BBE" w:rsidRPr="00E5515B">
        <w:instrText xml:space="preserve">  </w:instrText>
      </w:r>
      <w:fldSimple w:instr=" ref year ">
        <w:r w:rsidR="008E1C5E">
          <w:rPr>
            <w:noProof/>
            <w:lang w:val="en-US"/>
          </w:rPr>
          <w:instrText>2019</w:instrText>
        </w:r>
      </w:fldSimple>
      <w:r w:rsidR="00160589">
        <w:instrText xml:space="preserve"> </w:instrText>
      </w:r>
      <w:r>
        <w:fldChar w:fldCharType="separate"/>
      </w:r>
      <w:r w:rsidR="008E1C5E">
        <w:rPr>
          <w:noProof/>
          <w:lang w:val="en-US"/>
        </w:rPr>
        <w:instrText>2019</w:instrText>
      </w:r>
      <w:r>
        <w:fldChar w:fldCharType="end"/>
      </w:r>
      <w:r w:rsidR="00BE1BBE" w:rsidRPr="00E5515B">
        <w:instrText>\</w:instrText>
      </w:r>
      <w:r w:rsidR="00BE1BBE">
        <w:rPr>
          <w:lang w:val="en-US"/>
        </w:rPr>
        <w:instrText>o</w:instrText>
      </w:r>
      <w:r w:rsidR="00BE1BBE" w:rsidRPr="00E5515B">
        <w:instrText xml:space="preserve"> </w:instrText>
      </w:r>
      <w:r w:rsidR="00BE1BBE">
        <w:instrText xml:space="preserve">\* MERGEFORMAT </w:instrText>
      </w:r>
      <w:r>
        <w:rPr>
          <w:lang w:val="en-US"/>
        </w:rPr>
        <w:fldChar w:fldCharType="separate"/>
      </w:r>
      <w:r w:rsidR="002723E9">
        <w:rPr>
          <w:lang w:val="en-US"/>
        </w:rPr>
        <w:instrText>2019</w:instrText>
      </w:r>
      <w:r>
        <w:rPr>
          <w:lang w:val="en-US"/>
        </w:rPr>
        <w:fldChar w:fldCharType="end"/>
      </w:r>
      <w:r w:rsidR="00BE1BBE">
        <w:instrText xml:space="preserve"> </w:instrText>
      </w:r>
      <w:r>
        <w:fldChar w:fldCharType="separate"/>
      </w:r>
      <w:bookmarkStart w:id="4" w:name="Year"/>
      <w:r w:rsidR="006810B2">
        <w:rPr>
          <w:noProof/>
          <w:lang w:val="en-US"/>
        </w:rPr>
        <w:t>2019</w:t>
      </w:r>
      <w:bookmarkEnd w:id="4"/>
      <w:r>
        <w:fldChar w:fldCharType="end"/>
      </w:r>
      <w:r w:rsidR="00BE1BBE">
        <w:t xml:space="preserve"> </w:t>
      </w:r>
      <w:r>
        <w:fldChar w:fldCharType="begin"/>
      </w:r>
      <w:r w:rsidR="00E554DA">
        <w:instrText xml:space="preserve"> </w:instrText>
      </w:r>
      <w:r w:rsidR="00E554DA">
        <w:rPr>
          <w:lang w:val="en-US"/>
        </w:rPr>
        <w:instrText>SET</w:instrText>
      </w:r>
      <w:r w:rsidR="00E554DA" w:rsidRPr="00E554DA">
        <w:instrText xml:space="preserve"> </w:instrText>
      </w:r>
      <w:r w:rsidR="00E554DA">
        <w:rPr>
          <w:lang w:val="en-US"/>
        </w:rPr>
        <w:instrText>Docum</w:instrText>
      </w:r>
      <w:r w:rsidR="00E554DA" w:rsidRPr="00E554DA">
        <w:instrText xml:space="preserve"> </w:instrText>
      </w:r>
      <w:r w:rsidR="00C6692A">
        <w:rPr>
          <w:lang w:val="en-US"/>
        </w:rPr>
        <w:instrText>"</w:instrText>
      </w:r>
      <w:r>
        <w:rPr>
          <w:lang w:val="en-US"/>
        </w:rPr>
        <w:fldChar w:fldCharType="begin"/>
      </w:r>
      <w:r w:rsidR="00E554DA" w:rsidRPr="00E554DA">
        <w:instrText xml:space="preserve"> </w:instrText>
      </w:r>
      <w:r w:rsidR="0094149E">
        <w:instrText>REF</w:instrText>
      </w:r>
      <w:r w:rsidR="00E554DA" w:rsidRPr="00E554DA">
        <w:instrText xml:space="preserve"> </w:instrText>
      </w:r>
      <w:r w:rsidR="00E554DA">
        <w:rPr>
          <w:lang w:val="en-US"/>
        </w:rPr>
        <w:instrText>DecNum</w:instrText>
      </w:r>
      <w:r w:rsidR="00E554DA" w:rsidRPr="00E554DA">
        <w:instrText xml:space="preserve"> </w:instrText>
      </w:r>
      <w:r>
        <w:rPr>
          <w:lang w:val="en-US"/>
        </w:rPr>
        <w:fldChar w:fldCharType="separate"/>
      </w:r>
      <w:r w:rsidR="008E1C5E">
        <w:rPr>
          <w:noProof/>
        </w:rPr>
        <w:instrText>ВБМА.466453.720</w:instrText>
      </w:r>
      <w:r>
        <w:rPr>
          <w:lang w:val="en-US"/>
        </w:rPr>
        <w:fldChar w:fldCharType="end"/>
      </w:r>
      <w:r>
        <w:rPr>
          <w:lang w:val="en-US"/>
        </w:rPr>
        <w:fldChar w:fldCharType="begin"/>
      </w:r>
      <w:r w:rsidR="00E554DA" w:rsidRPr="00E554DA">
        <w:instrText xml:space="preserve"> </w:instrText>
      </w:r>
      <w:r w:rsidR="0094149E">
        <w:instrText>REF</w:instrText>
      </w:r>
      <w:r w:rsidR="00E554DA" w:rsidRPr="00E554DA">
        <w:instrText xml:space="preserve"> </w:instrText>
      </w:r>
      <w:r w:rsidR="00E554DA">
        <w:rPr>
          <w:lang w:val="en-US"/>
        </w:rPr>
        <w:instrText>Code</w:instrText>
      </w:r>
      <w:r w:rsidR="00E554DA" w:rsidRPr="00E554DA">
        <w:instrText xml:space="preserve"> </w:instrText>
      </w:r>
      <w:r>
        <w:rPr>
          <w:lang w:val="en-US"/>
        </w:rPr>
        <w:fldChar w:fldCharType="separate"/>
      </w:r>
      <w:r w:rsidR="008E1C5E">
        <w:rPr>
          <w:noProof/>
        </w:rPr>
        <w:instrText>РЭ</w:instrText>
      </w:r>
      <w:r>
        <w:rPr>
          <w:lang w:val="en-US"/>
        </w:rPr>
        <w:fldChar w:fldCharType="end"/>
      </w:r>
      <w:r w:rsidR="00C6692A">
        <w:rPr>
          <w:lang w:val="en-US"/>
        </w:rPr>
        <w:instrText>"</w:instrText>
      </w:r>
      <w:r w:rsidR="00E554DA">
        <w:instrText xml:space="preserve"> </w:instrText>
      </w:r>
      <w:r>
        <w:fldChar w:fldCharType="separate"/>
      </w:r>
      <w:bookmarkStart w:id="5" w:name="Docum"/>
      <w:r>
        <w:rPr>
          <w:noProof/>
          <w:lang w:val="en-US"/>
        </w:rPr>
        <w:fldChar w:fldCharType="begin"/>
      </w:r>
      <w:r w:rsidR="008E1C5E" w:rsidRPr="00E554DA">
        <w:rPr>
          <w:noProof/>
        </w:rPr>
        <w:instrText xml:space="preserve"> </w:instrText>
      </w:r>
      <w:r w:rsidR="008E1C5E">
        <w:rPr>
          <w:noProof/>
        </w:rPr>
        <w:instrText>REF</w:instrText>
      </w:r>
      <w:r w:rsidR="008E1C5E" w:rsidRPr="00E554DA">
        <w:rPr>
          <w:noProof/>
        </w:rPr>
        <w:instrText xml:space="preserve"> </w:instrText>
      </w:r>
      <w:r w:rsidR="008E1C5E">
        <w:rPr>
          <w:noProof/>
          <w:lang w:val="en-US"/>
        </w:rPr>
        <w:instrText>DecNum</w:instrText>
      </w:r>
      <w:r w:rsidR="008E1C5E" w:rsidRPr="00E554DA">
        <w:rPr>
          <w:noProof/>
        </w:rPr>
        <w:instrText xml:space="preserve"> </w:instrText>
      </w:r>
      <w:r>
        <w:rPr>
          <w:noProof/>
          <w:lang w:val="en-US"/>
        </w:rPr>
        <w:fldChar w:fldCharType="separate"/>
      </w:r>
      <w:r w:rsidR="008E1C5E">
        <w:rPr>
          <w:noProof/>
        </w:rPr>
        <w:t>ВБМА.466453.720</w:t>
      </w:r>
      <w:r>
        <w:rPr>
          <w:noProof/>
          <w:lang w:val="en-US"/>
        </w:rPr>
        <w:fldChar w:fldCharType="end"/>
      </w:r>
      <w:r>
        <w:rPr>
          <w:noProof/>
          <w:lang w:val="en-US"/>
        </w:rPr>
        <w:fldChar w:fldCharType="begin"/>
      </w:r>
      <w:r w:rsidR="008E1C5E" w:rsidRPr="00E554DA">
        <w:rPr>
          <w:noProof/>
        </w:rPr>
        <w:instrText xml:space="preserve"> </w:instrText>
      </w:r>
      <w:r w:rsidR="008E1C5E">
        <w:rPr>
          <w:noProof/>
        </w:rPr>
        <w:instrText>REF</w:instrText>
      </w:r>
      <w:r w:rsidR="008E1C5E" w:rsidRPr="00E554DA">
        <w:rPr>
          <w:noProof/>
        </w:rPr>
        <w:instrText xml:space="preserve"> </w:instrText>
      </w:r>
      <w:r w:rsidR="008E1C5E">
        <w:rPr>
          <w:noProof/>
          <w:lang w:val="en-US"/>
        </w:rPr>
        <w:instrText>Code</w:instrText>
      </w:r>
      <w:r w:rsidR="008E1C5E" w:rsidRPr="00E554DA">
        <w:rPr>
          <w:noProof/>
        </w:rPr>
        <w:instrText xml:space="preserve"> </w:instrText>
      </w:r>
      <w:r>
        <w:rPr>
          <w:noProof/>
          <w:lang w:val="en-US"/>
        </w:rPr>
        <w:fldChar w:fldCharType="separate"/>
      </w:r>
      <w:r w:rsidR="008E1C5E">
        <w:rPr>
          <w:noProof/>
        </w:rPr>
        <w:t>РЭ</w:t>
      </w:r>
      <w:r>
        <w:rPr>
          <w:noProof/>
          <w:lang w:val="en-US"/>
        </w:rPr>
        <w:fldChar w:fldCharType="end"/>
      </w:r>
      <w:bookmarkEnd w:id="5"/>
      <w:r>
        <w:fldChar w:fldCharType="end"/>
      </w:r>
    </w:p>
    <w:p w:rsidR="002F2C5C" w:rsidRDefault="002F2C5C" w:rsidP="002F2C5C">
      <w:pPr>
        <w:pStyle w:val="affa"/>
      </w:pPr>
    </w:p>
    <w:p w:rsidR="002F2C5C" w:rsidRDefault="002F2C5C" w:rsidP="00EB6CDD">
      <w:pPr>
        <w:pStyle w:val="affa"/>
      </w:pPr>
    </w:p>
    <w:p w:rsidR="002F2C5C" w:rsidRDefault="002F2C5C" w:rsidP="00EC0EC3">
      <w:pPr>
        <w:pStyle w:val="affa"/>
      </w:pPr>
    </w:p>
    <w:p w:rsidR="002F2C5C" w:rsidRPr="00BE56A2" w:rsidRDefault="002F2C5C" w:rsidP="00BE56A2">
      <w:pPr>
        <w:pStyle w:val="affa"/>
      </w:pPr>
    </w:p>
    <w:p w:rsidR="002F2C5C" w:rsidRPr="00A15432" w:rsidRDefault="002F2C5C" w:rsidP="00E40321">
      <w:pPr>
        <w:pStyle w:val="afffe"/>
      </w:pPr>
    </w:p>
    <w:p w:rsidR="002F2C5C" w:rsidRDefault="002F2C5C" w:rsidP="00D904AD">
      <w:pPr>
        <w:pStyle w:val="affa"/>
      </w:pPr>
    </w:p>
    <w:p w:rsidR="002F2C5C" w:rsidRDefault="002F2C5C" w:rsidP="002F2C5C">
      <w:pPr>
        <w:pStyle w:val="affa"/>
      </w:pPr>
    </w:p>
    <w:p w:rsidR="002F2C5C" w:rsidRDefault="002F2C5C" w:rsidP="002F2C5C">
      <w:pPr>
        <w:pStyle w:val="affa"/>
      </w:pPr>
    </w:p>
    <w:p w:rsidR="002F2C5C" w:rsidRDefault="002F2C5C" w:rsidP="002F2C5C">
      <w:pPr>
        <w:pStyle w:val="affa"/>
      </w:pPr>
    </w:p>
    <w:p w:rsidR="002F2C5C" w:rsidRDefault="002F2C5C" w:rsidP="002F2C5C">
      <w:pPr>
        <w:pStyle w:val="affa"/>
      </w:pPr>
    </w:p>
    <w:p w:rsidR="002F2C5C" w:rsidRDefault="002F2C5C" w:rsidP="006D69C5">
      <w:pPr>
        <w:pStyle w:val="affa"/>
      </w:pPr>
    </w:p>
    <w:p w:rsidR="00685856" w:rsidRDefault="00685856" w:rsidP="006D69C5">
      <w:pPr>
        <w:pStyle w:val="affa"/>
      </w:pPr>
    </w:p>
    <w:p w:rsidR="00685856" w:rsidRDefault="00685856" w:rsidP="006D69C5">
      <w:pPr>
        <w:pStyle w:val="affa"/>
      </w:pPr>
    </w:p>
    <w:p w:rsidR="002F2C5C" w:rsidRDefault="002F2C5C" w:rsidP="002F2C5C">
      <w:pPr>
        <w:pStyle w:val="affa"/>
      </w:pPr>
    </w:p>
    <w:tbl>
      <w:tblPr>
        <w:tblW w:w="0" w:type="auto"/>
        <w:tblLook w:val="04A0"/>
      </w:tblPr>
      <w:tblGrid>
        <w:gridCol w:w="8754"/>
      </w:tblGrid>
      <w:tr w:rsidR="009F786C" w:rsidTr="005E515A">
        <w:trPr>
          <w:cantSplit/>
          <w:trHeight w:val="1701"/>
        </w:trPr>
        <w:tc>
          <w:tcPr>
            <w:tcW w:w="8754" w:type="dxa"/>
            <w:vAlign w:val="bottom"/>
          </w:tcPr>
          <w:p w:rsidR="009F786C" w:rsidRPr="00740110" w:rsidRDefault="00D86640" w:rsidP="008301BF">
            <w:pPr>
              <w:pStyle w:val="afffc"/>
              <w:ind w:right="316"/>
            </w:pPr>
            <w:r>
              <w:fldChar w:fldCharType="begin"/>
            </w:r>
            <w:r w:rsidR="00141B34">
              <w:instrText xml:space="preserve"> REF MakeName \h </w:instrText>
            </w:r>
            <w:r>
              <w:fldChar w:fldCharType="separate"/>
            </w:r>
            <w:r w:rsidR="008E1C5E">
              <w:rPr>
                <w:noProof/>
              </w:rPr>
              <w:t>Пункт удаленного доступа</w:t>
            </w:r>
            <w:r>
              <w:fldChar w:fldCharType="end"/>
            </w:r>
          </w:p>
        </w:tc>
      </w:tr>
    </w:tbl>
    <w:p w:rsidR="00E554DA" w:rsidRPr="00F116E3" w:rsidRDefault="00D86640" w:rsidP="00BD12E3">
      <w:pPr>
        <w:pStyle w:val="52"/>
      </w:pPr>
      <w:r>
        <w:rPr>
          <w:lang w:val="en-US"/>
        </w:rPr>
        <w:fldChar w:fldCharType="begin"/>
      </w:r>
      <w:r w:rsidR="00C63CC0" w:rsidRPr="00F116E3">
        <w:instrText xml:space="preserve"> </w:instrText>
      </w:r>
      <w:r w:rsidR="00C63CC0">
        <w:rPr>
          <w:lang w:val="en-US"/>
        </w:rPr>
        <w:instrText>REF</w:instrText>
      </w:r>
      <w:r w:rsidR="00C63CC0" w:rsidRPr="00F116E3">
        <w:instrText xml:space="preserve"> </w:instrText>
      </w:r>
      <w:r w:rsidR="00C63CC0">
        <w:rPr>
          <w:lang w:val="en-US"/>
        </w:rPr>
        <w:instrText>Type</w:instrText>
      </w:r>
      <w:r w:rsidR="00C63CC0" w:rsidRPr="00F116E3">
        <w:instrText xml:space="preserve"> </w:instrText>
      </w:r>
      <w:r>
        <w:rPr>
          <w:lang w:val="en-US"/>
        </w:rPr>
        <w:fldChar w:fldCharType="separate"/>
      </w:r>
      <w:r w:rsidR="008E1C5E">
        <w:rPr>
          <w:noProof/>
        </w:rPr>
        <w:t>Руководство по эксплуатации</w:t>
      </w:r>
      <w:r>
        <w:rPr>
          <w:lang w:val="en-US"/>
        </w:rPr>
        <w:fldChar w:fldCharType="end"/>
      </w:r>
    </w:p>
    <w:p w:rsidR="00BD12E3" w:rsidRPr="00E554DA" w:rsidRDefault="005911AC" w:rsidP="00BD12E3">
      <w:pPr>
        <w:pStyle w:val="52"/>
      </w:pPr>
      <w:r>
        <w:t>ВБМА.000000.000РЭ</w:t>
      </w:r>
    </w:p>
    <w:p w:rsidR="00A46E46" w:rsidRPr="00BD1251" w:rsidRDefault="00BD1251" w:rsidP="00AC22A1">
      <w:pPr>
        <w:pStyle w:val="-caps"/>
        <w:rPr>
          <w:lang w:val="ru-RU"/>
        </w:rPr>
      </w:pPr>
      <w:r w:rsidRPr="00BD1251">
        <w:rPr>
          <w:lang w:val="ru-RU"/>
        </w:rPr>
        <w:lastRenderedPageBreak/>
        <w:t>С</w:t>
      </w:r>
      <w:r w:rsidRPr="00F116E3">
        <w:rPr>
          <w:lang w:val="ru-RU"/>
        </w:rPr>
        <w:t>одержание</w:t>
      </w:r>
    </w:p>
    <w:p w:rsidR="00415577" w:rsidRDefault="00D86640">
      <w:pPr>
        <w:pStyle w:val="16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r w:rsidRPr="00D86640">
        <w:fldChar w:fldCharType="begin"/>
      </w:r>
      <w:r w:rsidR="00E7798B" w:rsidRPr="008301BF">
        <w:rPr>
          <w:lang w:val="ru-RU"/>
        </w:rPr>
        <w:instrText xml:space="preserve"> </w:instrText>
      </w:r>
      <w:r w:rsidR="00E7798B">
        <w:instrText>TOC</w:instrText>
      </w:r>
      <w:r w:rsidR="00E7798B" w:rsidRPr="008301BF">
        <w:rPr>
          <w:lang w:val="ru-RU"/>
        </w:rPr>
        <w:instrText xml:space="preserve"> \</w:instrText>
      </w:r>
      <w:r w:rsidR="00E7798B">
        <w:instrText>o</w:instrText>
      </w:r>
      <w:r w:rsidR="00E7798B" w:rsidRPr="008301BF">
        <w:rPr>
          <w:lang w:val="ru-RU"/>
        </w:rPr>
        <w:instrText xml:space="preserve"> "1-3" \</w:instrText>
      </w:r>
      <w:r w:rsidR="00E7798B">
        <w:instrText>h</w:instrText>
      </w:r>
      <w:r w:rsidR="00E7798B" w:rsidRPr="008301BF">
        <w:rPr>
          <w:lang w:val="ru-RU"/>
        </w:rPr>
        <w:instrText xml:space="preserve"> \</w:instrText>
      </w:r>
      <w:r w:rsidR="00E7798B">
        <w:instrText>z</w:instrText>
      </w:r>
      <w:r w:rsidR="00E7798B" w:rsidRPr="008301BF">
        <w:rPr>
          <w:lang w:val="ru-RU"/>
        </w:rPr>
        <w:instrText xml:space="preserve"> \</w:instrText>
      </w:r>
      <w:r w:rsidR="00E7798B">
        <w:instrText>u</w:instrText>
      </w:r>
      <w:r w:rsidR="00E7798B" w:rsidRPr="008301BF">
        <w:rPr>
          <w:lang w:val="ru-RU"/>
        </w:rPr>
        <w:instrText xml:space="preserve"> </w:instrText>
      </w:r>
      <w:r w:rsidRPr="00D86640">
        <w:fldChar w:fldCharType="separate"/>
      </w:r>
      <w:hyperlink w:anchor="_Toc116042800" w:history="1">
        <w:r w:rsidR="00415577" w:rsidRPr="00B12E4E">
          <w:rPr>
            <w:rStyle w:val="affffc"/>
          </w:rPr>
          <w:t>1 Описание и работа</w:t>
        </w:r>
        <w:r w:rsidR="00415577">
          <w:rPr>
            <w:webHidden/>
          </w:rPr>
          <w:tab/>
        </w:r>
        <w:r w:rsidR="00415577">
          <w:rPr>
            <w:webHidden/>
          </w:rPr>
          <w:fldChar w:fldCharType="begin"/>
        </w:r>
        <w:r w:rsidR="00415577">
          <w:rPr>
            <w:webHidden/>
          </w:rPr>
          <w:instrText xml:space="preserve"> PAGEREF _Toc116042800 \h </w:instrText>
        </w:r>
        <w:r w:rsidR="00415577">
          <w:rPr>
            <w:webHidden/>
          </w:rPr>
        </w:r>
        <w:r w:rsidR="00415577">
          <w:rPr>
            <w:webHidden/>
          </w:rPr>
          <w:fldChar w:fldCharType="separate"/>
        </w:r>
        <w:r w:rsidR="00415577">
          <w:rPr>
            <w:webHidden/>
          </w:rPr>
          <w:t>4</w:t>
        </w:r>
        <w:r w:rsidR="00415577">
          <w:rPr>
            <w:webHidden/>
          </w:rPr>
          <w:fldChar w:fldCharType="end"/>
        </w:r>
      </w:hyperlink>
    </w:p>
    <w:p w:rsidR="00415577" w:rsidRDefault="00415577">
      <w:pPr>
        <w:pStyle w:val="2d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01" w:history="1">
        <w:r w:rsidRPr="00B12E4E">
          <w:rPr>
            <w:rStyle w:val="affffc"/>
            <w:snapToGrid w:val="0"/>
          </w:rPr>
          <w:t>1.1</w:t>
        </w:r>
        <w:r w:rsidRPr="00B12E4E">
          <w:rPr>
            <w:rStyle w:val="affffc"/>
          </w:rPr>
          <w:t xml:space="preserve"> Описание и работа изделия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3c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02" w:history="1">
        <w:r w:rsidRPr="00B12E4E">
          <w:rPr>
            <w:rStyle w:val="affffc"/>
          </w:rPr>
          <w:t>1.1.1 Назначение изделия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3c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03" w:history="1">
        <w:r w:rsidRPr="00B12E4E">
          <w:rPr>
            <w:rStyle w:val="affffc"/>
          </w:rPr>
          <w:t>1.1.2 Технические характеристики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3c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04" w:history="1">
        <w:r w:rsidRPr="00B12E4E">
          <w:rPr>
            <w:rStyle w:val="affffc"/>
          </w:rPr>
          <w:t>1.1.3 Состав изделия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3c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05" w:history="1">
        <w:r w:rsidRPr="00B12E4E">
          <w:rPr>
            <w:rStyle w:val="affffc"/>
          </w:rPr>
          <w:t>1.1.4 Устройство и работа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3c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06" w:history="1">
        <w:r w:rsidRPr="00B12E4E">
          <w:rPr>
            <w:rStyle w:val="affffc"/>
          </w:rPr>
          <w:t>1.1.5 Маркировка, пломбирование и упаковка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2d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07" w:history="1">
        <w:r w:rsidRPr="00B12E4E">
          <w:rPr>
            <w:rStyle w:val="affffc"/>
            <w:snapToGrid w:val="0"/>
          </w:rPr>
          <w:t>1.2</w:t>
        </w:r>
        <w:r w:rsidRPr="00B12E4E">
          <w:rPr>
            <w:rStyle w:val="affffc"/>
          </w:rPr>
          <w:t xml:space="preserve"> Описание и работа составных частей изделия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16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08" w:history="1">
        <w:r w:rsidRPr="00B12E4E">
          <w:rPr>
            <w:rStyle w:val="affffc"/>
            <w:lang w:val="ru-RU"/>
          </w:rPr>
          <w:t>2</w:t>
        </w:r>
        <w:r w:rsidRPr="00B12E4E">
          <w:rPr>
            <w:rStyle w:val="affffc"/>
          </w:rPr>
          <w:t xml:space="preserve"> Использование по назначению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2d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09" w:history="1">
        <w:r w:rsidRPr="00B12E4E">
          <w:rPr>
            <w:rStyle w:val="affffc"/>
            <w:snapToGrid w:val="0"/>
          </w:rPr>
          <w:t>2.1</w:t>
        </w:r>
        <w:r w:rsidRPr="00B12E4E">
          <w:rPr>
            <w:rStyle w:val="affffc"/>
          </w:rPr>
          <w:t xml:space="preserve"> Эксплуатационные ограничения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2d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10" w:history="1">
        <w:r w:rsidRPr="00B12E4E">
          <w:rPr>
            <w:rStyle w:val="affffc"/>
            <w:snapToGrid w:val="0"/>
          </w:rPr>
          <w:t>2.2</w:t>
        </w:r>
        <w:r w:rsidRPr="00B12E4E">
          <w:rPr>
            <w:rStyle w:val="affffc"/>
          </w:rPr>
          <w:t xml:space="preserve"> Подготовка изделия к использованию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3c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11" w:history="1">
        <w:r w:rsidRPr="00B12E4E">
          <w:rPr>
            <w:rStyle w:val="affffc"/>
          </w:rPr>
          <w:t>2.2.1 Меры безопасности при подготовке изделия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3c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12" w:history="1">
        <w:r w:rsidRPr="00B12E4E">
          <w:rPr>
            <w:rStyle w:val="affffc"/>
          </w:rPr>
          <w:t>2.2.2 Подготовка изделия к использованию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3c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13" w:history="1">
        <w:r w:rsidRPr="00B12E4E">
          <w:rPr>
            <w:rStyle w:val="affffc"/>
          </w:rPr>
          <w:t>2.2.3 Указания по включению и опробованию работы изделия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3c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14" w:history="1">
        <w:r w:rsidRPr="00B12E4E">
          <w:rPr>
            <w:rStyle w:val="affffc"/>
          </w:rPr>
          <w:t>2.2.4 Установка и настройка программного обеспечения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2d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15" w:history="1">
        <w:r w:rsidRPr="00B12E4E">
          <w:rPr>
            <w:rStyle w:val="affffc"/>
            <w:snapToGrid w:val="0"/>
          </w:rPr>
          <w:t>2.3</w:t>
        </w:r>
        <w:r w:rsidRPr="00B12E4E">
          <w:rPr>
            <w:rStyle w:val="affffc"/>
          </w:rPr>
          <w:t xml:space="preserve"> Использование изделия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3c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16" w:history="1">
        <w:r w:rsidRPr="00B12E4E">
          <w:rPr>
            <w:rStyle w:val="affffc"/>
          </w:rPr>
          <w:t>2.3.1 Порядок действия пользователя при выполнении задач применения изделия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3c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17" w:history="1">
        <w:r w:rsidRPr="00B12E4E">
          <w:rPr>
            <w:rStyle w:val="affffc"/>
          </w:rPr>
          <w:t>2.3.2 Порядок контроля работоспособности изделия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3c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18" w:history="1">
        <w:r w:rsidRPr="00B12E4E">
          <w:rPr>
            <w:rStyle w:val="affffc"/>
          </w:rPr>
          <w:t>2.3.3 Перечень возможных неисправностей в процессе использования изделия и рекомендации по действиям при их возникновении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3c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19" w:history="1">
        <w:r w:rsidRPr="00B12E4E">
          <w:rPr>
            <w:rStyle w:val="affffc"/>
          </w:rPr>
          <w:t>2.3.4 Порядок выключения изделия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3c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20" w:history="1">
        <w:r w:rsidRPr="00B12E4E">
          <w:rPr>
            <w:rStyle w:val="affffc"/>
          </w:rPr>
          <w:t>2.3.5 Меры безопасности при использовании изделия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16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21" w:history="1">
        <w:r w:rsidRPr="00B12E4E">
          <w:rPr>
            <w:rStyle w:val="affffc"/>
            <w:lang w:val="ru-RU"/>
          </w:rPr>
          <w:t>3</w:t>
        </w:r>
        <w:r w:rsidRPr="00B12E4E">
          <w:rPr>
            <w:rStyle w:val="affffc"/>
          </w:rPr>
          <w:t xml:space="preserve"> Техническое обслуживание</w:t>
        </w:r>
        <w:r w:rsidRPr="00B12E4E">
          <w:rPr>
            <w:rStyle w:val="affffc"/>
            <w:lang w:val="ru-RU"/>
          </w:rPr>
          <w:t xml:space="preserve"> </w:t>
        </w:r>
        <w:r w:rsidRPr="00B12E4E">
          <w:rPr>
            <w:rStyle w:val="affffc"/>
          </w:rPr>
          <w:t>изделия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2d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22" w:history="1">
        <w:r w:rsidRPr="00B12E4E">
          <w:rPr>
            <w:rStyle w:val="affffc"/>
            <w:snapToGrid w:val="0"/>
          </w:rPr>
          <w:t>3.1</w:t>
        </w:r>
        <w:r w:rsidRPr="00B12E4E">
          <w:rPr>
            <w:rStyle w:val="affffc"/>
          </w:rPr>
          <w:t xml:space="preserve"> Общие указания и меры безопасности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2d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23" w:history="1">
        <w:r w:rsidRPr="00B12E4E">
          <w:rPr>
            <w:rStyle w:val="affffc"/>
            <w:snapToGrid w:val="0"/>
          </w:rPr>
          <w:t>3.2</w:t>
        </w:r>
        <w:r w:rsidRPr="00B12E4E">
          <w:rPr>
            <w:rStyle w:val="affffc"/>
          </w:rPr>
          <w:t xml:space="preserve"> Порядок технического обслуживания и проверки работоспособности изделия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2d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24" w:history="1">
        <w:r w:rsidRPr="00B12E4E">
          <w:rPr>
            <w:rStyle w:val="affffc"/>
            <w:snapToGrid w:val="0"/>
          </w:rPr>
          <w:t>3.3</w:t>
        </w:r>
        <w:r w:rsidRPr="00B12E4E">
          <w:rPr>
            <w:rStyle w:val="affffc"/>
          </w:rPr>
          <w:t xml:space="preserve"> Техническое освидетельствование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2d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25" w:history="1">
        <w:r w:rsidRPr="00B12E4E">
          <w:rPr>
            <w:rStyle w:val="affffc"/>
            <w:snapToGrid w:val="0"/>
          </w:rPr>
          <w:t>3.4</w:t>
        </w:r>
        <w:r w:rsidRPr="00B12E4E">
          <w:rPr>
            <w:rStyle w:val="affffc"/>
          </w:rPr>
          <w:t xml:space="preserve"> Консервация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16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26" w:history="1">
        <w:r w:rsidRPr="00B12E4E">
          <w:rPr>
            <w:rStyle w:val="affffc"/>
            <w:lang w:val="ru-RU"/>
          </w:rPr>
          <w:t>4 Текущий ремонт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2d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27" w:history="1">
        <w:r w:rsidRPr="00B12E4E">
          <w:rPr>
            <w:rStyle w:val="affffc"/>
            <w:snapToGrid w:val="0"/>
          </w:rPr>
          <w:t>4.1</w:t>
        </w:r>
        <w:r w:rsidRPr="00B12E4E">
          <w:rPr>
            <w:rStyle w:val="affffc"/>
          </w:rPr>
          <w:t xml:space="preserve"> Общие указания и меры безопасности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2d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28" w:history="1">
        <w:r w:rsidRPr="00B12E4E">
          <w:rPr>
            <w:rStyle w:val="affffc"/>
            <w:snapToGrid w:val="0"/>
          </w:rPr>
          <w:t>4.2</w:t>
        </w:r>
        <w:r w:rsidRPr="00B12E4E">
          <w:rPr>
            <w:rStyle w:val="affffc"/>
          </w:rPr>
          <w:t xml:space="preserve"> Текущий ремонт системного блока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2d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29" w:history="1">
        <w:r w:rsidRPr="00B12E4E">
          <w:rPr>
            <w:rStyle w:val="affffc"/>
            <w:snapToGrid w:val="0"/>
          </w:rPr>
          <w:t>4.3</w:t>
        </w:r>
        <w:r w:rsidRPr="00B12E4E">
          <w:rPr>
            <w:rStyle w:val="affffc"/>
          </w:rPr>
          <w:t xml:space="preserve"> Текущий ремонт клавиатуры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2d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30" w:history="1">
        <w:r w:rsidRPr="00B12E4E">
          <w:rPr>
            <w:rStyle w:val="affffc"/>
            <w:snapToGrid w:val="0"/>
          </w:rPr>
          <w:t>4.4</w:t>
        </w:r>
        <w:r w:rsidRPr="00B12E4E">
          <w:rPr>
            <w:rStyle w:val="affffc"/>
          </w:rPr>
          <w:t xml:space="preserve"> Текущий ремонт манипулятора «мышь»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2d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31" w:history="1">
        <w:r w:rsidRPr="00B12E4E">
          <w:rPr>
            <w:rStyle w:val="affffc"/>
            <w:snapToGrid w:val="0"/>
          </w:rPr>
          <w:t>4.5</w:t>
        </w:r>
        <w:r w:rsidRPr="00B12E4E">
          <w:rPr>
            <w:rStyle w:val="affffc"/>
          </w:rPr>
          <w:t xml:space="preserve"> Текущий ремонт монитора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2d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32" w:history="1">
        <w:r w:rsidRPr="00B12E4E">
          <w:rPr>
            <w:rStyle w:val="affffc"/>
            <w:snapToGrid w:val="0"/>
          </w:rPr>
          <w:t>4.6</w:t>
        </w:r>
        <w:r w:rsidRPr="00B12E4E">
          <w:rPr>
            <w:rStyle w:val="affffc"/>
          </w:rPr>
          <w:t xml:space="preserve"> Текущий ремонт патч-корда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2d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33" w:history="1">
        <w:r w:rsidRPr="00B12E4E">
          <w:rPr>
            <w:rStyle w:val="affffc"/>
            <w:snapToGrid w:val="0"/>
          </w:rPr>
          <w:t>4.7</w:t>
        </w:r>
        <w:r w:rsidRPr="00B12E4E">
          <w:rPr>
            <w:rStyle w:val="affffc"/>
          </w:rPr>
          <w:t xml:space="preserve"> Текущий ремонт модема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2d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34" w:history="1">
        <w:r w:rsidRPr="00B12E4E">
          <w:rPr>
            <w:rStyle w:val="affffc"/>
            <w:snapToGrid w:val="0"/>
          </w:rPr>
          <w:t>4.8</w:t>
        </w:r>
        <w:r w:rsidRPr="00B12E4E">
          <w:rPr>
            <w:rStyle w:val="affffc"/>
          </w:rPr>
          <w:t xml:space="preserve"> Текущий ремонт программно-аппаратного комплекса VipNet Coordinator HW50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16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35" w:history="1">
        <w:r w:rsidRPr="00B12E4E">
          <w:rPr>
            <w:rStyle w:val="affffc"/>
            <w:lang w:val="ru-RU"/>
          </w:rPr>
          <w:t>5 Хранение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16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36" w:history="1">
        <w:r w:rsidRPr="00B12E4E">
          <w:rPr>
            <w:rStyle w:val="affffc"/>
          </w:rPr>
          <w:t>6 Транспортирование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16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37" w:history="1">
        <w:r w:rsidRPr="00B12E4E">
          <w:rPr>
            <w:rStyle w:val="affffc"/>
            <w:lang w:val="ru-RU"/>
          </w:rPr>
          <w:t>Приложение А (обязательное) Порядок установки, настройки и активации программного обеспечения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16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38" w:history="1">
        <w:r w:rsidRPr="00B12E4E">
          <w:rPr>
            <w:rStyle w:val="affffc"/>
            <w:lang w:val="ru-RU"/>
          </w:rPr>
          <w:t>Приложение Б (обязательное) Технологические карты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415577" w:rsidRDefault="00415577">
      <w:pPr>
        <w:pStyle w:val="16"/>
        <w:rPr>
          <w:rFonts w:asciiTheme="minorHAnsi" w:eastAsiaTheme="minorEastAsia" w:hAnsiTheme="minorHAnsi" w:cstheme="minorBidi"/>
          <w:sz w:val="22"/>
          <w:szCs w:val="22"/>
          <w:lang w:val="ru-RU" w:eastAsia="ru-RU" w:bidi="ar-SA"/>
        </w:rPr>
      </w:pPr>
      <w:hyperlink w:anchor="_Toc116042839" w:history="1">
        <w:r w:rsidRPr="00B12E4E">
          <w:rPr>
            <w:rStyle w:val="affffc"/>
          </w:rPr>
          <w:t>Перечень принятых сокращений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_Toc116042839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:rsidR="00A64998" w:rsidRDefault="00D86640" w:rsidP="00CF39F6">
      <w:pPr>
        <w:tabs>
          <w:tab w:val="right" w:leader="dot" w:pos="9639"/>
        </w:tabs>
        <w:ind w:firstLine="0"/>
      </w:pPr>
      <w:r>
        <w:fldChar w:fldCharType="end"/>
      </w:r>
    </w:p>
    <w:p w:rsidR="00D6618F" w:rsidRDefault="00D6618F" w:rsidP="00F13413">
      <w:r>
        <w:br w:type="page"/>
      </w:r>
      <w:r>
        <w:lastRenderedPageBreak/>
        <w:t xml:space="preserve">Настоящее руководство по эксплуатации (РЭ) содержит сведения, необходимые для изучения и правильной технической эксплуатации </w:t>
      </w:r>
      <w:r w:rsidR="005911AC">
        <w:t xml:space="preserve">ВБМА.000000.000 </w:t>
      </w:r>
      <w:r w:rsidR="00686843">
        <w:t>«</w:t>
      </w:r>
      <w:r w:rsidR="00D86640">
        <w:fldChar w:fldCharType="begin"/>
      </w:r>
      <w:r w:rsidR="002723E9">
        <w:instrText xml:space="preserve"> REF MakeName \h </w:instrText>
      </w:r>
      <w:r w:rsidR="00D86640">
        <w:fldChar w:fldCharType="separate"/>
      </w:r>
      <w:r w:rsidR="008E1C5E">
        <w:rPr>
          <w:noProof/>
        </w:rPr>
        <w:t>Пункт удаленного доступа</w:t>
      </w:r>
      <w:r w:rsidR="00D86640">
        <w:fldChar w:fldCharType="end"/>
      </w:r>
      <w:r w:rsidR="00686843">
        <w:rPr>
          <w:noProof/>
        </w:rPr>
        <w:t>»</w:t>
      </w:r>
      <w:r w:rsidR="00F13413">
        <w:t xml:space="preserve"> </w:t>
      </w:r>
      <w:r w:rsidR="00D54DAE">
        <w:t>(</w:t>
      </w:r>
      <w:r>
        <w:t xml:space="preserve">далее </w:t>
      </w:r>
      <w:r w:rsidR="0040604D">
        <w:t>–</w:t>
      </w:r>
      <w:r>
        <w:t xml:space="preserve"> изделие</w:t>
      </w:r>
      <w:r w:rsidR="00D54DAE">
        <w:t>)</w:t>
      </w:r>
      <w:r>
        <w:t>: описание работы изделия и его составных частей; правила подготовки и использования изделия по назначению; сведения о техническом обслуживании изделия и</w:t>
      </w:r>
      <w:r w:rsidRPr="000E5246">
        <w:t xml:space="preserve"> </w:t>
      </w:r>
      <w:r>
        <w:t>его составных частей; правила хранения, транспортирования, консервации и упаковки, а также сведения о маркировании и пломбировании изделия и тары.</w:t>
      </w:r>
    </w:p>
    <w:p w:rsidR="002F0F83" w:rsidRPr="0098453C" w:rsidRDefault="002F0F83" w:rsidP="002F0F83">
      <w:r w:rsidRPr="00A11A5E">
        <w:t xml:space="preserve">РЭ предназначено для </w:t>
      </w:r>
      <w:r w:rsidR="00F13413" w:rsidRPr="00A11A5E">
        <w:t xml:space="preserve">ознакомления с изделием с целью правильной </w:t>
      </w:r>
      <w:r w:rsidR="00F13413">
        <w:t xml:space="preserve">его </w:t>
      </w:r>
      <w:r w:rsidR="00F13413" w:rsidRPr="00A11A5E">
        <w:t xml:space="preserve">эксплуатации и </w:t>
      </w:r>
      <w:r w:rsidR="00F13413">
        <w:t>правильного</w:t>
      </w:r>
      <w:r w:rsidR="00F13413" w:rsidRPr="00A11A5E">
        <w:t xml:space="preserve"> использования его технических возможн</w:t>
      </w:r>
      <w:r w:rsidR="00F13413" w:rsidRPr="0098453C">
        <w:t>остей</w:t>
      </w:r>
      <w:r w:rsidR="0040604D">
        <w:t xml:space="preserve">. </w:t>
      </w:r>
      <w:r w:rsidRPr="00A11A5E">
        <w:t>РЭ</w:t>
      </w:r>
      <w:r w:rsidRPr="0098453C">
        <w:t xml:space="preserve"> не содержит всех сведений, необходимых для овладения уверенными навыками работы с изделием</w:t>
      </w:r>
      <w:r>
        <w:t>,</w:t>
      </w:r>
      <w:r w:rsidRPr="0098453C">
        <w:t xml:space="preserve"> и должно применяться совместно с эксплуатационн</w:t>
      </w:r>
      <w:r w:rsidR="00861E55">
        <w:t>ой</w:t>
      </w:r>
      <w:r w:rsidRPr="0098453C">
        <w:t xml:space="preserve"> документа</w:t>
      </w:r>
      <w:r w:rsidR="00861E55">
        <w:t>ц</w:t>
      </w:r>
      <w:r w:rsidRPr="0098453C">
        <w:t>и</w:t>
      </w:r>
      <w:r w:rsidR="00861E55">
        <w:t>ей</w:t>
      </w:r>
      <w:r w:rsidR="00D54DAE">
        <w:t xml:space="preserve"> (ЭД)</w:t>
      </w:r>
      <w:r w:rsidR="0040604D">
        <w:t xml:space="preserve"> на поставляемые в составе изделия составные части и программные изделия.</w:t>
      </w:r>
      <w:r w:rsidRPr="0098453C">
        <w:t xml:space="preserve"> </w:t>
      </w:r>
    </w:p>
    <w:p w:rsidR="002F0F83" w:rsidRDefault="002F0F83" w:rsidP="002F0F83">
      <w:r>
        <w:t>В данном руководстве даются рекомендации и конкретные требования, соблюдение которых позволит сохранить изделие в исправном состоянии.</w:t>
      </w:r>
    </w:p>
    <w:p w:rsidR="0040604D" w:rsidRDefault="0040604D" w:rsidP="002F0F83">
      <w:r w:rsidRPr="0040604D">
        <w:rPr>
          <w:color w:val="000000"/>
        </w:rPr>
        <w:t>Объекты, предназначенные для установки и эксплуатации изделия, должны быть оборудованы магистралью защитного заземления в соответствии с ГОСТ</w:t>
      </w:r>
      <w:r w:rsidR="00B41755">
        <w:rPr>
          <w:color w:val="000000"/>
        </w:rPr>
        <w:t> </w:t>
      </w:r>
      <w:r w:rsidRPr="0040604D">
        <w:rPr>
          <w:color w:val="000000"/>
        </w:rPr>
        <w:t xml:space="preserve">12.1.030-81. Установка изделия на объектах должна исключать опасные для обслуживающего персонала его перемещения во всех направлениях, возникающие в процессе эксплуатации. Общие требования к обеспечению </w:t>
      </w:r>
      <w:r w:rsidRPr="0040604D">
        <w:rPr>
          <w:color w:val="000000"/>
          <w:spacing w:val="-1"/>
        </w:rPr>
        <w:t>пожарной безо</w:t>
      </w:r>
      <w:r w:rsidRPr="0040604D">
        <w:rPr>
          <w:color w:val="000000"/>
          <w:spacing w:val="-3"/>
        </w:rPr>
        <w:t>пасности в помещениях – по ГОСТ</w:t>
      </w:r>
      <w:r w:rsidR="00B41755">
        <w:rPr>
          <w:color w:val="000000"/>
          <w:spacing w:val="-3"/>
        </w:rPr>
        <w:t> </w:t>
      </w:r>
      <w:r w:rsidRPr="0040604D">
        <w:rPr>
          <w:color w:val="000000"/>
          <w:spacing w:val="-3"/>
        </w:rPr>
        <w:t>12.1.004-91.</w:t>
      </w:r>
    </w:p>
    <w:p w:rsidR="002F0F83" w:rsidRDefault="0040604D" w:rsidP="002F0F83">
      <w:r>
        <w:t>Эксплуатацию изделия должны проводить лица, имеющие высшее или среднее специальное образование, являющиеся уверенными пользователями персональной электронно-вычислительной машины (ПЭВМ), изучившие настоящее РЭ, полный комплект ЭД, поставляемой с изделием, и прошедшие инструктаж по технике безопасности при эксплуатации изделия.</w:t>
      </w:r>
    </w:p>
    <w:p w:rsidR="002F0F83" w:rsidRDefault="002F0F83" w:rsidP="002F0F83">
      <w:r w:rsidRPr="0040604D">
        <w:t>ВНИМАНИЕ: РАБОТА НА ИЗДЕЛИ</w:t>
      </w:r>
      <w:r w:rsidR="00CC0F1F" w:rsidRPr="0040604D">
        <w:t>И</w:t>
      </w:r>
      <w:r w:rsidRPr="0040604D">
        <w:t xml:space="preserve"> БЕЗ ПОДКЛЮЧЕНИЯ СОСТАВНЫХ ЧА</w:t>
      </w:r>
      <w:r w:rsidR="004679EE" w:rsidRPr="0040604D">
        <w:t>С</w:t>
      </w:r>
      <w:r w:rsidRPr="0040604D">
        <w:t>ТЕЙ ИЗДЕЛИЯ К МАГИСТРАЛИ ЗАЩИТНОГО ЗАЗЕМЛЕНИЯ ЗАПРЕЩЕНА!</w:t>
      </w:r>
    </w:p>
    <w:p w:rsidR="002F0F83" w:rsidRDefault="002F0F83" w:rsidP="00D6618F"/>
    <w:p w:rsidR="00D6618F" w:rsidRDefault="00D6618F" w:rsidP="000B0692">
      <w:pPr>
        <w:pStyle w:val="10"/>
      </w:pPr>
      <w:bookmarkStart w:id="6" w:name="_Toc116042800"/>
      <w:proofErr w:type="spellStart"/>
      <w:r>
        <w:lastRenderedPageBreak/>
        <w:t>Описание</w:t>
      </w:r>
      <w:proofErr w:type="spellEnd"/>
      <w:r>
        <w:t xml:space="preserve"> и </w:t>
      </w:r>
      <w:proofErr w:type="spellStart"/>
      <w:r>
        <w:t>работа</w:t>
      </w:r>
      <w:bookmarkEnd w:id="6"/>
      <w:proofErr w:type="spellEnd"/>
    </w:p>
    <w:p w:rsidR="0040604D" w:rsidRDefault="0040604D" w:rsidP="002B17B5">
      <w:pPr>
        <w:pStyle w:val="21"/>
      </w:pPr>
      <w:bookmarkStart w:id="7" w:name="_Toc116042801"/>
      <w:r w:rsidRPr="001E36CC">
        <w:rPr>
          <w:sz w:val="28"/>
          <w:szCs w:val="28"/>
        </w:rPr>
        <w:t>Описание и работа изделия</w:t>
      </w:r>
      <w:bookmarkEnd w:id="7"/>
    </w:p>
    <w:p w:rsidR="00D6618F" w:rsidRDefault="00D6618F" w:rsidP="002B17B5">
      <w:pPr>
        <w:pStyle w:val="30"/>
        <w:spacing w:before="240"/>
      </w:pPr>
      <w:bookmarkStart w:id="8" w:name="_Toc116042802"/>
      <w:r>
        <w:t>Назначение изделия</w:t>
      </w:r>
      <w:bookmarkEnd w:id="8"/>
    </w:p>
    <w:p w:rsidR="00F116E3" w:rsidRDefault="00F116E3" w:rsidP="002B17B5">
      <w:r>
        <w:t>Наименование изделия: «</w:t>
      </w:r>
      <w:r w:rsidR="00D86640">
        <w:fldChar w:fldCharType="begin"/>
      </w:r>
      <w:r w:rsidR="00586930">
        <w:instrText xml:space="preserve"> REF MakeName \h </w:instrText>
      </w:r>
      <w:r w:rsidR="00D86640">
        <w:fldChar w:fldCharType="separate"/>
      </w:r>
      <w:r w:rsidR="008E1C5E">
        <w:rPr>
          <w:noProof/>
        </w:rPr>
        <w:t>Пункт удаленного доступа</w:t>
      </w:r>
      <w:r w:rsidR="00D86640">
        <w:fldChar w:fldCharType="end"/>
      </w:r>
      <w:r>
        <w:t>».</w:t>
      </w:r>
    </w:p>
    <w:p w:rsidR="00F116E3" w:rsidRDefault="00F116E3" w:rsidP="002B17B5">
      <w:r>
        <w:t>Обозначение изделия:</w:t>
      </w:r>
      <w:r w:rsidR="005911AC" w:rsidRPr="005911AC">
        <w:t xml:space="preserve"> </w:t>
      </w:r>
      <w:r w:rsidR="005911AC">
        <w:t>ВБМА.000000.000</w:t>
      </w:r>
      <w:r w:rsidR="005960E4">
        <w:t>.</w:t>
      </w:r>
    </w:p>
    <w:p w:rsidR="0088364E" w:rsidRPr="000B0692" w:rsidRDefault="000852A1" w:rsidP="000B0692">
      <w:pPr>
        <w:pStyle w:val="4a"/>
        <w:rPr>
          <w:rStyle w:val="FontStyle54"/>
          <w:sz w:val="24"/>
          <w:szCs w:val="24"/>
        </w:rPr>
      </w:pPr>
      <w:r w:rsidRPr="000B0692">
        <w:t xml:space="preserve">Изделие предназначено </w:t>
      </w:r>
      <w:bookmarkStart w:id="9" w:name="_Ref13826986"/>
      <w:r w:rsidR="008F2762" w:rsidRPr="000B0692">
        <w:t xml:space="preserve">для обеспечения автоматизированного обмена информацией (данными, документами) с изделием </w:t>
      </w:r>
      <w:r w:rsidR="005911AC">
        <w:t xml:space="preserve">ВБМА.000000.001 </w:t>
      </w:r>
      <w:r w:rsidR="008F2762" w:rsidRPr="000B0692">
        <w:t>«Центральный узел доступа» национального Центра по уменьшению ядерной опасности по каналу связи, организованному и защищённому на основе технологии частной виртуальной сети в сети Интернет.</w:t>
      </w:r>
    </w:p>
    <w:p w:rsidR="0049140E" w:rsidRDefault="0049140E" w:rsidP="002B17B5">
      <w:pPr>
        <w:pStyle w:val="4a"/>
      </w:pPr>
      <w:bookmarkStart w:id="10" w:name="_Ref22658339"/>
      <w:r w:rsidRPr="0049140E">
        <w:t xml:space="preserve">Изделие предназначено для </w:t>
      </w:r>
      <w:r w:rsidRPr="0049140E">
        <w:rPr>
          <w:szCs w:val="26"/>
        </w:rPr>
        <w:t>эксплуатации</w:t>
      </w:r>
      <w:r w:rsidRPr="0049140E">
        <w:t xml:space="preserve"> </w:t>
      </w:r>
      <w:r w:rsidRPr="0049140E">
        <w:rPr>
          <w:szCs w:val="26"/>
        </w:rPr>
        <w:t xml:space="preserve">в </w:t>
      </w:r>
      <w:r w:rsidR="00CC1F1A" w:rsidRPr="00B55C75">
        <w:rPr>
          <w:lang w:eastAsia="ru-RU" w:bidi="ar-SA"/>
        </w:rPr>
        <w:t>стационарных</w:t>
      </w:r>
      <w:r w:rsidR="00CC1F1A" w:rsidRPr="0049140E">
        <w:t xml:space="preserve"> </w:t>
      </w:r>
      <w:r w:rsidRPr="0049140E">
        <w:t>отапливаемых помещениях и сооружениях при соблюдении следующих условий:</w:t>
      </w:r>
      <w:bookmarkEnd w:id="9"/>
      <w:bookmarkEnd w:id="10"/>
    </w:p>
    <w:p w:rsidR="0049140E" w:rsidRPr="0049140E" w:rsidRDefault="0049140E" w:rsidP="002B17B5">
      <w:pPr>
        <w:pStyle w:val="-1"/>
      </w:pPr>
      <w:r w:rsidRPr="0049140E">
        <w:t>пониженная предельная температура среды должна быть не ниже минус 20</w:t>
      </w:r>
      <w:proofErr w:type="gramStart"/>
      <w:r w:rsidRPr="00580878">
        <w:t> </w:t>
      </w:r>
      <w:r w:rsidRPr="0049140E">
        <w:t>°С</w:t>
      </w:r>
      <w:proofErr w:type="gramEnd"/>
      <w:r w:rsidRPr="0049140E">
        <w:t>;</w:t>
      </w:r>
    </w:p>
    <w:p w:rsidR="0049140E" w:rsidRPr="0049140E" w:rsidRDefault="0049140E" w:rsidP="002B17B5">
      <w:pPr>
        <w:pStyle w:val="-1"/>
      </w:pPr>
      <w:r w:rsidRPr="0049140E">
        <w:t>пониженная рабочая температура среды должна быть не ниже плюс 5</w:t>
      </w:r>
      <w:proofErr w:type="gramStart"/>
      <w:r>
        <w:t> </w:t>
      </w:r>
      <w:r w:rsidRPr="0049140E">
        <w:t>°С</w:t>
      </w:r>
      <w:proofErr w:type="gramEnd"/>
      <w:r w:rsidRPr="0049140E">
        <w:t>;</w:t>
      </w:r>
    </w:p>
    <w:p w:rsidR="0049140E" w:rsidRPr="0049140E" w:rsidRDefault="0049140E" w:rsidP="002B17B5">
      <w:pPr>
        <w:pStyle w:val="-1"/>
        <w:rPr>
          <w:szCs w:val="24"/>
        </w:rPr>
      </w:pPr>
      <w:r w:rsidRPr="0049140E">
        <w:t>повышенная предельная температура среды должна быть не выше плюс 40</w:t>
      </w:r>
      <w:proofErr w:type="gramStart"/>
      <w:r w:rsidRPr="00580878">
        <w:t> </w:t>
      </w:r>
      <w:r w:rsidRPr="0049140E">
        <w:t>°С</w:t>
      </w:r>
      <w:proofErr w:type="gramEnd"/>
      <w:r w:rsidRPr="0049140E">
        <w:t>;</w:t>
      </w:r>
    </w:p>
    <w:p w:rsidR="0049140E" w:rsidRPr="0049140E" w:rsidRDefault="0049140E" w:rsidP="002B17B5">
      <w:pPr>
        <w:pStyle w:val="-1"/>
        <w:rPr>
          <w:szCs w:val="24"/>
        </w:rPr>
      </w:pPr>
      <w:r w:rsidRPr="0049140E">
        <w:t>повышенная рабочая температура среды должна быть не выше плюс 30</w:t>
      </w:r>
      <w:proofErr w:type="gramStart"/>
      <w:r w:rsidRPr="00580878">
        <w:t> </w:t>
      </w:r>
      <w:r w:rsidRPr="0049140E">
        <w:t>°С</w:t>
      </w:r>
      <w:proofErr w:type="gramEnd"/>
      <w:r w:rsidRPr="0049140E">
        <w:t>;</w:t>
      </w:r>
    </w:p>
    <w:p w:rsidR="0049140E" w:rsidRPr="0049140E" w:rsidRDefault="0049140E" w:rsidP="002B17B5">
      <w:pPr>
        <w:pStyle w:val="-1"/>
      </w:pPr>
      <w:r w:rsidRPr="0049140E">
        <w:t>повышенная относительная влажность воздуха при температуре 25</w:t>
      </w:r>
      <w:proofErr w:type="gramStart"/>
      <w:r>
        <w:t> </w:t>
      </w:r>
      <w:r w:rsidRPr="0049140E">
        <w:t>°С</w:t>
      </w:r>
      <w:proofErr w:type="gramEnd"/>
      <w:r w:rsidRPr="0049140E">
        <w:t xml:space="preserve"> должна быть не более 80</w:t>
      </w:r>
      <w:r w:rsidRPr="00580878">
        <w:t> </w:t>
      </w:r>
      <w:r w:rsidRPr="0049140E">
        <w:t>%.</w:t>
      </w:r>
    </w:p>
    <w:p w:rsidR="00D6618F" w:rsidRDefault="00175FE1" w:rsidP="002B17B5">
      <w:pPr>
        <w:pStyle w:val="30"/>
        <w:spacing w:before="240"/>
      </w:pPr>
      <w:bookmarkStart w:id="11" w:name="_Toc116042803"/>
      <w:r>
        <w:t>Технические х</w:t>
      </w:r>
      <w:r w:rsidR="00D6618F">
        <w:t>арактеристики</w:t>
      </w:r>
      <w:bookmarkEnd w:id="11"/>
      <w:r w:rsidR="00D6618F">
        <w:t xml:space="preserve"> </w:t>
      </w:r>
    </w:p>
    <w:p w:rsidR="00BC3799" w:rsidRDefault="005C6EBB" w:rsidP="002B17B5">
      <w:pPr>
        <w:pStyle w:val="4a"/>
      </w:pPr>
      <w:r w:rsidRPr="004D4D2A">
        <w:t>Электропитание изделия осуществляется от сети переменного</w:t>
      </w:r>
      <w:r>
        <w:t xml:space="preserve"> тока напряжением (220 ± 22) </w:t>
      </w:r>
      <w:proofErr w:type="gramStart"/>
      <w:r>
        <w:t>В</w:t>
      </w:r>
      <w:proofErr w:type="gramEnd"/>
      <w:r>
        <w:t>,</w:t>
      </w:r>
      <w:r w:rsidRPr="004D4D2A">
        <w:t xml:space="preserve"> </w:t>
      </w:r>
      <w:proofErr w:type="gramStart"/>
      <w:r w:rsidRPr="004D4D2A">
        <w:t>частотой</w:t>
      </w:r>
      <w:proofErr w:type="gramEnd"/>
      <w:r w:rsidRPr="004D4D2A">
        <w:t xml:space="preserve"> (50 ± 1) Гц </w:t>
      </w:r>
      <w:r w:rsidR="00E724B8">
        <w:rPr>
          <w:szCs w:val="26"/>
        </w:rPr>
        <w:t>через розетки, которые имеют контакты защитного заземления, надёжно соединенные с магистралью защитного заземления помещения (</w:t>
      </w:r>
      <w:proofErr w:type="spellStart"/>
      <w:r w:rsidR="00E724B8">
        <w:rPr>
          <w:szCs w:val="26"/>
        </w:rPr>
        <w:t>евророзетки</w:t>
      </w:r>
      <w:proofErr w:type="spellEnd"/>
      <w:r w:rsidR="00E724B8">
        <w:rPr>
          <w:szCs w:val="26"/>
        </w:rPr>
        <w:t>)</w:t>
      </w:r>
      <w:r w:rsidR="00BC3799" w:rsidRPr="00BC3799">
        <w:t>.</w:t>
      </w:r>
    </w:p>
    <w:p w:rsidR="009C0D73" w:rsidRPr="007970DC" w:rsidRDefault="009940E7" w:rsidP="002B17B5">
      <w:pPr>
        <w:pStyle w:val="4a"/>
      </w:pPr>
      <w:r w:rsidRPr="007970DC">
        <w:t xml:space="preserve">Потребляемая изделием </w:t>
      </w:r>
      <w:r w:rsidRPr="00D31DD5">
        <w:t xml:space="preserve">мощность не более </w:t>
      </w:r>
      <w:r w:rsidR="000B0692">
        <w:t>16</w:t>
      </w:r>
      <w:r w:rsidR="00E724B8">
        <w:t>00 </w:t>
      </w:r>
      <w:r w:rsidR="00E724B8" w:rsidRPr="00FE4E8E">
        <w:t>Вт</w:t>
      </w:r>
      <w:r w:rsidR="0040604D" w:rsidRPr="00D31DD5">
        <w:t>.</w:t>
      </w:r>
      <w:r w:rsidR="00D31DD5" w:rsidRPr="00D31DD5">
        <w:t xml:space="preserve"> </w:t>
      </w:r>
    </w:p>
    <w:p w:rsidR="0040604D" w:rsidRDefault="000B4ED7" w:rsidP="002B17B5">
      <w:pPr>
        <w:pStyle w:val="4a"/>
      </w:pPr>
      <w:bookmarkStart w:id="12" w:name="_Ref352965191"/>
      <w:r w:rsidRPr="00FE4E8E">
        <w:t>Изделие имеет следующ</w:t>
      </w:r>
      <w:r>
        <w:t>ее</w:t>
      </w:r>
      <w:r w:rsidRPr="00FE4E8E">
        <w:t xml:space="preserve"> значени</w:t>
      </w:r>
      <w:r>
        <w:t>е</w:t>
      </w:r>
      <w:r w:rsidRPr="00FE4E8E">
        <w:t xml:space="preserve"> показател</w:t>
      </w:r>
      <w:r>
        <w:t>я</w:t>
      </w:r>
      <w:r w:rsidRPr="00FE4E8E">
        <w:t xml:space="preserve"> над</w:t>
      </w:r>
      <w:r>
        <w:t>ё</w:t>
      </w:r>
      <w:r w:rsidRPr="00FE4E8E">
        <w:t>жности:</w:t>
      </w:r>
      <w:r>
        <w:t xml:space="preserve"> </w:t>
      </w:r>
      <w:r w:rsidRPr="00BA1702">
        <w:t>среднее время восстановления работоспособности не более 3</w:t>
      </w:r>
      <w:r>
        <w:t> </w:t>
      </w:r>
      <w:r w:rsidRPr="00BA1702">
        <w:t xml:space="preserve">ч при условии работоспособности магистральных каналов связи, сетей </w:t>
      </w:r>
      <w:r w:rsidR="00DB3991" w:rsidRPr="00BA1702">
        <w:t>электро</w:t>
      </w:r>
      <w:r w:rsidR="00DB3991">
        <w:t>питания</w:t>
      </w:r>
      <w:r w:rsidRPr="00BA1702">
        <w:t xml:space="preserve"> и наличия в составе запасных частей, инструментов и принадлежностей (ЗИП) элемента замены</w:t>
      </w:r>
      <w:r>
        <w:t xml:space="preserve"> без учёта времени его доставки.</w:t>
      </w:r>
    </w:p>
    <w:p w:rsidR="000B4ED7" w:rsidRDefault="000B4ED7" w:rsidP="002B17B5">
      <w:r w:rsidRPr="000B4ED7">
        <w:rPr>
          <w:spacing w:val="60"/>
        </w:rPr>
        <w:t>Примечание</w:t>
      </w:r>
      <w:r w:rsidRPr="000B4ED7">
        <w:t xml:space="preserve"> – </w:t>
      </w:r>
      <w:r w:rsidR="00CC1F1A">
        <w:t>ЗИП изделия входя</w:t>
      </w:r>
      <w:r w:rsidR="00143878">
        <w:t>т в с</w:t>
      </w:r>
      <w:r w:rsidRPr="000B4ED7">
        <w:t>остав одиночного комплекта запасных частей,</w:t>
      </w:r>
      <w:r w:rsidR="00143878">
        <w:t xml:space="preserve"> </w:t>
      </w:r>
      <w:r w:rsidRPr="000B4ED7">
        <w:t>инструментов и принад</w:t>
      </w:r>
      <w:r w:rsidR="00143878">
        <w:t xml:space="preserve">лежностей </w:t>
      </w:r>
      <w:r w:rsidRPr="000B4ED7">
        <w:t xml:space="preserve">(ЗИП-О) </w:t>
      </w:r>
      <w:r w:rsidR="008F2762" w:rsidRPr="0088364E">
        <w:t xml:space="preserve">изделия </w:t>
      </w:r>
      <w:r w:rsidR="005911AC">
        <w:t>ВБМА.000000.000</w:t>
      </w:r>
      <w:r w:rsidR="005911AC" w:rsidRPr="0088364E">
        <w:rPr>
          <w:noProof/>
        </w:rPr>
        <w:t xml:space="preserve"> </w:t>
      </w:r>
      <w:r w:rsidR="008F2762" w:rsidRPr="0088364E">
        <w:rPr>
          <w:noProof/>
        </w:rPr>
        <w:t>«К</w:t>
      </w:r>
      <w:r w:rsidR="008F2762" w:rsidRPr="0088364E">
        <w:t xml:space="preserve">омплекс средств автоматизации информационно-аналитической деятельности НЦУЯО» </w:t>
      </w:r>
      <w:r w:rsidR="008F2762">
        <w:t>(</w:t>
      </w:r>
      <w:r w:rsidR="008F2762" w:rsidRPr="001E0154">
        <w:t>КСА</w:t>
      </w:r>
      <w:r w:rsidR="008F2762">
        <w:t> </w:t>
      </w:r>
      <w:r w:rsidR="008F2762" w:rsidRPr="001E0154">
        <w:t>ИАД</w:t>
      </w:r>
      <w:r w:rsidR="008F2762">
        <w:t> </w:t>
      </w:r>
      <w:r w:rsidR="008F2762" w:rsidRPr="001E0154">
        <w:t>НЦУЯО</w:t>
      </w:r>
      <w:r w:rsidR="008F2762" w:rsidRPr="00CC1F1A">
        <w:t>)</w:t>
      </w:r>
      <w:r w:rsidR="008F2762">
        <w:t xml:space="preserve"> </w:t>
      </w:r>
      <w:r w:rsidR="00143878">
        <w:t xml:space="preserve">и </w:t>
      </w:r>
      <w:r w:rsidRPr="000B4ED7">
        <w:t>указан</w:t>
      </w:r>
      <w:r w:rsidR="00CC1F1A">
        <w:t>ы</w:t>
      </w:r>
      <w:r w:rsidRPr="000B4ED7">
        <w:t xml:space="preserve"> в документе </w:t>
      </w:r>
      <w:r w:rsidR="005911AC">
        <w:t>ВБМА.000000.000</w:t>
      </w:r>
      <w:proofErr w:type="gramStart"/>
      <w:r w:rsidR="005911AC" w:rsidRPr="005911AC">
        <w:t>И</w:t>
      </w:r>
      <w:proofErr w:type="gramEnd"/>
      <w:r w:rsidR="005911AC" w:rsidRPr="000B4ED7">
        <w:t xml:space="preserve"> </w:t>
      </w:r>
      <w:r w:rsidRPr="000B4ED7">
        <w:t>«</w:t>
      </w:r>
      <w:r w:rsidR="00854597" w:rsidRPr="00F22861">
        <w:rPr>
          <w:noProof/>
        </w:rPr>
        <w:t xml:space="preserve">Комплекс средств автоматизации информационно-аналитической деятельности </w:t>
      </w:r>
      <w:r w:rsidR="006C25D8" w:rsidRPr="001E0154">
        <w:t>НЦУЯО</w:t>
      </w:r>
      <w:r w:rsidR="00842EE4">
        <w:rPr>
          <w:noProof/>
        </w:rPr>
        <w:t>. Ведомость одиночного комплекта ЗИП</w:t>
      </w:r>
      <w:r w:rsidRPr="000B4ED7">
        <w:rPr>
          <w:noProof/>
        </w:rPr>
        <w:t>».</w:t>
      </w:r>
    </w:p>
    <w:p w:rsidR="002471E3" w:rsidRPr="00BC3799" w:rsidRDefault="0040604D" w:rsidP="002B17B5">
      <w:pPr>
        <w:pStyle w:val="4a"/>
      </w:pPr>
      <w:r>
        <w:t>Покупные изделия, применяемые в изделии, по составу, своим основным параметрам и характеристикам удовлетворяют следующим</w:t>
      </w:r>
      <w:r w:rsidR="001A218B">
        <w:t xml:space="preserve"> минимальным </w:t>
      </w:r>
      <w:r>
        <w:t>требованиям:</w:t>
      </w:r>
    </w:p>
    <w:p w:rsidR="00B61C31" w:rsidRDefault="0040604D" w:rsidP="002B17B5">
      <w:pPr>
        <w:pStyle w:val="-1"/>
      </w:pPr>
      <w:bookmarkStart w:id="13" w:name="_Ref430000362"/>
      <w:r w:rsidRPr="0064776D">
        <w:rPr>
          <w:spacing w:val="-2"/>
        </w:rPr>
        <w:t>системный блок</w:t>
      </w:r>
      <w:r w:rsidR="00B61C31" w:rsidRPr="00B61C31">
        <w:t>:</w:t>
      </w:r>
      <w:bookmarkEnd w:id="12"/>
      <w:bookmarkEnd w:id="13"/>
    </w:p>
    <w:p w:rsidR="000B0692" w:rsidRDefault="00AC7E94" w:rsidP="000B0692">
      <w:pPr>
        <w:pStyle w:val="2f2"/>
        <w:ind w:left="0" w:firstLine="1418"/>
      </w:pPr>
      <w:r w:rsidRPr="004363E2">
        <w:t>процессор</w:t>
      </w:r>
      <w:r>
        <w:t>:</w:t>
      </w:r>
      <w:r w:rsidRPr="004363E2">
        <w:t xml:space="preserve"> 2,</w:t>
      </w:r>
      <w:r>
        <w:t>5</w:t>
      </w:r>
      <w:r w:rsidRPr="004363E2">
        <w:t xml:space="preserve"> ГГц, </w:t>
      </w:r>
      <w:r w:rsidR="000B0692">
        <w:t>не менее;</w:t>
      </w:r>
    </w:p>
    <w:p w:rsidR="004400AB" w:rsidRPr="001738FC" w:rsidRDefault="000B0692" w:rsidP="000B0692">
      <w:pPr>
        <w:pStyle w:val="2f2"/>
        <w:ind w:left="0" w:firstLine="1418"/>
      </w:pPr>
      <w:r>
        <w:t xml:space="preserve">количество ядер </w:t>
      </w:r>
      <w:r w:rsidRPr="0064776D">
        <w:t>процессор</w:t>
      </w:r>
      <w:r>
        <w:t xml:space="preserve">а: </w:t>
      </w:r>
      <w:r w:rsidR="00AC7E94" w:rsidRPr="004363E2">
        <w:t>4</w:t>
      </w:r>
      <w:r w:rsidR="004400AB" w:rsidRPr="001738FC">
        <w:t>;</w:t>
      </w:r>
    </w:p>
    <w:p w:rsidR="004400AB" w:rsidRPr="001738FC" w:rsidRDefault="004400AB" w:rsidP="000B0692">
      <w:pPr>
        <w:pStyle w:val="2f2"/>
        <w:ind w:left="0" w:firstLine="1418"/>
      </w:pPr>
      <w:r w:rsidRPr="001738FC">
        <w:t>объём оперативного запоминающего устройства</w:t>
      </w:r>
      <w:r w:rsidR="003D4677" w:rsidRPr="001738FC">
        <w:t>:</w:t>
      </w:r>
      <w:r w:rsidRPr="001738FC">
        <w:t xml:space="preserve"> </w:t>
      </w:r>
      <w:r w:rsidR="00FD2E77" w:rsidRPr="001738FC">
        <w:t>4</w:t>
      </w:r>
      <w:r w:rsidRPr="001738FC">
        <w:t xml:space="preserve"> Г</w:t>
      </w:r>
      <w:r w:rsidR="00FD2E77" w:rsidRPr="001738FC">
        <w:t>байт</w:t>
      </w:r>
      <w:r w:rsidR="000B0692">
        <w:t>, не менее</w:t>
      </w:r>
      <w:r w:rsidRPr="001738FC">
        <w:t>;</w:t>
      </w:r>
    </w:p>
    <w:p w:rsidR="00FD2E77" w:rsidRPr="001738FC" w:rsidRDefault="00FD2E77" w:rsidP="000B0692">
      <w:pPr>
        <w:pStyle w:val="2f2"/>
        <w:ind w:left="0" w:firstLine="1418"/>
      </w:pPr>
      <w:r w:rsidRPr="001738FC">
        <w:t>объём накопителя SSD</w:t>
      </w:r>
      <w:r w:rsidR="003D4677" w:rsidRPr="001738FC">
        <w:t xml:space="preserve">: </w:t>
      </w:r>
      <w:r w:rsidRPr="001738FC">
        <w:t>250 Гбайт</w:t>
      </w:r>
      <w:r w:rsidR="000B0692">
        <w:t>, не менее</w:t>
      </w:r>
      <w:r w:rsidRPr="001738FC">
        <w:t>;</w:t>
      </w:r>
    </w:p>
    <w:p w:rsidR="004400AB" w:rsidRPr="000B0692" w:rsidRDefault="00FD2E77" w:rsidP="000B0692">
      <w:pPr>
        <w:pStyle w:val="2f2"/>
        <w:ind w:left="0" w:firstLine="1418"/>
        <w:rPr>
          <w:spacing w:val="-6"/>
        </w:rPr>
      </w:pPr>
      <w:r w:rsidRPr="000B0692">
        <w:rPr>
          <w:spacing w:val="-6"/>
        </w:rPr>
        <w:t xml:space="preserve">объём </w:t>
      </w:r>
      <w:r w:rsidR="004400AB" w:rsidRPr="000B0692">
        <w:rPr>
          <w:spacing w:val="-6"/>
        </w:rPr>
        <w:t>накопител</w:t>
      </w:r>
      <w:r w:rsidRPr="000B0692">
        <w:rPr>
          <w:spacing w:val="-6"/>
        </w:rPr>
        <w:t>я</w:t>
      </w:r>
      <w:r w:rsidR="00D31DD5" w:rsidRPr="000B0692">
        <w:rPr>
          <w:spacing w:val="-6"/>
        </w:rPr>
        <w:t xml:space="preserve"> </w:t>
      </w:r>
      <w:r w:rsidR="004400AB" w:rsidRPr="000B0692">
        <w:rPr>
          <w:spacing w:val="-6"/>
        </w:rPr>
        <w:t>на жёстких магнитных дисках (НЖМД)</w:t>
      </w:r>
      <w:r w:rsidR="003D4677" w:rsidRPr="000B0692">
        <w:rPr>
          <w:spacing w:val="-6"/>
        </w:rPr>
        <w:t>:</w:t>
      </w:r>
      <w:r w:rsidRPr="000B0692">
        <w:rPr>
          <w:spacing w:val="-6"/>
        </w:rPr>
        <w:t> 5</w:t>
      </w:r>
      <w:r w:rsidR="004400AB" w:rsidRPr="000B0692">
        <w:rPr>
          <w:spacing w:val="-6"/>
        </w:rPr>
        <w:t xml:space="preserve">00 </w:t>
      </w:r>
      <w:r w:rsidRPr="000B0692">
        <w:rPr>
          <w:spacing w:val="-6"/>
        </w:rPr>
        <w:t>Гбайт</w:t>
      </w:r>
      <w:r w:rsidR="000B0692" w:rsidRPr="000B0692">
        <w:rPr>
          <w:spacing w:val="-6"/>
        </w:rPr>
        <w:t>, не менее</w:t>
      </w:r>
      <w:r w:rsidR="004400AB" w:rsidRPr="000B0692">
        <w:rPr>
          <w:spacing w:val="-6"/>
        </w:rPr>
        <w:t>;</w:t>
      </w:r>
    </w:p>
    <w:p w:rsidR="004400AB" w:rsidRPr="001738FC" w:rsidRDefault="004400AB" w:rsidP="000B0692">
      <w:pPr>
        <w:pStyle w:val="2f2"/>
        <w:ind w:left="0" w:firstLine="1418"/>
      </w:pPr>
      <w:r w:rsidRPr="001738FC">
        <w:t xml:space="preserve">наличие </w:t>
      </w:r>
      <w:r w:rsidR="00FD2E77" w:rsidRPr="001738FC">
        <w:t>видеоадаптера с типом разъёма: DVI-D</w:t>
      </w:r>
      <w:r w:rsidRPr="001738FC">
        <w:t>;</w:t>
      </w:r>
    </w:p>
    <w:p w:rsidR="000B0692" w:rsidRDefault="00FD2E77" w:rsidP="000B0692">
      <w:pPr>
        <w:pStyle w:val="2f2"/>
        <w:ind w:left="0" w:firstLine="1418"/>
      </w:pPr>
      <w:r w:rsidRPr="001738FC">
        <w:t xml:space="preserve">сетевой интерфейс: </w:t>
      </w:r>
      <w:proofErr w:type="spellStart"/>
      <w:r w:rsidRPr="001738FC">
        <w:t>Ethernet</w:t>
      </w:r>
      <w:proofErr w:type="spellEnd"/>
      <w:r w:rsidR="000B0692">
        <w:t>;</w:t>
      </w:r>
    </w:p>
    <w:p w:rsidR="004400AB" w:rsidRPr="001738FC" w:rsidRDefault="00FD2E77" w:rsidP="000B0692">
      <w:pPr>
        <w:pStyle w:val="2f2"/>
        <w:ind w:left="0" w:firstLine="1418"/>
      </w:pPr>
      <w:r w:rsidRPr="001738FC">
        <w:t>скорость передачи данных 100 Мбит/</w:t>
      </w:r>
      <w:proofErr w:type="gramStart"/>
      <w:r w:rsidRPr="001738FC">
        <w:t>с</w:t>
      </w:r>
      <w:proofErr w:type="gramEnd"/>
      <w:r w:rsidR="000B0692">
        <w:t>, не менее</w:t>
      </w:r>
      <w:r w:rsidR="004400AB" w:rsidRPr="001738FC">
        <w:t>;</w:t>
      </w:r>
    </w:p>
    <w:p w:rsidR="004400AB" w:rsidRPr="001738FC" w:rsidRDefault="00B3507B" w:rsidP="000B0692">
      <w:pPr>
        <w:pStyle w:val="2f2"/>
        <w:ind w:left="0" w:firstLine="1418"/>
      </w:pPr>
      <w:r w:rsidRPr="001738FC">
        <w:t>наличие устройства для чтения/</w:t>
      </w:r>
      <w:r w:rsidR="004400AB" w:rsidRPr="001738FC">
        <w:t>записи компакт-дисков</w:t>
      </w:r>
      <w:r w:rsidR="00CC1F1A" w:rsidRPr="001738FC">
        <w:t>,</w:t>
      </w:r>
      <w:r w:rsidR="004400AB" w:rsidRPr="001738FC">
        <w:t xml:space="preserve"> DVD;</w:t>
      </w:r>
    </w:p>
    <w:p w:rsidR="004400AB" w:rsidRPr="001738FC" w:rsidRDefault="004400AB" w:rsidP="000B0692">
      <w:pPr>
        <w:pStyle w:val="2f2"/>
        <w:ind w:left="0" w:firstLine="1418"/>
      </w:pPr>
      <w:r w:rsidRPr="001738FC">
        <w:lastRenderedPageBreak/>
        <w:t>количество портов USB</w:t>
      </w:r>
      <w:r w:rsidR="003D4677" w:rsidRPr="001738FC">
        <w:t>:</w:t>
      </w:r>
      <w:r w:rsidRPr="001738FC">
        <w:t xml:space="preserve"> </w:t>
      </w:r>
      <w:r w:rsidR="00B3507B" w:rsidRPr="001738FC">
        <w:t>3</w:t>
      </w:r>
      <w:r w:rsidRPr="001738FC">
        <w:t xml:space="preserve"> шт.</w:t>
      </w:r>
      <w:r w:rsidR="000B0692">
        <w:t>, не менее</w:t>
      </w:r>
      <w:r w:rsidRPr="001738FC">
        <w:t>;</w:t>
      </w:r>
    </w:p>
    <w:p w:rsidR="004400AB" w:rsidRPr="001738FC" w:rsidRDefault="00B3507B" w:rsidP="000B0692">
      <w:pPr>
        <w:pStyle w:val="2f2"/>
        <w:ind w:left="0" w:firstLine="1418"/>
      </w:pPr>
      <w:r w:rsidRPr="001738FC">
        <w:t xml:space="preserve">тип вилки кабеля электропитания: </w:t>
      </w:r>
      <w:proofErr w:type="spellStart"/>
      <w:r w:rsidRPr="001738FC">
        <w:t>Schuko</w:t>
      </w:r>
      <w:proofErr w:type="spellEnd"/>
      <w:r w:rsidRPr="001738FC">
        <w:t>;</w:t>
      </w:r>
    </w:p>
    <w:p w:rsidR="004400AB" w:rsidRPr="001738FC" w:rsidRDefault="00B3507B" w:rsidP="000B0692">
      <w:pPr>
        <w:pStyle w:val="2f2"/>
        <w:ind w:left="0" w:firstLine="1418"/>
      </w:pPr>
      <w:r w:rsidRPr="001738FC">
        <w:t>наличие программно-аппа</w:t>
      </w:r>
      <w:r w:rsidR="00415577">
        <w:t>ратного комплекса (ПАК)</w:t>
      </w:r>
      <w:r w:rsidR="004400AB" w:rsidRPr="001738FC">
        <w:t>;</w:t>
      </w:r>
    </w:p>
    <w:p w:rsidR="0038266A" w:rsidRDefault="0038266A" w:rsidP="001738FC">
      <w:pPr>
        <w:pStyle w:val="-1"/>
      </w:pPr>
      <w:r>
        <w:t>к</w:t>
      </w:r>
      <w:r w:rsidRPr="00A02EDE">
        <w:t>лавиатура</w:t>
      </w:r>
      <w:r>
        <w:t>:</w:t>
      </w:r>
    </w:p>
    <w:p w:rsidR="0038266A" w:rsidRDefault="0038266A" w:rsidP="000B0692">
      <w:pPr>
        <w:pStyle w:val="a1"/>
        <w:numPr>
          <w:ilvl w:val="0"/>
          <w:numId w:val="53"/>
        </w:numPr>
        <w:ind w:left="0" w:firstLine="1418"/>
      </w:pPr>
      <w:r w:rsidRPr="001738FC">
        <w:t>проводная</w:t>
      </w:r>
      <w:r w:rsidRPr="00174429">
        <w:t>;</w:t>
      </w:r>
    </w:p>
    <w:p w:rsidR="0038266A" w:rsidRPr="0064776D" w:rsidRDefault="0038266A" w:rsidP="000B0692">
      <w:pPr>
        <w:pStyle w:val="2f2"/>
        <w:ind w:left="0" w:firstLine="1418"/>
      </w:pPr>
      <w:r>
        <w:t xml:space="preserve">подключение по </w:t>
      </w:r>
      <w:r w:rsidRPr="00153A27">
        <w:t>USB</w:t>
      </w:r>
      <w:r>
        <w:t>;</w:t>
      </w:r>
    </w:p>
    <w:p w:rsidR="0038266A" w:rsidRDefault="0038266A" w:rsidP="002B17B5">
      <w:pPr>
        <w:pStyle w:val="-1"/>
      </w:pPr>
      <w:r w:rsidRPr="0064776D">
        <w:t>манипулятор «мышь»</w:t>
      </w:r>
      <w:r>
        <w:t>:</w:t>
      </w:r>
    </w:p>
    <w:p w:rsidR="0038266A" w:rsidRDefault="0038266A" w:rsidP="000B0692">
      <w:pPr>
        <w:pStyle w:val="a1"/>
        <w:numPr>
          <w:ilvl w:val="0"/>
          <w:numId w:val="54"/>
        </w:numPr>
        <w:ind w:left="0" w:firstLine="1418"/>
      </w:pPr>
      <w:r w:rsidRPr="00286B5C">
        <w:t>проводной;</w:t>
      </w:r>
    </w:p>
    <w:p w:rsidR="0038266A" w:rsidRDefault="0038266A" w:rsidP="000B0692">
      <w:pPr>
        <w:pStyle w:val="a1"/>
        <w:numPr>
          <w:ilvl w:val="0"/>
          <w:numId w:val="54"/>
        </w:numPr>
        <w:ind w:left="0" w:firstLine="1418"/>
      </w:pPr>
      <w:r w:rsidRPr="00C4390D">
        <w:t>оптический</w:t>
      </w:r>
      <w:r>
        <w:t>;</w:t>
      </w:r>
    </w:p>
    <w:p w:rsidR="0038266A" w:rsidRPr="0064776D" w:rsidRDefault="0038266A" w:rsidP="000B0692">
      <w:pPr>
        <w:pStyle w:val="a1"/>
        <w:numPr>
          <w:ilvl w:val="0"/>
          <w:numId w:val="54"/>
        </w:numPr>
        <w:ind w:left="0" w:firstLine="1418"/>
      </w:pPr>
      <w:r w:rsidRPr="00286B5C">
        <w:t xml:space="preserve">подключение по </w:t>
      </w:r>
      <w:r w:rsidRPr="00153A27">
        <w:t>USB</w:t>
      </w:r>
      <w:r>
        <w:t>;</w:t>
      </w:r>
    </w:p>
    <w:p w:rsidR="0038266A" w:rsidRDefault="0038266A" w:rsidP="002B17B5">
      <w:pPr>
        <w:pStyle w:val="-1"/>
      </w:pPr>
      <w:r w:rsidRPr="0064776D">
        <w:t>монитор</w:t>
      </w:r>
      <w:r>
        <w:t>:</w:t>
      </w:r>
    </w:p>
    <w:p w:rsidR="0038266A" w:rsidRDefault="0038266A" w:rsidP="000B0692">
      <w:pPr>
        <w:pStyle w:val="a1"/>
        <w:numPr>
          <w:ilvl w:val="0"/>
          <w:numId w:val="55"/>
        </w:numPr>
        <w:ind w:left="0" w:firstLine="1418"/>
      </w:pPr>
      <w:r w:rsidRPr="0064776D">
        <w:t xml:space="preserve">размер </w:t>
      </w:r>
      <w:r w:rsidRPr="001738FC">
        <w:t>диагонали</w:t>
      </w:r>
      <w:r w:rsidRPr="0064776D">
        <w:t xml:space="preserve"> экрана</w:t>
      </w:r>
      <w:r w:rsidR="003D4677">
        <w:t>:</w:t>
      </w:r>
      <w:r>
        <w:t xml:space="preserve"> </w:t>
      </w:r>
      <w:r w:rsidRPr="0064776D">
        <w:t>2</w:t>
      </w:r>
      <w:r w:rsidR="003D4677">
        <w:t>2</w:t>
      </w:r>
      <w:r w:rsidRPr="0064776D">
        <w:t>''</w:t>
      </w:r>
      <w:r w:rsidR="000B0692">
        <w:t>, не менее</w:t>
      </w:r>
      <w:r>
        <w:t>;</w:t>
      </w:r>
    </w:p>
    <w:p w:rsidR="0038266A" w:rsidRPr="0064776D" w:rsidRDefault="0038266A" w:rsidP="000B0692">
      <w:pPr>
        <w:pStyle w:val="2f2"/>
        <w:ind w:left="0" w:firstLine="1418"/>
        <w:rPr>
          <w:rStyle w:val="FontStyle451"/>
          <w:sz w:val="24"/>
          <w:szCs w:val="20"/>
        </w:rPr>
      </w:pPr>
      <w:r>
        <w:rPr>
          <w:rStyle w:val="FontStyle451"/>
          <w:sz w:val="24"/>
        </w:rPr>
        <w:t xml:space="preserve">тип </w:t>
      </w:r>
      <w:r w:rsidR="00D6337E">
        <w:rPr>
          <w:rStyle w:val="FontStyle451"/>
          <w:sz w:val="24"/>
        </w:rPr>
        <w:t>экрана</w:t>
      </w:r>
      <w:r w:rsidR="003D4677">
        <w:rPr>
          <w:rStyle w:val="FontStyle451"/>
          <w:sz w:val="24"/>
        </w:rPr>
        <w:t>:</w:t>
      </w:r>
      <w:r>
        <w:rPr>
          <w:rStyle w:val="FontStyle451"/>
          <w:sz w:val="24"/>
        </w:rPr>
        <w:t xml:space="preserve"> </w:t>
      </w:r>
      <w:r w:rsidR="003D4677">
        <w:rPr>
          <w:rStyle w:val="FontStyle451"/>
          <w:sz w:val="24"/>
        </w:rPr>
        <w:t>жидкокристаллический</w:t>
      </w:r>
      <w:r>
        <w:rPr>
          <w:rStyle w:val="FontStyle451"/>
          <w:sz w:val="24"/>
        </w:rPr>
        <w:t>;</w:t>
      </w:r>
    </w:p>
    <w:p w:rsidR="0038266A" w:rsidRDefault="0038266A" w:rsidP="000B0692">
      <w:pPr>
        <w:pStyle w:val="2f2"/>
        <w:ind w:left="0" w:firstLine="1418"/>
      </w:pPr>
      <w:r>
        <w:rPr>
          <w:rStyle w:val="FontStyle451"/>
          <w:sz w:val="24"/>
        </w:rPr>
        <w:t xml:space="preserve">тип </w:t>
      </w:r>
      <w:r w:rsidR="003D4677">
        <w:rPr>
          <w:rStyle w:val="FontStyle451"/>
          <w:sz w:val="24"/>
        </w:rPr>
        <w:t>разъёма:</w:t>
      </w:r>
      <w:r>
        <w:rPr>
          <w:rStyle w:val="FontStyle451"/>
          <w:sz w:val="24"/>
        </w:rPr>
        <w:t xml:space="preserve"> </w:t>
      </w:r>
      <w:r w:rsidR="006C25D8" w:rsidRPr="0064776D">
        <w:rPr>
          <w:rStyle w:val="FontStyle451"/>
          <w:sz w:val="24"/>
        </w:rPr>
        <w:t>DVI-</w:t>
      </w:r>
      <w:r w:rsidR="006C25D8">
        <w:t>D,</w:t>
      </w:r>
      <w:r w:rsidR="006C25D8" w:rsidRPr="001D7FDF">
        <w:t xml:space="preserve"> </w:t>
      </w:r>
      <w:r w:rsidR="006C25D8" w:rsidRPr="00C924B6">
        <w:t>HDMI</w:t>
      </w:r>
      <w:r w:rsidR="006C25D8">
        <w:t>;</w:t>
      </w:r>
    </w:p>
    <w:p w:rsidR="0038266A" w:rsidRDefault="003D4677" w:rsidP="000B0692">
      <w:pPr>
        <w:pStyle w:val="2f2"/>
        <w:ind w:left="0" w:firstLine="1418"/>
      </w:pPr>
      <w:r>
        <w:t>наличие кабеля с разъёмами</w:t>
      </w:r>
      <w:r w:rsidR="0038266A">
        <w:t xml:space="preserve"> DVI</w:t>
      </w:r>
      <w:r w:rsidR="0038266A" w:rsidRPr="008A5E07">
        <w:t>-</w:t>
      </w:r>
      <w:r w:rsidR="0038266A">
        <w:t>D;</w:t>
      </w:r>
    </w:p>
    <w:p w:rsidR="003D4677" w:rsidRPr="0064776D" w:rsidRDefault="003D4677" w:rsidP="000B0692">
      <w:pPr>
        <w:pStyle w:val="2f2"/>
        <w:ind w:left="0" w:firstLine="1418"/>
      </w:pPr>
      <w:r>
        <w:t>тип вилки кабеля</w:t>
      </w:r>
      <w:r w:rsidRPr="00920F60">
        <w:t xml:space="preserve"> </w:t>
      </w:r>
      <w:r>
        <w:t>электропитания:</w:t>
      </w:r>
      <w:r w:rsidRPr="00920F60">
        <w:t xml:space="preserve"> </w:t>
      </w:r>
      <w:proofErr w:type="spellStart"/>
      <w:r w:rsidRPr="004363E2">
        <w:t>Schuko</w:t>
      </w:r>
      <w:proofErr w:type="spellEnd"/>
      <w:r>
        <w:t>;</w:t>
      </w:r>
    </w:p>
    <w:p w:rsidR="0038266A" w:rsidRDefault="0095555A" w:rsidP="002B17B5">
      <w:pPr>
        <w:pStyle w:val="-1"/>
      </w:pPr>
      <w:r w:rsidRPr="00857134">
        <w:t>источник бесперебойного питания</w:t>
      </w:r>
      <w:r w:rsidRPr="0064776D">
        <w:t xml:space="preserve"> </w:t>
      </w:r>
      <w:r>
        <w:t>(</w:t>
      </w:r>
      <w:r w:rsidR="0038266A" w:rsidRPr="0064776D">
        <w:t>ИБП</w:t>
      </w:r>
      <w:r>
        <w:t>)</w:t>
      </w:r>
      <w:r w:rsidR="0038266A">
        <w:t>:</w:t>
      </w:r>
    </w:p>
    <w:p w:rsidR="00273181" w:rsidRDefault="003D4677" w:rsidP="000B0692">
      <w:pPr>
        <w:pStyle w:val="a1"/>
        <w:numPr>
          <w:ilvl w:val="0"/>
          <w:numId w:val="56"/>
        </w:numPr>
        <w:ind w:left="0" w:firstLine="1418"/>
      </w:pPr>
      <w:r>
        <w:t>м</w:t>
      </w:r>
      <w:r w:rsidR="00273181" w:rsidRPr="00921BE6">
        <w:t>ощность</w:t>
      </w:r>
      <w:r>
        <w:t>:</w:t>
      </w:r>
      <w:r w:rsidR="00273181" w:rsidRPr="00921BE6">
        <w:t xml:space="preserve"> </w:t>
      </w:r>
      <w:r>
        <w:t>7</w:t>
      </w:r>
      <w:r w:rsidR="00E50BD3">
        <w:t>0</w:t>
      </w:r>
      <w:r w:rsidR="00273181" w:rsidRPr="00921BE6">
        <w:t>0</w:t>
      </w:r>
      <w:proofErr w:type="gramStart"/>
      <w:r w:rsidR="00273181" w:rsidRPr="00921BE6">
        <w:t xml:space="preserve"> В</w:t>
      </w:r>
      <w:proofErr w:type="gramEnd"/>
      <w:r w:rsidR="00273181" w:rsidRPr="00921BE6">
        <w:t>∙А</w:t>
      </w:r>
      <w:r w:rsidR="00273181">
        <w:t>, не менее;</w:t>
      </w:r>
    </w:p>
    <w:p w:rsidR="00273181" w:rsidRDefault="003D4677" w:rsidP="000B0692">
      <w:pPr>
        <w:pStyle w:val="2f2"/>
        <w:ind w:left="0" w:firstLine="1418"/>
      </w:pPr>
      <w:r>
        <w:t>тип вилки кабеля</w:t>
      </w:r>
      <w:r w:rsidRPr="00920F60">
        <w:t xml:space="preserve"> </w:t>
      </w:r>
      <w:r>
        <w:t>электропитания:</w:t>
      </w:r>
      <w:r w:rsidRPr="00920F60">
        <w:t xml:space="preserve"> </w:t>
      </w:r>
      <w:proofErr w:type="spellStart"/>
      <w:r w:rsidRPr="004363E2">
        <w:t>Schuko</w:t>
      </w:r>
      <w:proofErr w:type="spellEnd"/>
      <w:r w:rsidR="00273181">
        <w:t>;</w:t>
      </w:r>
    </w:p>
    <w:p w:rsidR="00273181" w:rsidRPr="000B30C5" w:rsidRDefault="00273181" w:rsidP="000B0692">
      <w:pPr>
        <w:pStyle w:val="2f2"/>
        <w:ind w:left="0" w:firstLine="1418"/>
      </w:pPr>
      <w:r>
        <w:t xml:space="preserve">тип </w:t>
      </w:r>
      <w:r w:rsidR="00CC173F">
        <w:t xml:space="preserve">выходного </w:t>
      </w:r>
      <w:r w:rsidR="00CC173F">
        <w:rPr>
          <w:spacing w:val="-4"/>
        </w:rPr>
        <w:t>разъёма</w:t>
      </w:r>
      <w:r w:rsidR="00CC173F">
        <w:t>:</w:t>
      </w:r>
      <w:r w:rsidR="00CC173F" w:rsidRPr="00920F60">
        <w:t xml:space="preserve"> </w:t>
      </w:r>
      <w:proofErr w:type="spellStart"/>
      <w:r w:rsidR="00CC173F" w:rsidRPr="004363E2">
        <w:t>Schuko</w:t>
      </w:r>
      <w:proofErr w:type="spellEnd"/>
      <w:r w:rsidR="00CC173F">
        <w:t>;</w:t>
      </w:r>
    </w:p>
    <w:p w:rsidR="00273181" w:rsidRDefault="00CC173F" w:rsidP="000B0692">
      <w:pPr>
        <w:pStyle w:val="2f2"/>
        <w:ind w:left="0" w:firstLine="1418"/>
      </w:pPr>
      <w:r w:rsidRPr="00E3067A">
        <w:t>количество выходов</w:t>
      </w:r>
      <w:r>
        <w:t>:</w:t>
      </w:r>
      <w:r w:rsidRPr="00E3067A">
        <w:t xml:space="preserve"> </w:t>
      </w:r>
      <w:r>
        <w:t>4, не менее;</w:t>
      </w:r>
    </w:p>
    <w:p w:rsidR="0038266A" w:rsidRDefault="0038266A" w:rsidP="002B17B5">
      <w:pPr>
        <w:pStyle w:val="-1"/>
      </w:pPr>
      <w:proofErr w:type="spellStart"/>
      <w:r>
        <w:t>патч</w:t>
      </w:r>
      <w:r w:rsidR="006C7DDA">
        <w:t>-</w:t>
      </w:r>
      <w:r>
        <w:t>корд</w:t>
      </w:r>
      <w:proofErr w:type="spellEnd"/>
      <w:r w:rsidR="001D2EAB">
        <w:t xml:space="preserve"> Б</w:t>
      </w:r>
      <w:r w:rsidR="001D2EAB" w:rsidRPr="0089395E">
        <w:t>2М</w:t>
      </w:r>
      <w:r>
        <w:t>:</w:t>
      </w:r>
    </w:p>
    <w:p w:rsidR="0038266A" w:rsidRDefault="001D2EAB" w:rsidP="000B0692">
      <w:pPr>
        <w:pStyle w:val="a1"/>
        <w:numPr>
          <w:ilvl w:val="0"/>
          <w:numId w:val="57"/>
        </w:numPr>
        <w:ind w:left="0" w:firstLine="1418"/>
      </w:pPr>
      <w:r>
        <w:t xml:space="preserve">тип разъёма: </w:t>
      </w:r>
      <w:r w:rsidR="0038266A" w:rsidRPr="007F4432">
        <w:t>RJ45-RJ45</w:t>
      </w:r>
      <w:r w:rsidR="0038266A">
        <w:t>;</w:t>
      </w:r>
    </w:p>
    <w:p w:rsidR="001D2EAB" w:rsidRDefault="001D2EAB" w:rsidP="000B0692">
      <w:pPr>
        <w:pStyle w:val="a1"/>
        <w:ind w:left="0" w:firstLine="1418"/>
      </w:pPr>
      <w:r>
        <w:t>тип: медный, экранированный;</w:t>
      </w:r>
    </w:p>
    <w:p w:rsidR="001D2EAB" w:rsidRDefault="001D2EAB" w:rsidP="000B0692">
      <w:pPr>
        <w:pStyle w:val="a1"/>
        <w:ind w:left="0" w:firstLine="1418"/>
      </w:pPr>
      <w:r>
        <w:t>длина: 2 м;</w:t>
      </w:r>
    </w:p>
    <w:p w:rsidR="0038266A" w:rsidRDefault="001D2EAB" w:rsidP="000B0692">
      <w:pPr>
        <w:pStyle w:val="2f2"/>
        <w:ind w:left="0" w:firstLine="1418"/>
      </w:pPr>
      <w:r w:rsidRPr="007F4432">
        <w:t>категория</w:t>
      </w:r>
      <w:r>
        <w:t xml:space="preserve">: </w:t>
      </w:r>
      <w:r w:rsidRPr="007F4432">
        <w:t>5e</w:t>
      </w:r>
      <w:r>
        <w:t>;</w:t>
      </w:r>
    </w:p>
    <w:p w:rsidR="0038266A" w:rsidRDefault="001738FC" w:rsidP="000B0692">
      <w:pPr>
        <w:pStyle w:val="2f2"/>
        <w:ind w:left="0" w:firstLine="1418"/>
      </w:pPr>
      <w:r w:rsidRPr="001738FC">
        <w:t>цвет</w:t>
      </w:r>
      <w:r>
        <w:t>: белый;</w:t>
      </w:r>
    </w:p>
    <w:p w:rsidR="00AC7E94" w:rsidRDefault="00AC7E94" w:rsidP="00AC7E94">
      <w:pPr>
        <w:pStyle w:val="-1"/>
      </w:pPr>
      <w:proofErr w:type="spellStart"/>
      <w:r>
        <w:t>патч-корд</w:t>
      </w:r>
      <w:proofErr w:type="spellEnd"/>
      <w:r>
        <w:t xml:space="preserve"> Б50</w:t>
      </w:r>
      <w:r w:rsidRPr="0089395E">
        <w:t>М</w:t>
      </w:r>
      <w:r>
        <w:t>:</w:t>
      </w:r>
    </w:p>
    <w:p w:rsidR="00AC7E94" w:rsidRDefault="00AC7E94" w:rsidP="000B0692">
      <w:pPr>
        <w:pStyle w:val="a1"/>
        <w:numPr>
          <w:ilvl w:val="0"/>
          <w:numId w:val="62"/>
        </w:numPr>
        <w:ind w:left="0" w:firstLine="1418"/>
      </w:pPr>
      <w:r>
        <w:t xml:space="preserve">тип разъёма: </w:t>
      </w:r>
      <w:r w:rsidRPr="007F4432">
        <w:t>RJ45-RJ45</w:t>
      </w:r>
      <w:r>
        <w:t>;</w:t>
      </w:r>
    </w:p>
    <w:p w:rsidR="00AC7E94" w:rsidRDefault="00AC7E94" w:rsidP="000B0692">
      <w:pPr>
        <w:pStyle w:val="a1"/>
        <w:ind w:left="0" w:firstLine="1418"/>
      </w:pPr>
      <w:r>
        <w:t>тип: медный, экранированный;</w:t>
      </w:r>
    </w:p>
    <w:p w:rsidR="00AC7E94" w:rsidRDefault="00AC7E94" w:rsidP="000B0692">
      <w:pPr>
        <w:pStyle w:val="a1"/>
        <w:ind w:left="0" w:firstLine="1418"/>
      </w:pPr>
      <w:r>
        <w:t>длина: 50 м;</w:t>
      </w:r>
    </w:p>
    <w:p w:rsidR="00AC7E94" w:rsidRDefault="00AC7E94" w:rsidP="000B0692">
      <w:pPr>
        <w:pStyle w:val="2f2"/>
        <w:ind w:left="0" w:firstLine="1418"/>
      </w:pPr>
      <w:r w:rsidRPr="007F4432">
        <w:t>категория</w:t>
      </w:r>
      <w:r>
        <w:t xml:space="preserve">: </w:t>
      </w:r>
      <w:r w:rsidRPr="007F4432">
        <w:t>5e</w:t>
      </w:r>
      <w:r>
        <w:t>;</w:t>
      </w:r>
    </w:p>
    <w:p w:rsidR="00AC7E94" w:rsidRDefault="00AC7E94" w:rsidP="000B0692">
      <w:pPr>
        <w:pStyle w:val="2f2"/>
        <w:ind w:left="0" w:firstLine="1418"/>
      </w:pPr>
      <w:r w:rsidRPr="001738FC">
        <w:t>цвет</w:t>
      </w:r>
      <w:r>
        <w:t>: белый;</w:t>
      </w:r>
    </w:p>
    <w:p w:rsidR="001738FC" w:rsidRDefault="001738FC" w:rsidP="001738FC">
      <w:pPr>
        <w:pStyle w:val="-1"/>
      </w:pPr>
      <w:r>
        <w:t>модем:</w:t>
      </w:r>
    </w:p>
    <w:p w:rsidR="001738FC" w:rsidRDefault="001738FC" w:rsidP="000B0692">
      <w:pPr>
        <w:pStyle w:val="a1"/>
        <w:numPr>
          <w:ilvl w:val="0"/>
          <w:numId w:val="58"/>
        </w:numPr>
        <w:ind w:left="0" w:firstLine="1418"/>
      </w:pPr>
      <w:r w:rsidRPr="00FF1235">
        <w:t>поддерживаемые стандарты</w:t>
      </w:r>
      <w:r>
        <w:t xml:space="preserve"> </w:t>
      </w:r>
      <w:r w:rsidRPr="00FF1235">
        <w:t>связи: LTE, UMTS, EDGE, GPRS;</w:t>
      </w:r>
    </w:p>
    <w:p w:rsidR="001738FC" w:rsidRDefault="000B0692" w:rsidP="000B0692">
      <w:pPr>
        <w:pStyle w:val="a1"/>
        <w:ind w:left="0" w:firstLine="1418"/>
      </w:pPr>
      <w:r>
        <w:t xml:space="preserve">наличие </w:t>
      </w:r>
      <w:r w:rsidRPr="00B94E7A">
        <w:t>разъём</w:t>
      </w:r>
      <w:r>
        <w:t>а</w:t>
      </w:r>
      <w:r w:rsidRPr="00B94E7A">
        <w:t xml:space="preserve"> </w:t>
      </w:r>
      <w:r>
        <w:t>SMA</w:t>
      </w:r>
      <w:r w:rsidR="001738FC" w:rsidRPr="001738FC">
        <w:t>;</w:t>
      </w:r>
    </w:p>
    <w:p w:rsidR="001738FC" w:rsidRDefault="001738FC" w:rsidP="000B0692">
      <w:pPr>
        <w:pStyle w:val="a1"/>
        <w:ind w:left="0" w:firstLine="1418"/>
      </w:pPr>
      <w:r w:rsidRPr="00FF1235">
        <w:t>сетевой интерфейс</w:t>
      </w:r>
      <w:r w:rsidR="000B0692">
        <w:t>:</w:t>
      </w:r>
      <w:r w:rsidRPr="00FF1235">
        <w:t xml:space="preserve"> </w:t>
      </w:r>
      <w:proofErr w:type="spellStart"/>
      <w:r w:rsidRPr="00E14452">
        <w:t>Ethernet</w:t>
      </w:r>
      <w:proofErr w:type="spellEnd"/>
      <w:r w:rsidRPr="001738FC">
        <w:t>;</w:t>
      </w:r>
    </w:p>
    <w:p w:rsidR="001738FC" w:rsidRDefault="001738FC" w:rsidP="000B0692">
      <w:pPr>
        <w:pStyle w:val="a1"/>
        <w:ind w:left="0" w:firstLine="1418"/>
      </w:pPr>
      <w:r w:rsidRPr="001738FC">
        <w:t xml:space="preserve">поддержка протокола </w:t>
      </w:r>
      <w:r w:rsidRPr="00BC0CB8">
        <w:t>GRE</w:t>
      </w:r>
      <w:r w:rsidRPr="001738FC">
        <w:t>;</w:t>
      </w:r>
    </w:p>
    <w:p w:rsidR="001738FC" w:rsidRDefault="001738FC" w:rsidP="000B0692">
      <w:pPr>
        <w:pStyle w:val="a1"/>
        <w:ind w:left="0" w:firstLine="1418"/>
      </w:pPr>
      <w:r w:rsidRPr="001738FC">
        <w:t xml:space="preserve">поддержка </w:t>
      </w:r>
      <w:r w:rsidRPr="00BC0CB8">
        <w:t>VLAN</w:t>
      </w:r>
      <w:r>
        <w:t>;</w:t>
      </w:r>
    </w:p>
    <w:p w:rsidR="001738FC" w:rsidRDefault="001738FC" w:rsidP="000B0692">
      <w:pPr>
        <w:pStyle w:val="a1"/>
        <w:ind w:left="0" w:firstLine="1418"/>
      </w:pPr>
      <w:r w:rsidRPr="00F02F2F">
        <w:t xml:space="preserve">поддержка </w:t>
      </w:r>
      <w:proofErr w:type="spellStart"/>
      <w:r>
        <w:t>PoE</w:t>
      </w:r>
      <w:proofErr w:type="spellEnd"/>
      <w:r>
        <w:t>;</w:t>
      </w:r>
    </w:p>
    <w:p w:rsidR="001738FC" w:rsidRPr="00A83B57" w:rsidRDefault="001738FC" w:rsidP="001738FC">
      <w:pPr>
        <w:pStyle w:val="-1"/>
      </w:pPr>
      <w:r>
        <w:rPr>
          <w:snapToGrid/>
          <w:szCs w:val="24"/>
        </w:rPr>
        <w:t>п</w:t>
      </w:r>
      <w:r w:rsidRPr="00EB219A">
        <w:rPr>
          <w:snapToGrid/>
          <w:szCs w:val="24"/>
        </w:rPr>
        <w:t>рограммно</w:t>
      </w:r>
      <w:r>
        <w:rPr>
          <w:snapToGrid/>
          <w:szCs w:val="24"/>
        </w:rPr>
        <w:t>-</w:t>
      </w:r>
      <w:r w:rsidRPr="00EB219A">
        <w:rPr>
          <w:snapToGrid/>
          <w:szCs w:val="24"/>
        </w:rPr>
        <w:t>аппаратный</w:t>
      </w:r>
      <w:r w:rsidR="00A83B57">
        <w:rPr>
          <w:snapToGrid/>
          <w:szCs w:val="24"/>
        </w:rPr>
        <w:t xml:space="preserve"> </w:t>
      </w:r>
      <w:r w:rsidR="00A83B57" w:rsidRPr="00893AAF">
        <w:rPr>
          <w:snapToGrid/>
          <w:spacing w:val="-6"/>
          <w:szCs w:val="24"/>
        </w:rPr>
        <w:t xml:space="preserve">комплекс </w:t>
      </w:r>
      <w:proofErr w:type="spellStart"/>
      <w:r w:rsidR="00A83B57" w:rsidRPr="00893AAF">
        <w:rPr>
          <w:snapToGrid/>
          <w:spacing w:val="-6"/>
          <w:szCs w:val="24"/>
        </w:rPr>
        <w:t>VipNet</w:t>
      </w:r>
      <w:proofErr w:type="spellEnd"/>
      <w:r w:rsidR="00A83B57" w:rsidRPr="00893AAF">
        <w:rPr>
          <w:snapToGrid/>
          <w:spacing w:val="-6"/>
          <w:szCs w:val="24"/>
        </w:rPr>
        <w:t xml:space="preserve"> </w:t>
      </w:r>
      <w:proofErr w:type="spellStart"/>
      <w:r w:rsidR="00A83B57" w:rsidRPr="00893AAF">
        <w:rPr>
          <w:snapToGrid/>
          <w:spacing w:val="-6"/>
          <w:szCs w:val="24"/>
        </w:rPr>
        <w:t>Coordinator</w:t>
      </w:r>
      <w:proofErr w:type="spellEnd"/>
      <w:r w:rsidR="00A83B57" w:rsidRPr="00893AAF">
        <w:rPr>
          <w:snapToGrid/>
          <w:spacing w:val="-6"/>
          <w:szCs w:val="24"/>
        </w:rPr>
        <w:t xml:space="preserve"> HW50:</w:t>
      </w:r>
    </w:p>
    <w:p w:rsidR="00A45313" w:rsidRDefault="00A83B57" w:rsidP="000B0692">
      <w:pPr>
        <w:pStyle w:val="a1"/>
        <w:numPr>
          <w:ilvl w:val="0"/>
          <w:numId w:val="59"/>
        </w:numPr>
        <w:ind w:left="0" w:firstLine="1418"/>
      </w:pPr>
      <w:r w:rsidRPr="00E14452">
        <w:t>сетевой интерфейс</w:t>
      </w:r>
      <w:r>
        <w:t>:</w:t>
      </w:r>
      <w:r w:rsidRPr="00E14452">
        <w:t xml:space="preserve"> </w:t>
      </w:r>
      <w:proofErr w:type="spellStart"/>
      <w:r w:rsidRPr="00EB219A">
        <w:t>Ethernet</w:t>
      </w:r>
      <w:proofErr w:type="spellEnd"/>
      <w:r w:rsidR="00A45313">
        <w:t xml:space="preserve"> (2 шт.);</w:t>
      </w:r>
    </w:p>
    <w:p w:rsidR="00A83B57" w:rsidRDefault="00A83B57" w:rsidP="000B0692">
      <w:pPr>
        <w:pStyle w:val="a1"/>
        <w:numPr>
          <w:ilvl w:val="0"/>
          <w:numId w:val="59"/>
        </w:numPr>
        <w:ind w:left="0" w:firstLine="1418"/>
      </w:pPr>
      <w:r w:rsidRPr="00E14452">
        <w:t>скорость передачи данных</w:t>
      </w:r>
      <w:r w:rsidR="00A45313">
        <w:t>:</w:t>
      </w:r>
      <w:r>
        <w:t xml:space="preserve"> </w:t>
      </w:r>
      <w:r w:rsidRPr="00E14452">
        <w:t>100</w:t>
      </w:r>
      <w:r w:rsidRPr="00EB219A">
        <w:t> </w:t>
      </w:r>
      <w:r w:rsidRPr="00E14452">
        <w:t>Мбит/</w:t>
      </w:r>
      <w:proofErr w:type="gramStart"/>
      <w:r w:rsidRPr="00E14452">
        <w:t>с</w:t>
      </w:r>
      <w:proofErr w:type="gramEnd"/>
      <w:r>
        <w:t>,</w:t>
      </w:r>
      <w:r w:rsidR="00A45313">
        <w:t xml:space="preserve"> не менее</w:t>
      </w:r>
      <w:r w:rsidRPr="00E14452">
        <w:t>;</w:t>
      </w:r>
    </w:p>
    <w:p w:rsidR="00A83B57" w:rsidRPr="00A83B57" w:rsidRDefault="00A83B57" w:rsidP="000B0692">
      <w:pPr>
        <w:pStyle w:val="a1"/>
        <w:numPr>
          <w:ilvl w:val="0"/>
          <w:numId w:val="59"/>
        </w:numPr>
        <w:ind w:left="0" w:firstLine="1418"/>
      </w:pPr>
      <w:r w:rsidRPr="00A83B57">
        <w:t xml:space="preserve">с передачей права на расширение </w:t>
      </w:r>
      <w:r w:rsidRPr="00C13FEB">
        <w:t xml:space="preserve">функционала ПО </w:t>
      </w:r>
      <w:proofErr w:type="spellStart"/>
      <w:r w:rsidRPr="00EF6638">
        <w:t>ViPNet</w:t>
      </w:r>
      <w:proofErr w:type="spellEnd"/>
      <w:r>
        <w:t xml:space="preserve"> </w:t>
      </w:r>
      <w:proofErr w:type="spellStart"/>
      <w:r w:rsidRPr="00A83B57">
        <w:t>StateWatcher</w:t>
      </w:r>
      <w:proofErr w:type="spellEnd"/>
      <w:r w:rsidRPr="00A83B57">
        <w:t xml:space="preserve"> на 1</w:t>
      </w:r>
      <w:r w:rsidR="00AC7E94">
        <w:t> </w:t>
      </w:r>
      <w:r w:rsidRPr="00A83B57">
        <w:t>узел мониторинга;</w:t>
      </w:r>
    </w:p>
    <w:p w:rsidR="00A83B57" w:rsidRDefault="00A45313" w:rsidP="000B0692">
      <w:pPr>
        <w:pStyle w:val="a1"/>
        <w:numPr>
          <w:ilvl w:val="0"/>
          <w:numId w:val="59"/>
        </w:numPr>
        <w:ind w:left="0" w:firstLine="1418"/>
      </w:pPr>
      <w:r>
        <w:t xml:space="preserve">наличие </w:t>
      </w:r>
      <w:r w:rsidRPr="00A72591">
        <w:rPr>
          <w:shd w:val="clear" w:color="auto" w:fill="FFFFFF"/>
        </w:rPr>
        <w:t>адаптер</w:t>
      </w:r>
      <w:r>
        <w:rPr>
          <w:shd w:val="clear" w:color="auto" w:fill="FFFFFF"/>
        </w:rPr>
        <w:t>а</w:t>
      </w:r>
      <w:r>
        <w:t xml:space="preserve"> питания на напряжение</w:t>
      </w:r>
      <w:r w:rsidRPr="00EB219A">
        <w:t xml:space="preserve"> 220</w:t>
      </w:r>
      <w:proofErr w:type="gramStart"/>
      <w:r>
        <w:t> </w:t>
      </w:r>
      <w:r w:rsidRPr="00EB219A">
        <w:t>В</w:t>
      </w:r>
      <w:proofErr w:type="gramEnd"/>
      <w:r w:rsidR="00A83B57">
        <w:t>;</w:t>
      </w:r>
    </w:p>
    <w:p w:rsidR="00A83B57" w:rsidRDefault="00A83B57" w:rsidP="00A83B57">
      <w:pPr>
        <w:pStyle w:val="-1"/>
        <w:rPr>
          <w:snapToGrid/>
          <w:szCs w:val="24"/>
        </w:rPr>
      </w:pPr>
      <w:r w:rsidRPr="00A83B57">
        <w:rPr>
          <w:snapToGrid/>
          <w:szCs w:val="24"/>
        </w:rPr>
        <w:t>3G-антенна: разъём SMA;</w:t>
      </w:r>
    </w:p>
    <w:p w:rsidR="00592CDE" w:rsidRPr="00592CDE" w:rsidRDefault="00592CDE" w:rsidP="00A83B57">
      <w:pPr>
        <w:pStyle w:val="-1"/>
        <w:rPr>
          <w:snapToGrid/>
          <w:szCs w:val="24"/>
          <w:lang w:val="en-US"/>
        </w:rPr>
      </w:pPr>
      <w:proofErr w:type="spellStart"/>
      <w:r w:rsidRPr="00592CDE">
        <w:rPr>
          <w:lang w:val="en-US"/>
        </w:rPr>
        <w:t>PoE</w:t>
      </w:r>
      <w:proofErr w:type="spellEnd"/>
      <w:r w:rsidRPr="00592CDE">
        <w:rPr>
          <w:lang w:val="en-US"/>
        </w:rPr>
        <w:t>-</w:t>
      </w:r>
      <w:r>
        <w:t>инжектор</w:t>
      </w:r>
      <w:r w:rsidRPr="00592CDE">
        <w:rPr>
          <w:lang w:val="en-US"/>
        </w:rPr>
        <w:t xml:space="preserve">: </w:t>
      </w:r>
      <w:r w:rsidRPr="001E7F8C">
        <w:t>стандарт</w:t>
      </w:r>
      <w:r w:rsidRPr="00592CDE">
        <w:rPr>
          <w:lang w:val="en-US"/>
        </w:rPr>
        <w:t xml:space="preserve">: passive </w:t>
      </w:r>
      <w:proofErr w:type="spellStart"/>
      <w:r w:rsidRPr="00592CDE">
        <w:rPr>
          <w:lang w:val="en-US"/>
        </w:rPr>
        <w:t>PoE</w:t>
      </w:r>
      <w:proofErr w:type="spellEnd"/>
      <w:r w:rsidRPr="00592CDE">
        <w:rPr>
          <w:lang w:val="en-US"/>
        </w:rPr>
        <w:t>;</w:t>
      </w:r>
    </w:p>
    <w:p w:rsidR="00A83B57" w:rsidRPr="00A83B57" w:rsidRDefault="00A83B57" w:rsidP="00A83B57">
      <w:pPr>
        <w:pStyle w:val="-1"/>
        <w:rPr>
          <w:snapToGrid/>
          <w:szCs w:val="24"/>
        </w:rPr>
      </w:pPr>
      <w:r>
        <w:t>многофункциональное устройство</w:t>
      </w:r>
      <w:r w:rsidR="00592CDE">
        <w:t xml:space="preserve"> (МФУ)</w:t>
      </w:r>
      <w:r>
        <w:t>:</w:t>
      </w:r>
    </w:p>
    <w:p w:rsidR="00A83B57" w:rsidRPr="00A83B57" w:rsidRDefault="00A83B57" w:rsidP="000B0692">
      <w:pPr>
        <w:pStyle w:val="a1"/>
        <w:numPr>
          <w:ilvl w:val="0"/>
          <w:numId w:val="60"/>
        </w:numPr>
        <w:ind w:left="0" w:firstLine="1418"/>
      </w:pPr>
      <w:r>
        <w:t xml:space="preserve">формат </w:t>
      </w:r>
      <w:r w:rsidR="00A45313">
        <w:t xml:space="preserve">бумаги: </w:t>
      </w:r>
      <w:r>
        <w:t>А</w:t>
      </w:r>
      <w:proofErr w:type="gramStart"/>
      <w:r>
        <w:t>4</w:t>
      </w:r>
      <w:proofErr w:type="gramEnd"/>
      <w:r>
        <w:t>;</w:t>
      </w:r>
    </w:p>
    <w:p w:rsidR="00A83B57" w:rsidRPr="00A83B57" w:rsidRDefault="00A83B57" w:rsidP="000B0692">
      <w:pPr>
        <w:pStyle w:val="a1"/>
        <w:numPr>
          <w:ilvl w:val="0"/>
          <w:numId w:val="60"/>
        </w:numPr>
        <w:ind w:left="0" w:firstLine="1418"/>
      </w:pPr>
      <w:r>
        <w:t xml:space="preserve">печать: чёрно-белая, разрешение </w:t>
      </w:r>
      <w:r w:rsidRPr="0074095E">
        <w:t>1200</w:t>
      </w:r>
      <w:r>
        <w:t>×</w:t>
      </w:r>
      <w:r w:rsidRPr="0074095E">
        <w:t xml:space="preserve">1200 </w:t>
      </w:r>
      <w:proofErr w:type="spellStart"/>
      <w:r w:rsidRPr="0074095E">
        <w:t>dpi</w:t>
      </w:r>
      <w:proofErr w:type="spellEnd"/>
      <w:r>
        <w:t>;</w:t>
      </w:r>
    </w:p>
    <w:p w:rsidR="00A83B57" w:rsidRPr="00A83B57" w:rsidRDefault="00A83B57" w:rsidP="000B0692">
      <w:pPr>
        <w:pStyle w:val="a1"/>
        <w:numPr>
          <w:ilvl w:val="0"/>
          <w:numId w:val="60"/>
        </w:numPr>
        <w:ind w:left="0" w:firstLine="1418"/>
      </w:pPr>
      <w:r>
        <w:lastRenderedPageBreak/>
        <w:t xml:space="preserve">сканирование: разрешение </w:t>
      </w:r>
      <w:r w:rsidRPr="0074095E">
        <w:t>1200</w:t>
      </w:r>
      <w:r>
        <w:t>×</w:t>
      </w:r>
      <w:r w:rsidRPr="0074095E">
        <w:t>1200</w:t>
      </w:r>
      <w:r>
        <w:t xml:space="preserve"> </w:t>
      </w:r>
      <w:proofErr w:type="spellStart"/>
      <w:r w:rsidRPr="0074095E">
        <w:t>dpi</w:t>
      </w:r>
      <w:proofErr w:type="spellEnd"/>
      <w:r>
        <w:t>;</w:t>
      </w:r>
    </w:p>
    <w:p w:rsidR="00A83B57" w:rsidRPr="00A83B57" w:rsidRDefault="00A83B57" w:rsidP="000B0692">
      <w:pPr>
        <w:pStyle w:val="a1"/>
        <w:numPr>
          <w:ilvl w:val="0"/>
          <w:numId w:val="60"/>
        </w:numPr>
        <w:ind w:left="0" w:firstLine="1418"/>
      </w:pPr>
      <w:r w:rsidRPr="00A83B57">
        <w:t>копирование</w:t>
      </w:r>
      <w:r>
        <w:t xml:space="preserve">: разрешение </w:t>
      </w:r>
      <w:r w:rsidRPr="00A83B57">
        <w:t>600</w:t>
      </w:r>
      <w:r>
        <w:t>×</w:t>
      </w:r>
      <w:r w:rsidRPr="00A83B57">
        <w:t xml:space="preserve">600 </w:t>
      </w:r>
      <w:proofErr w:type="spellStart"/>
      <w:r w:rsidRPr="0074095E">
        <w:t>dpi</w:t>
      </w:r>
      <w:proofErr w:type="spellEnd"/>
      <w:r>
        <w:t>;</w:t>
      </w:r>
    </w:p>
    <w:p w:rsidR="00A83B57" w:rsidRPr="00A83B57" w:rsidRDefault="00A83B57" w:rsidP="000B0692">
      <w:pPr>
        <w:pStyle w:val="a1"/>
        <w:numPr>
          <w:ilvl w:val="0"/>
          <w:numId w:val="60"/>
        </w:numPr>
        <w:ind w:left="0" w:firstLine="1418"/>
      </w:pPr>
      <w:r w:rsidRPr="00F44895">
        <w:t>USB</w:t>
      </w:r>
      <w:r>
        <w:t>-порт: 1 шт.</w:t>
      </w:r>
      <w:r w:rsidRPr="00A83B57">
        <w:t>;</w:t>
      </w:r>
    </w:p>
    <w:p w:rsidR="00A83B57" w:rsidRPr="00A83B57" w:rsidRDefault="00A45313" w:rsidP="000B0692">
      <w:pPr>
        <w:pStyle w:val="a1"/>
        <w:numPr>
          <w:ilvl w:val="0"/>
          <w:numId w:val="60"/>
        </w:numPr>
        <w:ind w:left="0" w:firstLine="1418"/>
      </w:pPr>
      <w:r>
        <w:t xml:space="preserve">наличие </w:t>
      </w:r>
      <w:r w:rsidR="00A83B57">
        <w:t>разъём</w:t>
      </w:r>
      <w:r>
        <w:t>а</w:t>
      </w:r>
      <w:r w:rsidR="00A83B57">
        <w:t xml:space="preserve"> </w:t>
      </w:r>
      <w:r w:rsidR="00A83B57" w:rsidRPr="00D60BAD">
        <w:t>RJ45</w:t>
      </w:r>
      <w:r w:rsidR="00A83B57">
        <w:t>;</w:t>
      </w:r>
    </w:p>
    <w:p w:rsidR="00A83B57" w:rsidRPr="00A83B57" w:rsidRDefault="00A83B57" w:rsidP="000B0692">
      <w:pPr>
        <w:pStyle w:val="a1"/>
        <w:numPr>
          <w:ilvl w:val="0"/>
          <w:numId w:val="60"/>
        </w:numPr>
        <w:ind w:left="0" w:firstLine="1418"/>
      </w:pPr>
      <w:r w:rsidRPr="00920F60">
        <w:t xml:space="preserve">кабель </w:t>
      </w:r>
      <w:r>
        <w:t>электро</w:t>
      </w:r>
      <w:r w:rsidRPr="00920F60">
        <w:t>питания</w:t>
      </w:r>
      <w:r>
        <w:t>:</w:t>
      </w:r>
      <w:r w:rsidRPr="00920F60">
        <w:t xml:space="preserve"> вилк</w:t>
      </w:r>
      <w:r>
        <w:t xml:space="preserve">а </w:t>
      </w:r>
      <w:proofErr w:type="spellStart"/>
      <w:r w:rsidRPr="00F44895">
        <w:t>Schuko</w:t>
      </w:r>
      <w:proofErr w:type="spellEnd"/>
      <w:r>
        <w:t>;</w:t>
      </w:r>
    </w:p>
    <w:p w:rsidR="00A83B57" w:rsidRPr="00A83B57" w:rsidRDefault="00A83B57" w:rsidP="00A83B57">
      <w:pPr>
        <w:pStyle w:val="-1"/>
        <w:rPr>
          <w:snapToGrid/>
          <w:szCs w:val="24"/>
        </w:rPr>
      </w:pPr>
      <w:r>
        <w:t>в</w:t>
      </w:r>
      <w:r w:rsidRPr="00A72591">
        <w:t>нешний блок питания</w:t>
      </w:r>
      <w:r>
        <w:t>:</w:t>
      </w:r>
    </w:p>
    <w:p w:rsidR="00A83B57" w:rsidRPr="00A83B57" w:rsidRDefault="00A83B57" w:rsidP="000B0692">
      <w:pPr>
        <w:pStyle w:val="a1"/>
        <w:numPr>
          <w:ilvl w:val="0"/>
          <w:numId w:val="61"/>
        </w:numPr>
        <w:ind w:left="0" w:firstLine="1418"/>
        <w:rPr>
          <w:snapToGrid w:val="0"/>
        </w:rPr>
      </w:pPr>
      <w:r w:rsidRPr="00A72591">
        <w:t>входное напряжение: 220</w:t>
      </w:r>
      <w:proofErr w:type="gramStart"/>
      <w:r w:rsidRPr="00A72591">
        <w:t xml:space="preserve"> В</w:t>
      </w:r>
      <w:proofErr w:type="gramEnd"/>
      <w:r w:rsidRPr="00A72591">
        <w:t>;</w:t>
      </w:r>
    </w:p>
    <w:p w:rsidR="00A83B57" w:rsidRPr="00A83B57" w:rsidRDefault="00A83B57" w:rsidP="000B0692">
      <w:pPr>
        <w:pStyle w:val="a1"/>
        <w:numPr>
          <w:ilvl w:val="0"/>
          <w:numId w:val="61"/>
        </w:numPr>
        <w:ind w:left="0" w:firstLine="1418"/>
        <w:rPr>
          <w:snapToGrid w:val="0"/>
        </w:rPr>
      </w:pPr>
      <w:r>
        <w:t>выходное напряжение</w:t>
      </w:r>
      <w:r w:rsidRPr="001E7F8C">
        <w:t>: 24</w:t>
      </w:r>
      <w:proofErr w:type="gramStart"/>
      <w:r>
        <w:t xml:space="preserve"> </w:t>
      </w:r>
      <w:r w:rsidRPr="001E7F8C">
        <w:t>В</w:t>
      </w:r>
      <w:proofErr w:type="gramEnd"/>
      <w:r w:rsidRPr="001E7F8C">
        <w:t>;</w:t>
      </w:r>
    </w:p>
    <w:p w:rsidR="00A83B57" w:rsidRPr="00A83B57" w:rsidRDefault="00A83B57" w:rsidP="000B0692">
      <w:pPr>
        <w:pStyle w:val="a1"/>
        <w:numPr>
          <w:ilvl w:val="0"/>
          <w:numId w:val="61"/>
        </w:numPr>
        <w:ind w:left="0" w:firstLine="1418"/>
        <w:rPr>
          <w:snapToGrid w:val="0"/>
        </w:rPr>
      </w:pPr>
      <w:r w:rsidRPr="00A72591">
        <w:t>сила тока: 0,8</w:t>
      </w:r>
      <w:proofErr w:type="gramStart"/>
      <w:r w:rsidRPr="00A72591">
        <w:t xml:space="preserve"> А</w:t>
      </w:r>
      <w:proofErr w:type="gramEnd"/>
      <w:r>
        <w:t>;</w:t>
      </w:r>
    </w:p>
    <w:p w:rsidR="00A83B57" w:rsidRPr="00A83B57" w:rsidRDefault="00A83B57" w:rsidP="000B0692">
      <w:pPr>
        <w:pStyle w:val="a1"/>
        <w:numPr>
          <w:ilvl w:val="0"/>
          <w:numId w:val="61"/>
        </w:numPr>
        <w:ind w:left="0" w:firstLine="1418"/>
        <w:rPr>
          <w:snapToGrid w:val="0"/>
        </w:rPr>
      </w:pPr>
      <w:r w:rsidRPr="00920F60">
        <w:t>вилк</w:t>
      </w:r>
      <w:r>
        <w:t>а</w:t>
      </w:r>
      <w:r w:rsidRPr="00F44895">
        <w:t xml:space="preserve"> </w:t>
      </w:r>
      <w:proofErr w:type="spellStart"/>
      <w:r w:rsidRPr="00F44895">
        <w:t>Schuko</w:t>
      </w:r>
      <w:proofErr w:type="spellEnd"/>
      <w:r>
        <w:t>;</w:t>
      </w:r>
    </w:p>
    <w:p w:rsidR="00A83B57" w:rsidRPr="00A83B57" w:rsidRDefault="00AC7E94" w:rsidP="00AC7E94">
      <w:pPr>
        <w:pStyle w:val="-1"/>
      </w:pPr>
      <w:r>
        <w:t>с</w:t>
      </w:r>
      <w:r w:rsidRPr="00AC7E94">
        <w:t xml:space="preserve">етевой фильтр: </w:t>
      </w:r>
      <w:r w:rsidRPr="00734F4B">
        <w:t>количество розеток</w:t>
      </w:r>
      <w:r>
        <w:t>:</w:t>
      </w:r>
      <w:r w:rsidRPr="00734F4B">
        <w:t xml:space="preserve"> </w:t>
      </w:r>
      <w:r>
        <w:t>4</w:t>
      </w:r>
      <w:r w:rsidR="00A45313">
        <w:t> шт., не менее.</w:t>
      </w:r>
    </w:p>
    <w:p w:rsidR="0038266A" w:rsidRDefault="0038266A" w:rsidP="002B17B5">
      <w:r w:rsidRPr="0038266A">
        <w:t xml:space="preserve">Фактические значения основных параметров и характеристик составных частей изделия указаны в документе </w:t>
      </w:r>
      <w:r w:rsidR="005911AC">
        <w:t>ВБМА.000000.000</w:t>
      </w:r>
      <w:r>
        <w:t xml:space="preserve">ПС </w:t>
      </w:r>
      <w:r w:rsidRPr="0098453C">
        <w:t>«</w:t>
      </w:r>
      <w:r w:rsidR="00D86640">
        <w:fldChar w:fldCharType="begin"/>
      </w:r>
      <w:r>
        <w:instrText xml:space="preserve"> REF MakeName \h </w:instrText>
      </w:r>
      <w:r w:rsidR="00D86640">
        <w:fldChar w:fldCharType="separate"/>
      </w:r>
      <w:r w:rsidR="008E1C5E">
        <w:rPr>
          <w:noProof/>
        </w:rPr>
        <w:t>Пункт удаленного доступа</w:t>
      </w:r>
      <w:r w:rsidR="00D86640">
        <w:fldChar w:fldCharType="end"/>
      </w:r>
      <w:r w:rsidRPr="0098453C">
        <w:t xml:space="preserve">. </w:t>
      </w:r>
      <w:r w:rsidRPr="00CB3482">
        <w:rPr>
          <w:lang w:eastAsia="ru-RU"/>
        </w:rPr>
        <w:t>Паспорт</w:t>
      </w:r>
      <w:r w:rsidRPr="0098453C">
        <w:t>»</w:t>
      </w:r>
      <w:r>
        <w:t>.</w:t>
      </w:r>
    </w:p>
    <w:p w:rsidR="00B61C31" w:rsidRPr="00B61C31" w:rsidRDefault="00EA6ECA" w:rsidP="002B17B5">
      <w:pPr>
        <w:pStyle w:val="4a"/>
      </w:pPr>
      <w:bookmarkStart w:id="14" w:name="_Ref20311684"/>
      <w:r w:rsidRPr="008B7E40">
        <w:t xml:space="preserve">На </w:t>
      </w:r>
      <w:r w:rsidR="00274CBC">
        <w:t>системный блок из состава изделия</w:t>
      </w:r>
      <w:r w:rsidRPr="008B7E40">
        <w:t xml:space="preserve"> у</w:t>
      </w:r>
      <w:r w:rsidR="00B61C31" w:rsidRPr="008B7E40">
        <w:t xml:space="preserve">становлено лицензионное </w:t>
      </w:r>
      <w:r w:rsidRPr="008B7E40">
        <w:t>общее</w:t>
      </w:r>
      <w:r w:rsidR="00B61C31" w:rsidRPr="008B7E40">
        <w:t xml:space="preserve"> </w:t>
      </w:r>
      <w:proofErr w:type="gramStart"/>
      <w:r w:rsidR="00B61C31" w:rsidRPr="008B7E40">
        <w:t>ПО</w:t>
      </w:r>
      <w:proofErr w:type="gramEnd"/>
      <w:r w:rsidR="00B61C31" w:rsidRPr="00B61C31">
        <w:t>:</w:t>
      </w:r>
      <w:bookmarkEnd w:id="14"/>
    </w:p>
    <w:p w:rsidR="0038266A" w:rsidRPr="0038266A" w:rsidRDefault="0038266A" w:rsidP="002B17B5">
      <w:pPr>
        <w:pStyle w:val="-1"/>
        <w:rPr>
          <w:rFonts w:eastAsia="MS Mincho"/>
        </w:rPr>
      </w:pPr>
      <w:r w:rsidRPr="0038266A">
        <w:t xml:space="preserve">операционная система (ОС) </w:t>
      </w:r>
      <w:r w:rsidR="006B197A" w:rsidRPr="00742AE2">
        <w:rPr>
          <w:lang w:val="en-US"/>
        </w:rPr>
        <w:t>Microsoft</w:t>
      </w:r>
      <w:r w:rsidR="006B197A" w:rsidRPr="00FF6732">
        <w:t xml:space="preserve"> </w:t>
      </w:r>
      <w:r w:rsidR="006B197A" w:rsidRPr="00742AE2">
        <w:rPr>
          <w:lang w:val="en-US"/>
        </w:rPr>
        <w:t>Windows</w:t>
      </w:r>
      <w:r w:rsidR="006B197A" w:rsidRPr="00FF6732">
        <w:t xml:space="preserve"> 7</w:t>
      </w:r>
      <w:r w:rsidRPr="0038266A">
        <w:t>;</w:t>
      </w:r>
    </w:p>
    <w:p w:rsidR="0038266A" w:rsidRPr="002B17B5" w:rsidRDefault="006B197A" w:rsidP="002B17B5">
      <w:pPr>
        <w:pStyle w:val="-1"/>
        <w:rPr>
          <w:rFonts w:eastAsia="MS Mincho"/>
        </w:rPr>
      </w:pPr>
      <w:r w:rsidRPr="00C53DAC">
        <w:t>программный</w:t>
      </w:r>
      <w:r w:rsidRPr="00BD468D">
        <w:rPr>
          <w:lang w:val="en-US"/>
        </w:rPr>
        <w:t xml:space="preserve"> </w:t>
      </w:r>
      <w:r w:rsidRPr="00C53DAC">
        <w:t>пакет</w:t>
      </w:r>
      <w:r w:rsidRPr="00BD468D">
        <w:rPr>
          <w:lang w:val="en-US"/>
        </w:rPr>
        <w:t xml:space="preserve"> Microsoft Office</w:t>
      </w:r>
      <w:r>
        <w:rPr>
          <w:lang w:val="en-US"/>
        </w:rPr>
        <w:t xml:space="preserve"> </w:t>
      </w:r>
      <w:r w:rsidRPr="00BD468D">
        <w:rPr>
          <w:lang w:val="en-US"/>
        </w:rPr>
        <w:t>2016</w:t>
      </w:r>
      <w:r>
        <w:t>;</w:t>
      </w:r>
    </w:p>
    <w:p w:rsidR="0038266A" w:rsidRPr="00923E0A" w:rsidRDefault="00FF6675" w:rsidP="00923E0A">
      <w:pPr>
        <w:pStyle w:val="-1"/>
        <w:rPr>
          <w:rFonts w:eastAsia="MS Mincho"/>
        </w:rPr>
      </w:pPr>
      <w:r>
        <w:t>средств</w:t>
      </w:r>
      <w:r w:rsidR="00923E0A">
        <w:t>о</w:t>
      </w:r>
      <w:r w:rsidRPr="002820F7">
        <w:t xml:space="preserve"> </w:t>
      </w:r>
      <w:r>
        <w:t>антивирусной</w:t>
      </w:r>
      <w:r w:rsidRPr="002820F7">
        <w:t xml:space="preserve"> </w:t>
      </w:r>
      <w:r>
        <w:t>защиты</w:t>
      </w:r>
      <w:r w:rsidRPr="002820F7">
        <w:t>:</w:t>
      </w:r>
      <w:r w:rsidR="00923E0A">
        <w:t xml:space="preserve"> </w:t>
      </w:r>
      <w:r w:rsidR="006B197A">
        <w:t>программное</w:t>
      </w:r>
      <w:r w:rsidR="006B197A" w:rsidRPr="00923E0A">
        <w:t xml:space="preserve"> </w:t>
      </w:r>
      <w:r w:rsidR="006B197A">
        <w:t>изделие</w:t>
      </w:r>
      <w:r w:rsidR="006B197A" w:rsidRPr="00923E0A">
        <w:t xml:space="preserve"> «</w:t>
      </w:r>
      <w:proofErr w:type="spellStart"/>
      <w:r w:rsidR="006B197A" w:rsidRPr="00923E0A">
        <w:rPr>
          <w:lang w:val="en-US"/>
        </w:rPr>
        <w:t>Kaspersky</w:t>
      </w:r>
      <w:proofErr w:type="spellEnd"/>
      <w:r w:rsidR="006B197A" w:rsidRPr="00923E0A">
        <w:t xml:space="preserve"> </w:t>
      </w:r>
      <w:r w:rsidR="006B197A" w:rsidRPr="00923E0A">
        <w:rPr>
          <w:lang w:val="en-US"/>
        </w:rPr>
        <w:t>Endpoint</w:t>
      </w:r>
      <w:r w:rsidR="006B197A" w:rsidRPr="00923E0A">
        <w:t xml:space="preserve"> </w:t>
      </w:r>
      <w:r w:rsidR="006B197A" w:rsidRPr="00923E0A">
        <w:rPr>
          <w:lang w:val="en-US"/>
        </w:rPr>
        <w:t>Security </w:t>
      </w:r>
      <w:r w:rsidR="006B197A" w:rsidRPr="00923E0A">
        <w:t xml:space="preserve">10 </w:t>
      </w:r>
      <w:r w:rsidR="006B197A" w:rsidRPr="002820F7">
        <w:t>для</w:t>
      </w:r>
      <w:r w:rsidR="006B197A" w:rsidRPr="00923E0A">
        <w:t xml:space="preserve"> </w:t>
      </w:r>
      <w:r w:rsidR="006B197A" w:rsidRPr="00923E0A">
        <w:rPr>
          <w:lang w:val="en-US"/>
        </w:rPr>
        <w:t>Windows</w:t>
      </w:r>
      <w:r w:rsidR="006B197A" w:rsidRPr="00923E0A">
        <w:t>»;</w:t>
      </w:r>
    </w:p>
    <w:p w:rsidR="006B197A" w:rsidRPr="00511CBC" w:rsidRDefault="006B197A" w:rsidP="002B17B5">
      <w:pPr>
        <w:pStyle w:val="-1"/>
        <w:rPr>
          <w:rFonts w:eastAsia="MS Mincho"/>
        </w:rPr>
      </w:pPr>
      <w:r>
        <w:t xml:space="preserve">средство защиты информации (СЗИ) </w:t>
      </w:r>
      <w:proofErr w:type="spellStart"/>
      <w:r w:rsidR="00511CBC" w:rsidRPr="00511CBC">
        <w:t>Secret</w:t>
      </w:r>
      <w:proofErr w:type="spellEnd"/>
      <w:r w:rsidR="00511CBC">
        <w:rPr>
          <w:lang w:val="en-US"/>
        </w:rPr>
        <w:t> </w:t>
      </w:r>
      <w:proofErr w:type="spellStart"/>
      <w:r w:rsidR="00511CBC" w:rsidRPr="00511CBC">
        <w:t>Net</w:t>
      </w:r>
      <w:proofErr w:type="spellEnd"/>
      <w:r w:rsidR="00511CBC">
        <w:rPr>
          <w:lang w:val="en-US"/>
        </w:rPr>
        <w:t> </w:t>
      </w:r>
      <w:proofErr w:type="spellStart"/>
      <w:r w:rsidR="00511CBC" w:rsidRPr="00511CBC">
        <w:t>Studio</w:t>
      </w:r>
      <w:proofErr w:type="spellEnd"/>
      <w:r w:rsidRPr="00511CBC">
        <w:t>.</w:t>
      </w:r>
    </w:p>
    <w:p w:rsidR="00511CBC" w:rsidRDefault="00511CBC" w:rsidP="002B17B5">
      <w:pPr>
        <w:pStyle w:val="4a"/>
      </w:pPr>
      <w:bookmarkStart w:id="15" w:name="_Ref20311698"/>
      <w:r w:rsidRPr="008B7E40">
        <w:t xml:space="preserve">На </w:t>
      </w:r>
      <w:r>
        <w:t xml:space="preserve">системный блок из </w:t>
      </w:r>
      <w:r w:rsidR="00A45313">
        <w:t xml:space="preserve">СЗИ </w:t>
      </w:r>
      <w:r>
        <w:t>состава изделия</w:t>
      </w:r>
      <w:r w:rsidRPr="008B7E40">
        <w:t xml:space="preserve"> установлено </w:t>
      </w:r>
      <w:r>
        <w:t xml:space="preserve">специальное </w:t>
      </w:r>
      <w:r w:rsidRPr="008B7E40">
        <w:t>ПО</w:t>
      </w:r>
      <w:r w:rsidRPr="00B61C31">
        <w:t>:</w:t>
      </w:r>
      <w:r>
        <w:t xml:space="preserve"> программный комплекс </w:t>
      </w:r>
      <w:r w:rsidR="00041FAF">
        <w:t>ВБМА.0000</w:t>
      </w:r>
      <w:r w:rsidR="00FF6675">
        <w:t>-01</w:t>
      </w:r>
      <w:r>
        <w:t xml:space="preserve"> «</w:t>
      </w:r>
      <w:r w:rsidR="00FF6675">
        <w:t xml:space="preserve">Программный комплекс </w:t>
      </w:r>
      <w:r w:rsidR="00923E0A" w:rsidRPr="00A370AB">
        <w:rPr>
          <w:lang w:eastAsia="ru-RU" w:bidi="ar-SA"/>
        </w:rPr>
        <w:t>обеспечения пунктов удаленного доступа</w:t>
      </w:r>
      <w:r>
        <w:t>»</w:t>
      </w:r>
      <w:r w:rsidR="00196523">
        <w:t xml:space="preserve"> (</w:t>
      </w:r>
      <w:r w:rsidR="00FF6675">
        <w:t>ПК </w:t>
      </w:r>
      <w:r w:rsidR="00923E0A">
        <w:t>ОПУД</w:t>
      </w:r>
      <w:r w:rsidR="00196523">
        <w:t>)</w:t>
      </w:r>
      <w:r>
        <w:t>.</w:t>
      </w:r>
      <w:bookmarkEnd w:id="15"/>
    </w:p>
    <w:p w:rsidR="00BC3799" w:rsidRDefault="00BC3799" w:rsidP="002B17B5">
      <w:pPr>
        <w:pStyle w:val="4a"/>
      </w:pPr>
      <w:r w:rsidRPr="00BC3799">
        <w:t>Программн</w:t>
      </w:r>
      <w:r w:rsidR="00D25480">
        <w:t>ая</w:t>
      </w:r>
      <w:r w:rsidRPr="00BC3799">
        <w:t xml:space="preserve"> част</w:t>
      </w:r>
      <w:r w:rsidR="00D25480">
        <w:t>ь</w:t>
      </w:r>
      <w:r w:rsidRPr="00BC3799">
        <w:t xml:space="preserve"> изделия (</w:t>
      </w:r>
      <w:r w:rsidR="00BE758F">
        <w:t>программный комплекс</w:t>
      </w:r>
      <w:r w:rsidRPr="00BC3799">
        <w:t>, разработанны</w:t>
      </w:r>
      <w:r w:rsidR="006B197A">
        <w:t>й</w:t>
      </w:r>
      <w:r w:rsidRPr="00BC3799">
        <w:t xml:space="preserve"> на предприятии</w:t>
      </w:r>
      <w:r w:rsidRPr="008B7E40">
        <w:t>-изготовителе) изготовлен</w:t>
      </w:r>
      <w:r w:rsidR="00D25480" w:rsidRPr="008B7E40">
        <w:t>а</w:t>
      </w:r>
      <w:r w:rsidRPr="008B7E40">
        <w:t xml:space="preserve"> на</w:t>
      </w:r>
      <w:r w:rsidR="005D4512" w:rsidRPr="008B7E40">
        <w:t xml:space="preserve"> оптическ</w:t>
      </w:r>
      <w:r w:rsidR="006B197A">
        <w:t>ом</w:t>
      </w:r>
      <w:r w:rsidR="005D4512" w:rsidRPr="008B7E40">
        <w:t xml:space="preserve"> </w:t>
      </w:r>
      <w:r w:rsidRPr="008B7E40">
        <w:t>носител</w:t>
      </w:r>
      <w:r w:rsidR="006B197A">
        <w:t>е</w:t>
      </w:r>
      <w:r w:rsidRPr="008B7E40">
        <w:t xml:space="preserve"> запис</w:t>
      </w:r>
      <w:r w:rsidR="00BB362B">
        <w:t>и</w:t>
      </w:r>
      <w:r w:rsidRPr="008B7E40">
        <w:t xml:space="preserve"> (НЗ), </w:t>
      </w:r>
      <w:r w:rsidR="006B197A">
        <w:t xml:space="preserve">который </w:t>
      </w:r>
      <w:r w:rsidRPr="008B7E40">
        <w:t>помещ</w:t>
      </w:r>
      <w:r w:rsidR="006B197A">
        <w:t>ё</w:t>
      </w:r>
      <w:r w:rsidRPr="008B7E40">
        <w:t>н в жестки</w:t>
      </w:r>
      <w:r w:rsidR="006B197A">
        <w:t>й</w:t>
      </w:r>
      <w:r w:rsidR="005D4512" w:rsidRPr="008B7E40">
        <w:t xml:space="preserve"> пластмассовы</w:t>
      </w:r>
      <w:r w:rsidR="006B197A">
        <w:t>й</w:t>
      </w:r>
      <w:r w:rsidR="005D4512" w:rsidRPr="008B7E40">
        <w:t xml:space="preserve"> футляр</w:t>
      </w:r>
      <w:r w:rsidRPr="008B7E40">
        <w:t>.</w:t>
      </w:r>
    </w:p>
    <w:p w:rsidR="002471E3" w:rsidRDefault="002471E3" w:rsidP="002B17B5">
      <w:pPr>
        <w:pStyle w:val="4a"/>
      </w:pPr>
      <w:proofErr w:type="gramStart"/>
      <w:r>
        <w:t xml:space="preserve">Информация на </w:t>
      </w:r>
      <w:r w:rsidR="0038266A" w:rsidRPr="008B7E40">
        <w:t>оптическ</w:t>
      </w:r>
      <w:r w:rsidR="0038266A">
        <w:t xml:space="preserve">ом </w:t>
      </w:r>
      <w:r>
        <w:t xml:space="preserve">НЗ реализована в виде файлов, соответствующих файловой системе CDFS. </w:t>
      </w:r>
      <w:proofErr w:type="gramEnd"/>
    </w:p>
    <w:p w:rsidR="0038266A" w:rsidRDefault="00CF522E" w:rsidP="002B17B5">
      <w:pPr>
        <w:pStyle w:val="4a"/>
      </w:pPr>
      <w:r w:rsidRPr="00142FCA">
        <w:t>Аппаратные средства из состава изделия прошли специальные проверки.</w:t>
      </w:r>
    </w:p>
    <w:p w:rsidR="00D6618F" w:rsidRDefault="00D6618F" w:rsidP="00A45313">
      <w:pPr>
        <w:pStyle w:val="30"/>
        <w:spacing w:before="240"/>
      </w:pPr>
      <w:bookmarkStart w:id="16" w:name="_Toc116042804"/>
      <w:r>
        <w:t>Состав изделия</w:t>
      </w:r>
      <w:bookmarkEnd w:id="16"/>
    </w:p>
    <w:p w:rsidR="000A6EE8" w:rsidRDefault="000A6EE8" w:rsidP="002B17B5">
      <w:pPr>
        <w:pStyle w:val="4a"/>
      </w:pPr>
      <w:r>
        <w:t>В состав изделия входят:</w:t>
      </w:r>
    </w:p>
    <w:p w:rsidR="007C57AA" w:rsidRDefault="000A6EE8" w:rsidP="002B17B5">
      <w:pPr>
        <w:pStyle w:val="-1"/>
      </w:pPr>
      <w:r>
        <w:t>аппаратные средства</w:t>
      </w:r>
      <w:r w:rsidR="007C57AA">
        <w:t>:</w:t>
      </w:r>
    </w:p>
    <w:p w:rsidR="007C57AA" w:rsidRDefault="007C57AA" w:rsidP="000B0692">
      <w:pPr>
        <w:pStyle w:val="a1"/>
        <w:numPr>
          <w:ilvl w:val="0"/>
          <w:numId w:val="63"/>
        </w:numPr>
        <w:ind w:left="0" w:firstLine="1418"/>
      </w:pPr>
      <w:r w:rsidRPr="0064776D">
        <w:t>системный блок</w:t>
      </w:r>
      <w:r>
        <w:t>;</w:t>
      </w:r>
    </w:p>
    <w:p w:rsidR="007C57AA" w:rsidRDefault="007C57AA" w:rsidP="000B0692">
      <w:pPr>
        <w:pStyle w:val="2f2"/>
        <w:ind w:left="0" w:firstLine="1418"/>
      </w:pPr>
      <w:r>
        <w:t>к</w:t>
      </w:r>
      <w:r w:rsidRPr="00A02EDE">
        <w:t>лавиатура</w:t>
      </w:r>
      <w:r>
        <w:t>;</w:t>
      </w:r>
    </w:p>
    <w:p w:rsidR="007C57AA" w:rsidRDefault="007C57AA" w:rsidP="000B0692">
      <w:pPr>
        <w:pStyle w:val="2f2"/>
        <w:ind w:left="0" w:firstLine="1418"/>
      </w:pPr>
      <w:r w:rsidRPr="0064776D">
        <w:t>манипулятор «мышь»</w:t>
      </w:r>
      <w:r>
        <w:t>;</w:t>
      </w:r>
    </w:p>
    <w:p w:rsidR="007C57AA" w:rsidRDefault="007C57AA" w:rsidP="000B0692">
      <w:pPr>
        <w:pStyle w:val="2f2"/>
        <w:ind w:left="0" w:firstLine="1418"/>
      </w:pPr>
      <w:r w:rsidRPr="0064776D">
        <w:t>монитор</w:t>
      </w:r>
      <w:r>
        <w:t>;</w:t>
      </w:r>
    </w:p>
    <w:p w:rsidR="007C57AA" w:rsidRDefault="007C57AA" w:rsidP="000B0692">
      <w:pPr>
        <w:pStyle w:val="2f2"/>
        <w:ind w:left="0" w:firstLine="1418"/>
      </w:pPr>
      <w:r w:rsidRPr="0064776D">
        <w:t>ИБП</w:t>
      </w:r>
      <w:r>
        <w:t>;</w:t>
      </w:r>
    </w:p>
    <w:p w:rsidR="00592CDE" w:rsidRDefault="00592CDE" w:rsidP="000B0692">
      <w:pPr>
        <w:pStyle w:val="2f2"/>
        <w:ind w:left="0" w:firstLine="1418"/>
      </w:pPr>
      <w:r>
        <w:t>в</w:t>
      </w:r>
      <w:r w:rsidRPr="00A72591">
        <w:t>нешний блок питания</w:t>
      </w:r>
    </w:p>
    <w:p w:rsidR="00A45313" w:rsidRDefault="007C57AA" w:rsidP="000B0692">
      <w:pPr>
        <w:pStyle w:val="2f2"/>
        <w:ind w:left="0" w:firstLine="1418"/>
      </w:pPr>
      <w:proofErr w:type="spellStart"/>
      <w:r>
        <w:t>патч-корд</w:t>
      </w:r>
      <w:proofErr w:type="spellEnd"/>
      <w:r w:rsidR="00592CDE">
        <w:t xml:space="preserve"> Б2М (2 шт.)</w:t>
      </w:r>
      <w:r w:rsidR="00A45313">
        <w:t>;</w:t>
      </w:r>
    </w:p>
    <w:p w:rsidR="007C57AA" w:rsidRDefault="00A45313" w:rsidP="000B0692">
      <w:pPr>
        <w:pStyle w:val="2f2"/>
        <w:ind w:left="0" w:firstLine="1418"/>
      </w:pPr>
      <w:proofErr w:type="spellStart"/>
      <w:r>
        <w:t>патч-корд</w:t>
      </w:r>
      <w:proofErr w:type="spellEnd"/>
      <w:r>
        <w:t xml:space="preserve"> Б50М</w:t>
      </w:r>
      <w:r w:rsidR="00592CDE">
        <w:t>;</w:t>
      </w:r>
    </w:p>
    <w:p w:rsidR="00592CDE" w:rsidRDefault="00592CDE" w:rsidP="000B0692">
      <w:pPr>
        <w:pStyle w:val="2f2"/>
        <w:ind w:left="0" w:firstLine="1418"/>
      </w:pPr>
      <w:r>
        <w:t>модем;</w:t>
      </w:r>
    </w:p>
    <w:p w:rsidR="00592CDE" w:rsidRPr="00592CDE" w:rsidRDefault="00592CDE" w:rsidP="000B0692">
      <w:pPr>
        <w:pStyle w:val="2f2"/>
        <w:ind w:left="0" w:firstLine="1418"/>
      </w:pPr>
      <w:r>
        <w:t xml:space="preserve">ПАК </w:t>
      </w:r>
      <w:proofErr w:type="spellStart"/>
      <w:r w:rsidRPr="00893AAF">
        <w:rPr>
          <w:spacing w:val="-6"/>
        </w:rPr>
        <w:t>VipNet</w:t>
      </w:r>
      <w:proofErr w:type="spellEnd"/>
      <w:r w:rsidRPr="00893AAF">
        <w:rPr>
          <w:spacing w:val="-6"/>
        </w:rPr>
        <w:t xml:space="preserve"> </w:t>
      </w:r>
      <w:proofErr w:type="spellStart"/>
      <w:r w:rsidRPr="00893AAF">
        <w:rPr>
          <w:spacing w:val="-6"/>
        </w:rPr>
        <w:t>Coordinator</w:t>
      </w:r>
      <w:proofErr w:type="spellEnd"/>
      <w:r w:rsidRPr="00893AAF">
        <w:rPr>
          <w:spacing w:val="-6"/>
        </w:rPr>
        <w:t xml:space="preserve"> HW50</w:t>
      </w:r>
      <w:r>
        <w:rPr>
          <w:spacing w:val="-6"/>
        </w:rPr>
        <w:t>;</w:t>
      </w:r>
    </w:p>
    <w:p w:rsidR="00592CDE" w:rsidRDefault="00592CDE" w:rsidP="000B0692">
      <w:pPr>
        <w:pStyle w:val="2f2"/>
        <w:ind w:left="0" w:firstLine="1418"/>
      </w:pPr>
      <w:r>
        <w:t>3G-антенна;</w:t>
      </w:r>
    </w:p>
    <w:p w:rsidR="00592CDE" w:rsidRDefault="00592CDE" w:rsidP="000B0692">
      <w:pPr>
        <w:pStyle w:val="2f2"/>
        <w:ind w:left="0" w:firstLine="1418"/>
      </w:pPr>
      <w:r>
        <w:t>PoE-инжектор;</w:t>
      </w:r>
    </w:p>
    <w:p w:rsidR="00592CDE" w:rsidRDefault="00592CDE" w:rsidP="000B0692">
      <w:pPr>
        <w:pStyle w:val="2f2"/>
        <w:ind w:left="0" w:firstLine="1418"/>
      </w:pPr>
      <w:r>
        <w:t>МФУ;</w:t>
      </w:r>
    </w:p>
    <w:p w:rsidR="00592CDE" w:rsidRDefault="00592CDE" w:rsidP="000B0692">
      <w:pPr>
        <w:pStyle w:val="2f2"/>
        <w:ind w:left="0" w:firstLine="1418"/>
      </w:pPr>
      <w:r>
        <w:rPr>
          <w:rFonts w:eastAsia="MS Mincho"/>
        </w:rPr>
        <w:t>с</w:t>
      </w:r>
      <w:r w:rsidRPr="0040677D">
        <w:rPr>
          <w:rFonts w:eastAsia="MS Mincho"/>
        </w:rPr>
        <w:t>етевой фильтр</w:t>
      </w:r>
      <w:r w:rsidR="006949BA">
        <w:t>;</w:t>
      </w:r>
    </w:p>
    <w:p w:rsidR="00923E0A" w:rsidRDefault="00923E0A" w:rsidP="002B17B5">
      <w:pPr>
        <w:pStyle w:val="-1"/>
      </w:pPr>
      <w:r>
        <w:t xml:space="preserve">общее </w:t>
      </w:r>
      <w:proofErr w:type="gramStart"/>
      <w:r>
        <w:t>ПО</w:t>
      </w:r>
      <w:proofErr w:type="gramEnd"/>
      <w:r>
        <w:t>:</w:t>
      </w:r>
    </w:p>
    <w:p w:rsidR="00A45313" w:rsidRPr="00A45313" w:rsidRDefault="00A45313" w:rsidP="000B0692">
      <w:pPr>
        <w:pStyle w:val="a1"/>
        <w:numPr>
          <w:ilvl w:val="0"/>
          <w:numId w:val="64"/>
        </w:numPr>
        <w:ind w:left="0" w:firstLine="1418"/>
        <w:rPr>
          <w:lang w:val="en-US"/>
        </w:rPr>
      </w:pPr>
      <w:r>
        <w:rPr>
          <w:snapToGrid w:val="0"/>
          <w:szCs w:val="20"/>
        </w:rPr>
        <w:t xml:space="preserve">ОС </w:t>
      </w:r>
      <w:r w:rsidRPr="00A00B70">
        <w:rPr>
          <w:snapToGrid w:val="0"/>
          <w:szCs w:val="20"/>
          <w:lang w:val="en-US"/>
        </w:rPr>
        <w:t>Microsoft</w:t>
      </w:r>
      <w:r w:rsidRPr="00141B34">
        <w:rPr>
          <w:snapToGrid w:val="0"/>
          <w:szCs w:val="20"/>
        </w:rPr>
        <w:t xml:space="preserve"> </w:t>
      </w:r>
      <w:r w:rsidRPr="00A00B70">
        <w:rPr>
          <w:snapToGrid w:val="0"/>
          <w:szCs w:val="20"/>
          <w:lang w:val="en-US"/>
        </w:rPr>
        <w:t>Windows</w:t>
      </w:r>
      <w:r w:rsidRPr="00141B34">
        <w:rPr>
          <w:snapToGrid w:val="0"/>
          <w:szCs w:val="20"/>
        </w:rPr>
        <w:t xml:space="preserve"> 7</w:t>
      </w:r>
      <w:r>
        <w:t>;</w:t>
      </w:r>
    </w:p>
    <w:p w:rsidR="00A45313" w:rsidRPr="00A45313" w:rsidRDefault="00A45313" w:rsidP="000B0692">
      <w:pPr>
        <w:pStyle w:val="a1"/>
        <w:numPr>
          <w:ilvl w:val="0"/>
          <w:numId w:val="64"/>
        </w:numPr>
        <w:ind w:left="0" w:firstLine="1418"/>
        <w:rPr>
          <w:lang w:val="en-US"/>
        </w:rPr>
      </w:pPr>
      <w:r w:rsidRPr="00C53DAC">
        <w:t>программный</w:t>
      </w:r>
      <w:r w:rsidRPr="00BD468D">
        <w:rPr>
          <w:lang w:val="en-US"/>
        </w:rPr>
        <w:t xml:space="preserve"> </w:t>
      </w:r>
      <w:r w:rsidRPr="00C53DAC">
        <w:t>пакет</w:t>
      </w:r>
      <w:r w:rsidRPr="00BD468D">
        <w:rPr>
          <w:lang w:val="en-US"/>
        </w:rPr>
        <w:t xml:space="preserve"> Microsoft Office</w:t>
      </w:r>
      <w:r>
        <w:rPr>
          <w:lang w:val="en-US"/>
        </w:rPr>
        <w:t xml:space="preserve"> </w:t>
      </w:r>
      <w:r w:rsidRPr="00BD468D">
        <w:rPr>
          <w:lang w:val="en-US"/>
        </w:rPr>
        <w:t>2016</w:t>
      </w:r>
      <w:r>
        <w:t>;</w:t>
      </w:r>
    </w:p>
    <w:p w:rsidR="00592CDE" w:rsidRPr="006949BA" w:rsidRDefault="00592CDE" w:rsidP="000B0692">
      <w:pPr>
        <w:pStyle w:val="a1"/>
        <w:numPr>
          <w:ilvl w:val="0"/>
          <w:numId w:val="64"/>
        </w:numPr>
        <w:ind w:left="0" w:firstLine="1418"/>
        <w:rPr>
          <w:lang w:val="en-US"/>
        </w:rPr>
      </w:pPr>
      <w:r>
        <w:t>программное</w:t>
      </w:r>
      <w:r w:rsidRPr="00A45313">
        <w:rPr>
          <w:lang w:val="en-US"/>
        </w:rPr>
        <w:t xml:space="preserve"> </w:t>
      </w:r>
      <w:r>
        <w:t>изделие</w:t>
      </w:r>
      <w:r w:rsidRPr="00A45313">
        <w:rPr>
          <w:lang w:val="en-US"/>
        </w:rPr>
        <w:t xml:space="preserve"> «</w:t>
      </w:r>
      <w:proofErr w:type="spellStart"/>
      <w:r w:rsidRPr="001B1F09">
        <w:rPr>
          <w:lang w:val="en-US"/>
        </w:rPr>
        <w:t>Kaspersky</w:t>
      </w:r>
      <w:proofErr w:type="spellEnd"/>
      <w:r w:rsidRPr="00A45313">
        <w:rPr>
          <w:lang w:val="en-US"/>
        </w:rPr>
        <w:t xml:space="preserve"> </w:t>
      </w:r>
      <w:r w:rsidRPr="001B1F09">
        <w:rPr>
          <w:lang w:val="en-US"/>
        </w:rPr>
        <w:t>Endpoint</w:t>
      </w:r>
      <w:r w:rsidRPr="006949BA">
        <w:rPr>
          <w:lang w:val="en-US"/>
        </w:rPr>
        <w:t xml:space="preserve"> </w:t>
      </w:r>
      <w:r w:rsidRPr="001B1F09">
        <w:rPr>
          <w:lang w:val="en-US"/>
        </w:rPr>
        <w:t>Security</w:t>
      </w:r>
      <w:r w:rsidRPr="006949BA">
        <w:rPr>
          <w:lang w:val="en-US"/>
        </w:rPr>
        <w:t xml:space="preserve"> 10 </w:t>
      </w:r>
      <w:r>
        <w:t>для</w:t>
      </w:r>
      <w:r w:rsidRPr="006949BA">
        <w:rPr>
          <w:lang w:val="en-US"/>
        </w:rPr>
        <w:t xml:space="preserve"> </w:t>
      </w:r>
      <w:r w:rsidRPr="001B1F09">
        <w:rPr>
          <w:lang w:val="en-US"/>
        </w:rPr>
        <w:t>Windows</w:t>
      </w:r>
      <w:r w:rsidRPr="006949BA">
        <w:rPr>
          <w:lang w:val="en-US"/>
        </w:rPr>
        <w:t>»;</w:t>
      </w:r>
    </w:p>
    <w:p w:rsidR="00592CDE" w:rsidRDefault="00A45313" w:rsidP="000B0692">
      <w:pPr>
        <w:pStyle w:val="a1"/>
        <w:numPr>
          <w:ilvl w:val="0"/>
          <w:numId w:val="64"/>
        </w:numPr>
        <w:ind w:left="0" w:firstLine="1418"/>
      </w:pPr>
      <w:r>
        <w:lastRenderedPageBreak/>
        <w:t xml:space="preserve">СЗИ </w:t>
      </w:r>
      <w:proofErr w:type="spellStart"/>
      <w:r w:rsidR="00592CDE">
        <w:t>Secret</w:t>
      </w:r>
      <w:proofErr w:type="spellEnd"/>
      <w:r w:rsidR="00592CDE">
        <w:t> </w:t>
      </w:r>
      <w:proofErr w:type="spellStart"/>
      <w:r w:rsidR="00592CDE">
        <w:t>Net</w:t>
      </w:r>
      <w:proofErr w:type="spellEnd"/>
      <w:r w:rsidR="00592CDE" w:rsidRPr="00491846">
        <w:t xml:space="preserve"> </w:t>
      </w:r>
      <w:proofErr w:type="spellStart"/>
      <w:r w:rsidR="00592CDE" w:rsidRPr="00FF5A56">
        <w:t>Studio</w:t>
      </w:r>
      <w:proofErr w:type="spellEnd"/>
      <w:r w:rsidR="00592CDE" w:rsidRPr="00592CDE">
        <w:t>;</w:t>
      </w:r>
    </w:p>
    <w:p w:rsidR="0038266A" w:rsidRPr="0084408C" w:rsidRDefault="007C57AA" w:rsidP="002B17B5">
      <w:pPr>
        <w:pStyle w:val="-1"/>
      </w:pPr>
      <w:r>
        <w:t xml:space="preserve">специальное ПО: </w:t>
      </w:r>
      <w:bookmarkStart w:id="17" w:name="_Ref13818692"/>
      <w:r w:rsidR="00FF6675">
        <w:t xml:space="preserve">ПК </w:t>
      </w:r>
      <w:r w:rsidR="00923E0A">
        <w:t>ОПУД</w:t>
      </w:r>
      <w:r w:rsidR="0038266A" w:rsidRPr="007C57AA">
        <w:rPr>
          <w:spacing w:val="-6"/>
        </w:rPr>
        <w:t>.</w:t>
      </w:r>
      <w:bookmarkEnd w:id="17"/>
    </w:p>
    <w:p w:rsidR="0084408C" w:rsidRPr="007C57AA" w:rsidRDefault="0084408C" w:rsidP="0084408C">
      <w:pPr>
        <w:pStyle w:val="4a"/>
      </w:pPr>
      <w:proofErr w:type="gramStart"/>
      <w:r w:rsidRPr="0084408C">
        <w:t xml:space="preserve">Конкретный состав всех </w:t>
      </w:r>
      <w:r w:rsidR="00141B34">
        <w:t>аппаратных средств</w:t>
      </w:r>
      <w:r w:rsidRPr="0084408C">
        <w:t xml:space="preserve">, входящих в состав изделия, </w:t>
      </w:r>
      <w:r w:rsidR="00141B34">
        <w:t xml:space="preserve">и версии специального ПО </w:t>
      </w:r>
      <w:r w:rsidRPr="0084408C">
        <w:t>указан</w:t>
      </w:r>
      <w:r w:rsidR="00141B34">
        <w:t>ы</w:t>
      </w:r>
      <w:r w:rsidRPr="0084408C">
        <w:t xml:space="preserve"> в документе </w:t>
      </w:r>
      <w:r w:rsidR="00041FAF">
        <w:t>ВБМА.000000.000</w:t>
      </w:r>
      <w:r w:rsidRPr="0084408C">
        <w:t>ПС «</w:t>
      </w:r>
      <w:fldSimple w:instr=" REF MakeName \h  \* MERGEFORMAT ">
        <w:r w:rsidR="008E1C5E">
          <w:t>Пункт удаленного доступа</w:t>
        </w:r>
      </w:fldSimple>
      <w:r w:rsidRPr="0084408C">
        <w:t>. Паспорт».</w:t>
      </w:r>
      <w:proofErr w:type="gramEnd"/>
    </w:p>
    <w:p w:rsidR="00D6618F" w:rsidRDefault="00D6618F" w:rsidP="00A45313">
      <w:pPr>
        <w:pStyle w:val="30"/>
        <w:spacing w:before="240"/>
      </w:pPr>
      <w:bookmarkStart w:id="18" w:name="_Toc116042805"/>
      <w:r>
        <w:t>Устройство и работа</w:t>
      </w:r>
      <w:bookmarkEnd w:id="18"/>
    </w:p>
    <w:p w:rsidR="00BA222E" w:rsidRDefault="00BA222E" w:rsidP="003E1A0B">
      <w:pPr>
        <w:pStyle w:val="4a"/>
      </w:pPr>
      <w:r>
        <w:t>Изделие представляет собой ПЭВМ, состоящую из системного блока, подключенных к нему устрой</w:t>
      </w:r>
      <w:proofErr w:type="gramStart"/>
      <w:r>
        <w:t>ств вв</w:t>
      </w:r>
      <w:proofErr w:type="gramEnd"/>
      <w:r>
        <w:t xml:space="preserve">ода-вывода информации (монитора, манипулятора «мышь», клавиатуры). Системный блок и монитор подключены к ИБП для получения электропитания. </w:t>
      </w:r>
      <w:proofErr w:type="gramStart"/>
      <w:r>
        <w:t xml:space="preserve">Системный блок подключен </w:t>
      </w:r>
      <w:r w:rsidR="00DF5AC0">
        <w:t>к ПАК</w:t>
      </w:r>
      <w:r w:rsidR="00DF5AC0" w:rsidRPr="0001711D">
        <w:rPr>
          <w:spacing w:val="-6"/>
        </w:rPr>
        <w:t xml:space="preserve"> </w:t>
      </w:r>
      <w:proofErr w:type="spellStart"/>
      <w:r w:rsidR="00DF5AC0" w:rsidRPr="0001711D">
        <w:rPr>
          <w:spacing w:val="-6"/>
        </w:rPr>
        <w:t>VipNet</w:t>
      </w:r>
      <w:proofErr w:type="spellEnd"/>
      <w:r w:rsidR="00DF5AC0" w:rsidRPr="0001711D">
        <w:rPr>
          <w:spacing w:val="-6"/>
        </w:rPr>
        <w:t xml:space="preserve"> </w:t>
      </w:r>
      <w:proofErr w:type="spellStart"/>
      <w:r w:rsidR="00DF5AC0" w:rsidRPr="0001711D">
        <w:rPr>
          <w:spacing w:val="-6"/>
        </w:rPr>
        <w:t>Coordinator</w:t>
      </w:r>
      <w:proofErr w:type="spellEnd"/>
      <w:r w:rsidR="00DF5AC0" w:rsidRPr="0001711D">
        <w:rPr>
          <w:spacing w:val="-6"/>
        </w:rPr>
        <w:t xml:space="preserve"> </w:t>
      </w:r>
      <w:r w:rsidR="00906037" w:rsidRPr="00893AAF">
        <w:rPr>
          <w:spacing w:val="-6"/>
        </w:rPr>
        <w:t>HW50</w:t>
      </w:r>
      <w:r w:rsidR="00906037">
        <w:rPr>
          <w:spacing w:val="-6"/>
        </w:rPr>
        <w:t>, который</w:t>
      </w:r>
      <w:r w:rsidR="00DF5AC0" w:rsidRPr="00032F85">
        <w:t xml:space="preserve"> подключ</w:t>
      </w:r>
      <w:r w:rsidR="00DF5AC0">
        <w:t xml:space="preserve">ен </w:t>
      </w:r>
      <w:r w:rsidR="00A45313">
        <w:rPr>
          <w:spacing w:val="-6"/>
        </w:rPr>
        <w:t>при помощи</w:t>
      </w:r>
      <w:r w:rsidR="00DF5AC0">
        <w:rPr>
          <w:spacing w:val="-6"/>
        </w:rPr>
        <w:t xml:space="preserve"> </w:t>
      </w:r>
      <w:r w:rsidR="00DF5AC0">
        <w:t>модема и 3G-антенны к каналу связи, организованному и защищённому на основе технологии частной виртуальной сети в сети Интернет</w:t>
      </w:r>
      <w:r w:rsidR="006949BA">
        <w:t xml:space="preserve"> </w:t>
      </w:r>
      <w:r w:rsidR="006949BA">
        <w:rPr>
          <w:spacing w:val="-6"/>
        </w:rPr>
        <w:t xml:space="preserve">к </w:t>
      </w:r>
      <w:r w:rsidR="00A45313" w:rsidRPr="00D97145">
        <w:t>национальн</w:t>
      </w:r>
      <w:r w:rsidR="00A45313">
        <w:t>ый</w:t>
      </w:r>
      <w:r w:rsidR="00A45313" w:rsidRPr="00D97145">
        <w:t xml:space="preserve"> Центр по уменьшению ядерной опасности</w:t>
      </w:r>
      <w:r w:rsidR="00A45313">
        <w:t xml:space="preserve"> (</w:t>
      </w:r>
      <w:r w:rsidR="006949BA">
        <w:t>НЦУЯО</w:t>
      </w:r>
      <w:r w:rsidR="00A45313">
        <w:t>)</w:t>
      </w:r>
      <w:r w:rsidR="00DF5AC0">
        <w:t>,</w:t>
      </w:r>
      <w:r w:rsidR="00DF5AC0" w:rsidRPr="00004E36">
        <w:t xml:space="preserve"> </w:t>
      </w:r>
      <w:r w:rsidR="00DF5AC0">
        <w:rPr>
          <w:noProof/>
        </w:rPr>
        <w:t xml:space="preserve">или непосредственно к </w:t>
      </w:r>
      <w:r w:rsidR="00DF5AC0">
        <w:t>локальной вычислительной сети (при наличии на объекте размещения).</w:t>
      </w:r>
      <w:proofErr w:type="gramEnd"/>
      <w:r w:rsidR="00DF5AC0">
        <w:t xml:space="preserve"> Модем подключается к сети электропитания </w:t>
      </w:r>
      <w:r w:rsidR="00A45313">
        <w:rPr>
          <w:spacing w:val="-6"/>
        </w:rPr>
        <w:t>при помощи</w:t>
      </w:r>
      <w:r w:rsidR="00DF5AC0" w:rsidRPr="00004E36">
        <w:t xml:space="preserve"> </w:t>
      </w:r>
      <w:r w:rsidR="00DF5AC0" w:rsidRPr="00A72591">
        <w:t>внешн</w:t>
      </w:r>
      <w:r w:rsidR="00DF5AC0">
        <w:t>его</w:t>
      </w:r>
      <w:r w:rsidR="00DF5AC0" w:rsidRPr="00A72591">
        <w:t xml:space="preserve"> блок</w:t>
      </w:r>
      <w:r w:rsidR="00DF5AC0">
        <w:t>а</w:t>
      </w:r>
      <w:r w:rsidR="00DF5AC0" w:rsidRPr="00A72591">
        <w:t xml:space="preserve"> питания</w:t>
      </w:r>
      <w:r w:rsidR="00DF5AC0">
        <w:t xml:space="preserve"> и </w:t>
      </w:r>
      <w:proofErr w:type="spellStart"/>
      <w:r w:rsidR="00DF5AC0" w:rsidRPr="00A72591">
        <w:t>PoE</w:t>
      </w:r>
      <w:r w:rsidR="00906037">
        <w:noBreakHyphen/>
      </w:r>
      <w:r w:rsidR="00DF5AC0" w:rsidRPr="00A72591">
        <w:t>инжектор</w:t>
      </w:r>
      <w:r w:rsidR="00DF5AC0">
        <w:t>а</w:t>
      </w:r>
      <w:proofErr w:type="spellEnd"/>
      <w:r w:rsidR="00DF5AC0">
        <w:t>.</w:t>
      </w:r>
      <w:r>
        <w:t xml:space="preserve"> </w:t>
      </w:r>
    </w:p>
    <w:p w:rsidR="00BA222E" w:rsidRDefault="00BA222E" w:rsidP="00BA222E">
      <w:r>
        <w:t xml:space="preserve">На </w:t>
      </w:r>
      <w:r w:rsidR="00A45313">
        <w:t>системный блок</w:t>
      </w:r>
      <w:r>
        <w:t xml:space="preserve"> установлено общее и специальное ПО, позволяющее выполнять изделию его</w:t>
      </w:r>
      <w:r w:rsidR="00196523">
        <w:t xml:space="preserve"> основные функции назначения</w:t>
      </w:r>
      <w:r w:rsidR="006F0FBF">
        <w:t>.</w:t>
      </w:r>
    </w:p>
    <w:p w:rsidR="00A74BD7" w:rsidRDefault="00A74BD7" w:rsidP="00A74BD7">
      <w:pPr>
        <w:pStyle w:val="4a"/>
      </w:pPr>
      <w:r>
        <w:t xml:space="preserve">Изделие </w:t>
      </w:r>
      <w:r>
        <w:rPr>
          <w:color w:val="000000"/>
        </w:rPr>
        <w:t xml:space="preserve">является составной частью </w:t>
      </w:r>
      <w:r w:rsidR="004B2534">
        <w:rPr>
          <w:color w:val="000000"/>
        </w:rPr>
        <w:t xml:space="preserve">изделия </w:t>
      </w:r>
      <w:r w:rsidR="00041FAF">
        <w:t xml:space="preserve">ВБМА.000000.000 </w:t>
      </w:r>
      <w:r w:rsidR="004B2534">
        <w:t>«</w:t>
      </w:r>
      <w:r w:rsidR="004B2534" w:rsidRPr="0032219B">
        <w:rPr>
          <w:noProof/>
        </w:rPr>
        <w:t>Комплекс средств удаленного доступ</w:t>
      </w:r>
      <w:r w:rsidR="004B2534">
        <w:rPr>
          <w:noProof/>
        </w:rPr>
        <w:t xml:space="preserve">а», которое входит в состав </w:t>
      </w:r>
      <w:r w:rsidR="006C25D8">
        <w:t>КСА ИАД НЦУЯО</w:t>
      </w:r>
      <w:r>
        <w:t>.</w:t>
      </w:r>
    </w:p>
    <w:p w:rsidR="00D6618F" w:rsidRDefault="00D6618F" w:rsidP="00FF6675">
      <w:pPr>
        <w:pStyle w:val="30"/>
        <w:spacing w:before="200" w:after="200"/>
      </w:pPr>
      <w:bookmarkStart w:id="19" w:name="_Ref413974944"/>
      <w:bookmarkStart w:id="20" w:name="_Toc116042806"/>
      <w:r>
        <w:t>М</w:t>
      </w:r>
      <w:r w:rsidR="005518DB" w:rsidRPr="008B7E40">
        <w:t>аркировка</w:t>
      </w:r>
      <w:r w:rsidR="005518DB">
        <w:t>,</w:t>
      </w:r>
      <w:r w:rsidRPr="008B7E40">
        <w:t xml:space="preserve"> пломбирование</w:t>
      </w:r>
      <w:r w:rsidR="005518DB">
        <w:t xml:space="preserve"> и упаковка</w:t>
      </w:r>
      <w:bookmarkEnd w:id="19"/>
      <w:bookmarkEnd w:id="20"/>
    </w:p>
    <w:p w:rsidR="005F0A0E" w:rsidRPr="005518DB" w:rsidRDefault="005F0A0E" w:rsidP="005F0A0E">
      <w:pPr>
        <w:pStyle w:val="4a"/>
      </w:pPr>
      <w:bookmarkStart w:id="21" w:name="_Ref20729876"/>
      <w:r w:rsidRPr="00040B72">
        <w:t>Маркиров</w:t>
      </w:r>
      <w:r>
        <w:t>ание аппаратных средств изделия выполнено наклеиванием бирки, выполненной из полиэстера. На бирке содержится следующая информация:</w:t>
      </w:r>
      <w:bookmarkEnd w:id="21"/>
    </w:p>
    <w:p w:rsidR="005F0A0E" w:rsidRPr="00663585" w:rsidRDefault="005F0A0E" w:rsidP="005F0A0E">
      <w:pPr>
        <w:pStyle w:val="-1"/>
      </w:pPr>
      <w:r w:rsidRPr="00663585">
        <w:t>логотип и на</w:t>
      </w:r>
      <w:r>
        <w:t>именов</w:t>
      </w:r>
      <w:r w:rsidRPr="00663585">
        <w:t>ание предприятия-изготовителя;</w:t>
      </w:r>
    </w:p>
    <w:p w:rsidR="005F0A0E" w:rsidRDefault="005F0A0E" w:rsidP="005F0A0E">
      <w:pPr>
        <w:pStyle w:val="-1"/>
      </w:pPr>
      <w:r>
        <w:t>децимальный номер (обозначение изделия);</w:t>
      </w:r>
    </w:p>
    <w:p w:rsidR="005F0A0E" w:rsidRDefault="005F0A0E" w:rsidP="005F0A0E">
      <w:pPr>
        <w:pStyle w:val="-1"/>
      </w:pPr>
      <w:r>
        <w:t>наименование изделия;</w:t>
      </w:r>
    </w:p>
    <w:p w:rsidR="005F0A0E" w:rsidRDefault="005F0A0E" w:rsidP="005F0A0E">
      <w:pPr>
        <w:pStyle w:val="-1"/>
      </w:pPr>
      <w:r>
        <w:t>заводской номер изделия;</w:t>
      </w:r>
    </w:p>
    <w:p w:rsidR="005F0A0E" w:rsidRDefault="005F0A0E" w:rsidP="005F0A0E">
      <w:pPr>
        <w:pStyle w:val="-1"/>
      </w:pPr>
      <w:r>
        <w:t>год изготовления.</w:t>
      </w:r>
    </w:p>
    <w:p w:rsidR="005F0A0E" w:rsidRDefault="005F0A0E" w:rsidP="005F0A0E">
      <w:pPr>
        <w:pStyle w:val="4a"/>
      </w:pPr>
      <w:bookmarkStart w:id="22" w:name="_Ref11151314"/>
      <w:r w:rsidRPr="00040B72">
        <w:t>Маркиров</w:t>
      </w:r>
      <w:r>
        <w:t xml:space="preserve">ание ПО выполнено наклеиванием этикетки на верхнюю часть НЗ с дистрибутивом </w:t>
      </w:r>
      <w:proofErr w:type="gramStart"/>
      <w:r>
        <w:t>ПО</w:t>
      </w:r>
      <w:proofErr w:type="gramEnd"/>
      <w:r>
        <w:t>. На этикетке содержится следующая информация:</w:t>
      </w:r>
      <w:bookmarkEnd w:id="22"/>
    </w:p>
    <w:p w:rsidR="005F0A0E" w:rsidRPr="00663585" w:rsidRDefault="005F0A0E" w:rsidP="005F0A0E">
      <w:pPr>
        <w:pStyle w:val="-1"/>
      </w:pPr>
      <w:r w:rsidRPr="00663585">
        <w:t>логотип и на</w:t>
      </w:r>
      <w:r>
        <w:t>именов</w:t>
      </w:r>
      <w:r w:rsidRPr="00663585">
        <w:t>ание предприятия-изготовителя;</w:t>
      </w:r>
    </w:p>
    <w:p w:rsidR="005F0A0E" w:rsidRDefault="005F0A0E" w:rsidP="005F0A0E">
      <w:pPr>
        <w:pStyle w:val="-1"/>
      </w:pPr>
      <w:r>
        <w:t xml:space="preserve">децимальный номер (обозначение </w:t>
      </w:r>
      <w:proofErr w:type="gramStart"/>
      <w:r>
        <w:t>ПО</w:t>
      </w:r>
      <w:proofErr w:type="gramEnd"/>
      <w:r>
        <w:t>);</w:t>
      </w:r>
    </w:p>
    <w:p w:rsidR="005F0A0E" w:rsidRDefault="005F0A0E" w:rsidP="005F0A0E">
      <w:pPr>
        <w:pStyle w:val="-1"/>
      </w:pPr>
      <w:r>
        <w:t xml:space="preserve">заводской номер </w:t>
      </w:r>
      <w:proofErr w:type="gramStart"/>
      <w:r>
        <w:t>ПО</w:t>
      </w:r>
      <w:proofErr w:type="gramEnd"/>
      <w:r>
        <w:t>;</w:t>
      </w:r>
    </w:p>
    <w:p w:rsidR="005F0A0E" w:rsidRDefault="005F0A0E" w:rsidP="005F0A0E">
      <w:pPr>
        <w:pStyle w:val="-1"/>
      </w:pPr>
      <w:r>
        <w:t>инвентарный номер электронного носителя;</w:t>
      </w:r>
    </w:p>
    <w:p w:rsidR="005F0A0E" w:rsidRPr="00663585" w:rsidRDefault="005F0A0E" w:rsidP="005F0A0E">
      <w:pPr>
        <w:pStyle w:val="-1"/>
      </w:pPr>
      <w:r w:rsidRPr="00663585">
        <w:t xml:space="preserve">печать </w:t>
      </w:r>
      <w:r w:rsidRPr="00663585">
        <w:rPr>
          <w:szCs w:val="24"/>
        </w:rPr>
        <w:t>отдела технического контроля</w:t>
      </w:r>
      <w:r w:rsidRPr="00663585">
        <w:t xml:space="preserve"> (ОТК) предприятия-изготовителя и военного представительства Министерства обороны Российской Федерации (ВП МО РФ);</w:t>
      </w:r>
    </w:p>
    <w:p w:rsidR="005F0A0E" w:rsidRDefault="005F0A0E" w:rsidP="005F0A0E">
      <w:pPr>
        <w:pStyle w:val="-1"/>
      </w:pPr>
      <w:r>
        <w:t>номер тома / количество томов;</w:t>
      </w:r>
    </w:p>
    <w:p w:rsidR="005F0A0E" w:rsidRDefault="005F0A0E" w:rsidP="005F0A0E">
      <w:pPr>
        <w:pStyle w:val="-1"/>
      </w:pPr>
      <w:r>
        <w:t>дата изготовления.</w:t>
      </w:r>
    </w:p>
    <w:p w:rsidR="005F0A0E" w:rsidRPr="002B17B5" w:rsidRDefault="005F0A0E" w:rsidP="005F0A0E">
      <w:pPr>
        <w:pStyle w:val="4a"/>
        <w:rPr>
          <w:spacing w:val="-6"/>
        </w:rPr>
      </w:pPr>
      <w:r w:rsidRPr="002B17B5">
        <w:rPr>
          <w:spacing w:val="-6"/>
        </w:rPr>
        <w:t>Маркирование кабелей выполнено наклеиванием бирки в виде полоски или муфты.</w:t>
      </w:r>
    </w:p>
    <w:p w:rsidR="005F0A0E" w:rsidRPr="005518DB" w:rsidRDefault="005F0A0E" w:rsidP="005F0A0E">
      <w:pPr>
        <w:pStyle w:val="4a"/>
      </w:pPr>
      <w:r w:rsidRPr="00040B72">
        <w:t>Маркиров</w:t>
      </w:r>
      <w:r>
        <w:t xml:space="preserve">ание потребительской тары выполнено наклеиванием бирки с информацией, аналогичной указанной в </w:t>
      </w:r>
      <w:r w:rsidR="00D86640">
        <w:fldChar w:fldCharType="begin"/>
      </w:r>
      <w:r>
        <w:instrText xml:space="preserve"> REF _Ref20729876 \r \h </w:instrText>
      </w:r>
      <w:r w:rsidR="00D86640">
        <w:fldChar w:fldCharType="separate"/>
      </w:r>
      <w:r w:rsidR="008E1C5E">
        <w:t>1.1.5.1</w:t>
      </w:r>
      <w:r w:rsidR="00D86640">
        <w:fldChar w:fldCharType="end"/>
      </w:r>
      <w:r>
        <w:t>.</w:t>
      </w:r>
    </w:p>
    <w:p w:rsidR="005F0A0E" w:rsidRDefault="005F0A0E" w:rsidP="005F0A0E">
      <w:pPr>
        <w:pStyle w:val="4a"/>
      </w:pPr>
      <w:r w:rsidRPr="00040B72">
        <w:t>Маркиров</w:t>
      </w:r>
      <w:r>
        <w:t>ание транспортной тары выполнено нанесением надписей непосредственно на тару и бумажные (картонные, фанерные, металлические) бирки, прикреплё</w:t>
      </w:r>
      <w:r w:rsidRPr="00C7786F">
        <w:t>нные к таре. Надписи содержат следующую информацию:</w:t>
      </w:r>
    </w:p>
    <w:p w:rsidR="005F0A0E" w:rsidRPr="0080736A" w:rsidRDefault="005F0A0E" w:rsidP="005F0A0E">
      <w:pPr>
        <w:pStyle w:val="-1"/>
      </w:pPr>
      <w:r w:rsidRPr="0080736A">
        <w:t>индекс и (или) децимальный номер (обозначение изделия);</w:t>
      </w:r>
    </w:p>
    <w:p w:rsidR="005F0A0E" w:rsidRDefault="005F0A0E" w:rsidP="005F0A0E">
      <w:pPr>
        <w:pStyle w:val="-1"/>
      </w:pPr>
      <w:r>
        <w:t xml:space="preserve">заводской номер изделия; </w:t>
      </w:r>
    </w:p>
    <w:p w:rsidR="005F0A0E" w:rsidRDefault="005F0A0E" w:rsidP="005F0A0E">
      <w:pPr>
        <w:pStyle w:val="-1"/>
      </w:pPr>
      <w:r>
        <w:t>заказчик;</w:t>
      </w:r>
    </w:p>
    <w:p w:rsidR="005F0A0E" w:rsidRDefault="005F0A0E" w:rsidP="005F0A0E">
      <w:pPr>
        <w:pStyle w:val="-1"/>
      </w:pPr>
      <w:r>
        <w:t>грузополучатель;</w:t>
      </w:r>
    </w:p>
    <w:p w:rsidR="005F0A0E" w:rsidRDefault="005F0A0E" w:rsidP="005F0A0E">
      <w:pPr>
        <w:pStyle w:val="-1"/>
      </w:pPr>
      <w:r>
        <w:lastRenderedPageBreak/>
        <w:t>поставщик;</w:t>
      </w:r>
    </w:p>
    <w:p w:rsidR="005F0A0E" w:rsidRDefault="005F0A0E" w:rsidP="005F0A0E">
      <w:pPr>
        <w:pStyle w:val="-1"/>
      </w:pPr>
      <w:r>
        <w:t>номер ящика;</w:t>
      </w:r>
    </w:p>
    <w:p w:rsidR="005F0A0E" w:rsidRDefault="005F0A0E" w:rsidP="005F0A0E">
      <w:pPr>
        <w:pStyle w:val="-1"/>
      </w:pPr>
      <w:r>
        <w:t>манипуляционные знаки (предупредительные надписи);</w:t>
      </w:r>
    </w:p>
    <w:p w:rsidR="005F0A0E" w:rsidRDefault="005F0A0E" w:rsidP="005F0A0E">
      <w:pPr>
        <w:pStyle w:val="-1"/>
      </w:pPr>
      <w:r>
        <w:t>информационные надписи.</w:t>
      </w:r>
    </w:p>
    <w:p w:rsidR="005F0A0E" w:rsidRPr="005518DB" w:rsidRDefault="005F0A0E" w:rsidP="005F0A0E">
      <w:pPr>
        <w:pStyle w:val="4a"/>
      </w:pPr>
      <w:r w:rsidRPr="00546B5E">
        <w:t>Пломбиров</w:t>
      </w:r>
      <w:r>
        <w:t>ание</w:t>
      </w:r>
      <w:r w:rsidRPr="00546B5E">
        <w:t xml:space="preserve"> </w:t>
      </w:r>
      <w:r>
        <w:t xml:space="preserve">аппаратных средств </w:t>
      </w:r>
      <w:r w:rsidR="00B562A3">
        <w:t xml:space="preserve">изделия </w:t>
      </w:r>
      <w:r>
        <w:t>выполнено</w:t>
      </w:r>
      <w:r w:rsidRPr="00546B5E">
        <w:t xml:space="preserve"> бумажными пломбами </w:t>
      </w:r>
      <w:r w:rsidRPr="00815E4A">
        <w:t>ОТК предприятия-изготовителя (поставщика</w:t>
      </w:r>
      <w:r>
        <w:t>)</w:t>
      </w:r>
      <w:r w:rsidRPr="00815E4A">
        <w:t xml:space="preserve"> покупных изделий</w:t>
      </w:r>
      <w:r>
        <w:t>,</w:t>
      </w:r>
      <w:r w:rsidRPr="00815E4A">
        <w:t xml:space="preserve"> препятствующими несанкционированному вскрытию</w:t>
      </w:r>
      <w:r>
        <w:t xml:space="preserve"> корпусов аппаратных средств</w:t>
      </w:r>
      <w:r w:rsidRPr="00815E4A">
        <w:t>.</w:t>
      </w:r>
    </w:p>
    <w:p w:rsidR="005F0A0E" w:rsidRDefault="005F0A0E" w:rsidP="005F0A0E">
      <w:pPr>
        <w:pStyle w:val="4a"/>
      </w:pPr>
      <w:r w:rsidRPr="00546B5E">
        <w:t>Пломбиров</w:t>
      </w:r>
      <w:r>
        <w:t>ание потребительской тары выполнено бум</w:t>
      </w:r>
      <w:r w:rsidR="00CC1F1A">
        <w:t>ажными пломбами ОТК предприятия-</w:t>
      </w:r>
      <w:r>
        <w:t>изготовителя изделия и ВП МО РФ.</w:t>
      </w:r>
    </w:p>
    <w:p w:rsidR="005F0A0E" w:rsidRDefault="005F0A0E" w:rsidP="005F0A0E">
      <w:pPr>
        <w:pStyle w:val="4a"/>
      </w:pPr>
      <w:r w:rsidRPr="00546B5E">
        <w:t>Пломбиров</w:t>
      </w:r>
      <w:r>
        <w:t xml:space="preserve">ание транспортной тары выполнено </w:t>
      </w:r>
      <w:r w:rsidRPr="001D1ED0">
        <w:t>свинцовыми пломбами грузоотправителя.</w:t>
      </w:r>
    </w:p>
    <w:p w:rsidR="005F0A0E" w:rsidRDefault="005F0A0E" w:rsidP="005F0A0E">
      <w:pPr>
        <w:pStyle w:val="4a"/>
      </w:pPr>
      <w:r w:rsidRPr="00815E4A">
        <w:t>Упаков</w:t>
      </w:r>
      <w:r>
        <w:t>ывание</w:t>
      </w:r>
      <w:r w:rsidRPr="00815E4A">
        <w:t xml:space="preserve"> со</w:t>
      </w:r>
      <w:r>
        <w:t>ставных частей изделия проведено</w:t>
      </w:r>
      <w:r w:rsidRPr="00815E4A">
        <w:t xml:space="preserve"> в потребительскую и</w:t>
      </w:r>
      <w:r>
        <w:t xml:space="preserve"> </w:t>
      </w:r>
      <w:r w:rsidRPr="00815E4A">
        <w:t>транспортную тару.</w:t>
      </w:r>
      <w:r>
        <w:t xml:space="preserve"> Потребительская тара – </w:t>
      </w:r>
      <w:r w:rsidRPr="00546B5E">
        <w:t>картонные коробки с пенопластовыми (поролоновыми) прокладками</w:t>
      </w:r>
      <w:r w:rsidRPr="00A0211F">
        <w:t>,</w:t>
      </w:r>
      <w:r>
        <w:t xml:space="preserve"> полиэтиленовыми мешками, предназначенными для первичного упаковывания, ограничения и предотвращения воздействия климатических факторов. </w:t>
      </w:r>
      <w:r w:rsidRPr="00A0211F">
        <w:t>Транспортн</w:t>
      </w:r>
      <w:r>
        <w:t>ая</w:t>
      </w:r>
      <w:r w:rsidRPr="00A0211F">
        <w:t xml:space="preserve"> тар</w:t>
      </w:r>
      <w:r>
        <w:t>а –</w:t>
      </w:r>
      <w:r w:rsidRPr="00A0211F">
        <w:t xml:space="preserve"> деревянн</w:t>
      </w:r>
      <w:r>
        <w:t xml:space="preserve">ые (фанерные) ящики, предназначенные для защиты от механических воздействий, климатических факторов и удобства погрузочно-разгрузочных работ, транспортирования, складирования, а также </w:t>
      </w:r>
      <w:r w:rsidRPr="005C7435">
        <w:t>крепления к транспортным средствам</w:t>
      </w:r>
      <w:r w:rsidRPr="00A0211F">
        <w:t>.</w:t>
      </w:r>
    </w:p>
    <w:p w:rsidR="005F0A0E" w:rsidRDefault="005F0A0E" w:rsidP="00FF6675">
      <w:pPr>
        <w:pStyle w:val="4a"/>
      </w:pPr>
      <w:r>
        <w:t>У</w:t>
      </w:r>
      <w:r w:rsidRPr="00C03D19">
        <w:t>паков</w:t>
      </w:r>
      <w:r>
        <w:t>ывание</w:t>
      </w:r>
      <w:r w:rsidRPr="00C03D19">
        <w:t xml:space="preserve"> аппаратных средств, программных</w:t>
      </w:r>
      <w:r>
        <w:t xml:space="preserve"> изделий и ЭД изделия выполнить в следующей последовательности</w:t>
      </w:r>
      <w:r w:rsidRPr="00C03D19">
        <w:t>:</w:t>
      </w:r>
    </w:p>
    <w:p w:rsidR="005F0A0E" w:rsidRPr="00CC77CF" w:rsidRDefault="005F0A0E" w:rsidP="00FF6675">
      <w:pPr>
        <w:pStyle w:val="-1"/>
      </w:pPr>
      <w:r w:rsidRPr="00CC77CF">
        <w:t>проверить комплектность ЭД согласно ведомости ЭД;</w:t>
      </w:r>
    </w:p>
    <w:p w:rsidR="005F0A0E" w:rsidRDefault="005F0A0E" w:rsidP="00FF6675">
      <w:pPr>
        <w:pStyle w:val="-1"/>
      </w:pPr>
      <w:r w:rsidRPr="00CC77CF">
        <w:t xml:space="preserve">проверить комплектность изделия </w:t>
      </w:r>
      <w:r w:rsidR="00AA0CCC">
        <w:t>на соответствие комплектности, указанной в</w:t>
      </w:r>
      <w:r w:rsidR="00AA0CCC" w:rsidRPr="00CC77CF">
        <w:t xml:space="preserve"> </w:t>
      </w:r>
      <w:r w:rsidR="00AA0CCC">
        <w:t>разделе </w:t>
      </w:r>
      <w:r>
        <w:t xml:space="preserve">3 «Комплектность» </w:t>
      </w:r>
      <w:r w:rsidRPr="00CC77CF">
        <w:t>документ</w:t>
      </w:r>
      <w:r>
        <w:t>а</w:t>
      </w:r>
      <w:r w:rsidRPr="00CC77CF">
        <w:t xml:space="preserve"> </w:t>
      </w:r>
      <w:r w:rsidR="00041FAF">
        <w:t>ВБМА.000000.000</w:t>
      </w:r>
      <w:r>
        <w:rPr>
          <w:noProof/>
        </w:rPr>
        <w:t>ПС</w:t>
      </w:r>
      <w:r w:rsidRPr="00CC77CF">
        <w:t xml:space="preserve"> «</w:t>
      </w:r>
      <w:fldSimple w:instr=" REF MakeName  \* MERGEFORMAT ">
        <w:r w:rsidR="008E1C5E">
          <w:rPr>
            <w:noProof/>
          </w:rPr>
          <w:t>Пункт удаленного доступа</w:t>
        </w:r>
      </w:fldSimple>
      <w:r w:rsidRPr="00CC77CF">
        <w:t xml:space="preserve">. </w:t>
      </w:r>
      <w:r>
        <w:t>Паспорт»;</w:t>
      </w:r>
    </w:p>
    <w:p w:rsidR="005F0A0E" w:rsidRPr="00CC77CF" w:rsidRDefault="005F0A0E" w:rsidP="00FF6675">
      <w:pPr>
        <w:pStyle w:val="-1"/>
      </w:pPr>
      <w:r w:rsidRPr="00CC77CF">
        <w:t>каждую составную часть изделия поместить в полиэтиленовый пакет, обжать пакет вручную для удаления избыточного воздуха и уложить в потребительскую тару, в которой она была получена, используя стандартные прокладки;</w:t>
      </w:r>
    </w:p>
    <w:p w:rsidR="005F0A0E" w:rsidRPr="00CC77CF" w:rsidRDefault="005F0A0E" w:rsidP="00FF6675">
      <w:pPr>
        <w:pStyle w:val="-1"/>
      </w:pPr>
      <w:r w:rsidRPr="00CC77CF">
        <w:t>ЭД поместить в полиэтиленовый пакет, обжать пакет вручную для удаления избыточного воздуха и поместить в упаковку;</w:t>
      </w:r>
    </w:p>
    <w:p w:rsidR="005F0A0E" w:rsidRPr="00CC77CF" w:rsidRDefault="005F0A0E" w:rsidP="005F0A0E">
      <w:pPr>
        <w:pStyle w:val="-1"/>
      </w:pPr>
      <w:r w:rsidRPr="00CC77CF">
        <w:t>вложить в коробки с упакованным изделием опись вложения (упаковочный лист), в которой необходимо указать перечень содержимого упаковки;</w:t>
      </w:r>
    </w:p>
    <w:p w:rsidR="005F0A0E" w:rsidRPr="00CC77CF" w:rsidRDefault="005F0A0E" w:rsidP="005F0A0E">
      <w:pPr>
        <w:pStyle w:val="-1"/>
      </w:pPr>
      <w:r w:rsidRPr="00CC77CF">
        <w:t>приклеить этикетки на верхние части коробок с упакованным изделием;</w:t>
      </w:r>
    </w:p>
    <w:p w:rsidR="005F0A0E" w:rsidRDefault="005F0A0E" w:rsidP="005F0A0E">
      <w:pPr>
        <w:pStyle w:val="-1"/>
      </w:pPr>
      <w:r w:rsidRPr="00CC77CF">
        <w:t xml:space="preserve">на верхних частях коробок с упакованным изделием разместить бумажные пломбы грузоотправителя. </w:t>
      </w:r>
      <w:r w:rsidRPr="00C03D19">
        <w:t>Коробки и пломбы заклеить липкой лентой и перевязать шпагатом.</w:t>
      </w:r>
    </w:p>
    <w:p w:rsidR="005F0A0E" w:rsidRPr="00886C6A" w:rsidRDefault="005F0A0E" w:rsidP="002B17B5">
      <w:pPr>
        <w:pStyle w:val="4a"/>
      </w:pPr>
      <w:r>
        <w:t>У</w:t>
      </w:r>
      <w:r w:rsidRPr="00815E4A">
        <w:t>пако</w:t>
      </w:r>
      <w:r>
        <w:t>вать</w:t>
      </w:r>
      <w:r w:rsidR="00CC1F1A">
        <w:t xml:space="preserve"> изделие</w:t>
      </w:r>
      <w:r w:rsidRPr="00886C6A">
        <w:t xml:space="preserve"> в транспортную тару</w:t>
      </w:r>
      <w:r>
        <w:t>, для чего</w:t>
      </w:r>
      <w:r w:rsidRPr="00886C6A">
        <w:t xml:space="preserve"> поместить коробки с упакованным изделием в деревянные (фанерные) ящики. </w:t>
      </w:r>
    </w:p>
    <w:p w:rsidR="005F0A0E" w:rsidRPr="00886C6A" w:rsidRDefault="005F0A0E" w:rsidP="002B17B5">
      <w:pPr>
        <w:pStyle w:val="4a"/>
      </w:pPr>
      <w:proofErr w:type="spellStart"/>
      <w:r w:rsidRPr="00886C6A">
        <w:t>Распломбирование</w:t>
      </w:r>
      <w:proofErr w:type="spellEnd"/>
      <w:r w:rsidRPr="00886C6A">
        <w:t xml:space="preserve"> упакованного изделия </w:t>
      </w:r>
      <w:r>
        <w:t>выполняет</w:t>
      </w:r>
      <w:r w:rsidRPr="00886C6A">
        <w:t xml:space="preserve"> грузополучател</w:t>
      </w:r>
      <w:r>
        <w:t>ь</w:t>
      </w:r>
      <w:r w:rsidRPr="00886C6A">
        <w:t xml:space="preserve">. Перед </w:t>
      </w:r>
      <w:proofErr w:type="spellStart"/>
      <w:r w:rsidRPr="00886C6A">
        <w:t>распломбированием</w:t>
      </w:r>
      <w:proofErr w:type="spellEnd"/>
      <w:r w:rsidRPr="00886C6A">
        <w:t xml:space="preserve"> упакованного изделия необходимо осмотреть пломбы и сверить с сопроводительной документацией.</w:t>
      </w:r>
    </w:p>
    <w:p w:rsidR="005F0A0E" w:rsidRPr="00886C6A" w:rsidRDefault="005F0A0E" w:rsidP="002B17B5">
      <w:pPr>
        <w:pStyle w:val="4a"/>
      </w:pPr>
      <w:r w:rsidRPr="00886C6A">
        <w:t>Перед вскрытием тары изделие необходимо выдержать в упаковке в помещении при нормальных климатических условиях в течение не менее 6 ч.</w:t>
      </w:r>
    </w:p>
    <w:p w:rsidR="005F0A0E" w:rsidRDefault="005F0A0E" w:rsidP="002B17B5">
      <w:pPr>
        <w:pStyle w:val="4a"/>
      </w:pPr>
      <w:r w:rsidRPr="007E7066">
        <w:t xml:space="preserve">Упаковку </w:t>
      </w:r>
      <w:r>
        <w:t xml:space="preserve">(транспортную и потребительскую тару) </w:t>
      </w:r>
      <w:r w:rsidRPr="007E7066">
        <w:t>сохранить на случай повторного транспортирования изделия.</w:t>
      </w:r>
    </w:p>
    <w:p w:rsidR="00A74BD7" w:rsidRPr="00A74BD7" w:rsidRDefault="00A74BD7" w:rsidP="002B17B5">
      <w:pPr>
        <w:pStyle w:val="21"/>
        <w:spacing w:before="200" w:after="200"/>
      </w:pPr>
      <w:bookmarkStart w:id="23" w:name="_Toc116042807"/>
      <w:r w:rsidRPr="00A74BD7">
        <w:t>Описание и работа составных частей изделия</w:t>
      </w:r>
      <w:bookmarkEnd w:id="23"/>
    </w:p>
    <w:p w:rsidR="00F676C1" w:rsidRDefault="00F676C1" w:rsidP="002B17B5">
      <w:pPr>
        <w:pStyle w:val="3e"/>
      </w:pPr>
      <w:r w:rsidRPr="00375647">
        <w:t xml:space="preserve">Системный блок </w:t>
      </w:r>
      <w:r w:rsidRPr="002E286C">
        <w:t xml:space="preserve">предназначен для </w:t>
      </w:r>
      <w:r>
        <w:t xml:space="preserve">размещения и </w:t>
      </w:r>
      <w:r w:rsidRPr="002E286C">
        <w:t xml:space="preserve">соединения основных </w:t>
      </w:r>
      <w:r>
        <w:t xml:space="preserve">функциональных компонентов, входящих в него, между собой. Системный блок в общем случае выполнен в виде корпуса с отверстиями, необходимыми для вывода разъёмов для подключения внешних устройств и для обеспечения доступа воздуха внутрь корпуса с целью охлаждения внутренних устройств. </w:t>
      </w:r>
    </w:p>
    <w:p w:rsidR="00F676C1" w:rsidRDefault="00F676C1" w:rsidP="005307E8">
      <w:pPr>
        <w:rPr>
          <w:spacing w:val="-4"/>
        </w:rPr>
      </w:pPr>
      <w:r w:rsidRPr="002E286C">
        <w:lastRenderedPageBreak/>
        <w:t xml:space="preserve">На </w:t>
      </w:r>
      <w:r>
        <w:t xml:space="preserve">передней панели </w:t>
      </w:r>
      <w:r w:rsidRPr="002E286C">
        <w:t>системно</w:t>
      </w:r>
      <w:r>
        <w:t>го</w:t>
      </w:r>
      <w:r w:rsidRPr="002E286C">
        <w:t xml:space="preserve"> </w:t>
      </w:r>
      <w:r>
        <w:t xml:space="preserve">блока расположены кнопка включения, кнопка перезагрузки </w:t>
      </w:r>
      <w:r w:rsidRPr="00BB3E5E">
        <w:t>RESET</w:t>
      </w:r>
      <w:r>
        <w:t>, кнопка открытия устройства для чтения/записи компакт-дисков</w:t>
      </w:r>
      <w:r w:rsidRPr="00EF215B">
        <w:t xml:space="preserve"> </w:t>
      </w:r>
      <w:r w:rsidRPr="00AD1057">
        <w:t>DVD</w:t>
      </w:r>
      <w:r>
        <w:t xml:space="preserve">, </w:t>
      </w:r>
      <w:r w:rsidRPr="00BB3E5E">
        <w:t>индикатор</w:t>
      </w:r>
      <w:r>
        <w:t xml:space="preserve"> включения и</w:t>
      </w:r>
      <w:r w:rsidRPr="00BB3E5E">
        <w:t xml:space="preserve"> индикатор</w:t>
      </w:r>
      <w:r>
        <w:t xml:space="preserve"> обращений к жёсткому диску, </w:t>
      </w:r>
      <w:r w:rsidR="00415577">
        <w:rPr>
          <w:spacing w:val="-4"/>
        </w:rPr>
        <w:t>считыватель ПАК</w:t>
      </w:r>
      <w:r>
        <w:rPr>
          <w:spacing w:val="-4"/>
        </w:rPr>
        <w:t>.</w:t>
      </w:r>
    </w:p>
    <w:p w:rsidR="00F676C1" w:rsidRDefault="00F676C1" w:rsidP="005307E8">
      <w:r>
        <w:t>К</w:t>
      </w:r>
      <w:r w:rsidRPr="00BB3E5E">
        <w:t xml:space="preserve">нопка </w:t>
      </w:r>
      <w:r>
        <w:t>включения</w:t>
      </w:r>
      <w:r w:rsidRPr="00BB3E5E">
        <w:t xml:space="preserve"> предназначена для включения системного блока</w:t>
      </w:r>
      <w:r>
        <w:t xml:space="preserve">. При включении системного блока начинает светиться </w:t>
      </w:r>
      <w:r w:rsidRPr="00BB3E5E">
        <w:t>индикатор</w:t>
      </w:r>
      <w:r>
        <w:t xml:space="preserve"> включения.</w:t>
      </w:r>
    </w:p>
    <w:p w:rsidR="00F676C1" w:rsidRDefault="00F676C1" w:rsidP="005307E8">
      <w:r>
        <w:t>К</w:t>
      </w:r>
      <w:r w:rsidRPr="00BB3E5E">
        <w:t xml:space="preserve">нопка </w:t>
      </w:r>
      <w:r>
        <w:t xml:space="preserve">перезагрузки </w:t>
      </w:r>
      <w:r w:rsidRPr="00BB3E5E">
        <w:t xml:space="preserve">RESET предназначена для перезапуска системного блока </w:t>
      </w:r>
      <w:r>
        <w:t>при отсутствии отклика на команды пользователя изделия.</w:t>
      </w:r>
    </w:p>
    <w:p w:rsidR="00F676C1" w:rsidRDefault="00F676C1" w:rsidP="005307E8">
      <w:r>
        <w:t>Кнопка открытия устройства для чтения/записи компакт-дисков</w:t>
      </w:r>
      <w:r w:rsidR="001526B6">
        <w:t>,</w:t>
      </w:r>
      <w:r>
        <w:t xml:space="preserve"> </w:t>
      </w:r>
      <w:r w:rsidRPr="00AD1057">
        <w:t>DVD</w:t>
      </w:r>
      <w:r w:rsidRPr="00BB3E5E">
        <w:t xml:space="preserve"> предназначена</w:t>
      </w:r>
      <w:r>
        <w:t xml:space="preserve"> для приведения устройства для чтения и записи компакт-дисков</w:t>
      </w:r>
      <w:r w:rsidR="001526B6">
        <w:t xml:space="preserve">, </w:t>
      </w:r>
      <w:r w:rsidR="001526B6" w:rsidRPr="00AD1057">
        <w:t>DVD</w:t>
      </w:r>
      <w:r>
        <w:t xml:space="preserve"> в состояние загрузки или выгрузки НЗ пользователем изделия снаружи системного блока.</w:t>
      </w:r>
    </w:p>
    <w:p w:rsidR="00F676C1" w:rsidRDefault="00F676C1" w:rsidP="005307E8">
      <w:r>
        <w:t>И</w:t>
      </w:r>
      <w:r w:rsidRPr="00BB3E5E">
        <w:t xml:space="preserve">ндикатор </w:t>
      </w:r>
      <w:r>
        <w:t>обращений к жёсткому диску</w:t>
      </w:r>
      <w:r w:rsidRPr="00BB3E5E">
        <w:t xml:space="preserve"> предназначен для </w:t>
      </w:r>
      <w:r>
        <w:t xml:space="preserve">индикации при </w:t>
      </w:r>
      <w:r w:rsidRPr="00BB3E5E">
        <w:t xml:space="preserve">обращении </w:t>
      </w:r>
      <w:r>
        <w:t>к НЖМД, он начинает светиться при обращении к НЖМД.</w:t>
      </w:r>
    </w:p>
    <w:p w:rsidR="00F676C1" w:rsidRDefault="00F676C1" w:rsidP="005307E8">
      <w:proofErr w:type="gramStart"/>
      <w:r>
        <w:rPr>
          <w:spacing w:val="-4"/>
        </w:rPr>
        <w:t>Считыватель ПАК</w:t>
      </w:r>
      <w:r w:rsidRPr="00B859BC">
        <w:t>, установленн</w:t>
      </w:r>
      <w:r w:rsidR="00967920">
        <w:t>ого</w:t>
      </w:r>
      <w:r w:rsidRPr="00B859BC">
        <w:t xml:space="preserve"> в системном блоке, предназначен </w:t>
      </w:r>
      <w:r>
        <w:t>для прикладывания аутентифицирующего носителя пользователя (</w:t>
      </w:r>
      <w:r w:rsidRPr="00E93803">
        <w:t>АНП</w:t>
      </w:r>
      <w:r>
        <w:t>)</w:t>
      </w:r>
      <w:r w:rsidRPr="00E93803">
        <w:t xml:space="preserve"> </w:t>
      </w:r>
      <w:r>
        <w:t>с целью</w:t>
      </w:r>
      <w:r w:rsidRPr="00B859BC">
        <w:t xml:space="preserve"> </w:t>
      </w:r>
      <w:r>
        <w:t xml:space="preserve">прохождения </w:t>
      </w:r>
      <w:r w:rsidRPr="00E93803">
        <w:t>идентификации</w:t>
      </w:r>
      <w:r w:rsidRPr="00B859BC">
        <w:t xml:space="preserve"> </w:t>
      </w:r>
      <w:r>
        <w:t>пользователя.</w:t>
      </w:r>
      <w:proofErr w:type="gramEnd"/>
      <w:r>
        <w:t xml:space="preserve"> </w:t>
      </w:r>
      <w:r>
        <w:rPr>
          <w:spacing w:val="-4"/>
        </w:rPr>
        <w:t>ПАК</w:t>
      </w:r>
      <w:r w:rsidRPr="00B859BC">
        <w:t xml:space="preserve"> предназначен </w:t>
      </w:r>
      <w:r>
        <w:t xml:space="preserve">для </w:t>
      </w:r>
      <w:r w:rsidR="00F338F4" w:rsidRPr="00AE3F70">
        <w:t>предотвращения несанкционированного</w:t>
      </w:r>
      <w:r w:rsidR="00F338F4">
        <w:t xml:space="preserve"> </w:t>
      </w:r>
      <w:r w:rsidR="00F338F4" w:rsidRPr="00AE3F70">
        <w:t xml:space="preserve">доступа посторонних лиц к ресурсам </w:t>
      </w:r>
      <w:r w:rsidR="00F338F4">
        <w:t>защищаемой ПЭВМ</w:t>
      </w:r>
      <w:r w:rsidRPr="00B859BC">
        <w:t>.</w:t>
      </w:r>
      <w:r w:rsidR="00351B4D">
        <w:t xml:space="preserve"> </w:t>
      </w:r>
    </w:p>
    <w:p w:rsidR="00F676C1" w:rsidRDefault="00F676C1" w:rsidP="005307E8">
      <w:r>
        <w:t xml:space="preserve">На задней панели </w:t>
      </w:r>
      <w:r w:rsidRPr="00BB3E5E">
        <w:t>стандартного</w:t>
      </w:r>
      <w:r w:rsidRPr="002E286C">
        <w:t xml:space="preserve"> системно</w:t>
      </w:r>
      <w:r>
        <w:t>го</w:t>
      </w:r>
      <w:r w:rsidRPr="002E286C">
        <w:t xml:space="preserve"> </w:t>
      </w:r>
      <w:r>
        <w:t xml:space="preserve">блока расположены разъёмы для подключения внешних устройств: клавиатуры, </w:t>
      </w:r>
      <w:r w:rsidRPr="0064776D">
        <w:t>манипулятор</w:t>
      </w:r>
      <w:r>
        <w:t>а</w:t>
      </w:r>
      <w:r w:rsidRPr="0064776D">
        <w:t xml:space="preserve"> «мышь»</w:t>
      </w:r>
      <w:r>
        <w:t xml:space="preserve">, </w:t>
      </w:r>
      <w:r w:rsidRPr="0064776D">
        <w:t>монитор</w:t>
      </w:r>
      <w:r>
        <w:t xml:space="preserve">а, </w:t>
      </w:r>
      <w:r w:rsidRPr="0064776D">
        <w:t>ИБП</w:t>
      </w:r>
      <w:r>
        <w:t xml:space="preserve">. Также на задней панели располагается разъём для подключения </w:t>
      </w:r>
      <w:proofErr w:type="spellStart"/>
      <w:r>
        <w:t>патч-корда</w:t>
      </w:r>
      <w:proofErr w:type="spellEnd"/>
      <w:r>
        <w:t>.</w:t>
      </w:r>
    </w:p>
    <w:p w:rsidR="00F676C1" w:rsidRDefault="00F676C1" w:rsidP="005307E8">
      <w:r>
        <w:t>Внешний вид с</w:t>
      </w:r>
      <w:r w:rsidRPr="0064776D">
        <w:t>истемн</w:t>
      </w:r>
      <w:r>
        <w:t>ого</w:t>
      </w:r>
      <w:r w:rsidRPr="0064776D">
        <w:t xml:space="preserve"> блок</w:t>
      </w:r>
      <w:r>
        <w:t xml:space="preserve">а в общем случае представлен на рисунке </w:t>
      </w:r>
      <w:fldSimple w:instr=" REF _Ref486851067 \h  \* MERGEFORMAT ">
        <w:r w:rsidR="008E1C5E">
          <w:rPr>
            <w:noProof/>
          </w:rPr>
          <w:t>1</w:t>
        </w:r>
      </w:fldSimple>
      <w:r>
        <w:t>.</w:t>
      </w:r>
    </w:p>
    <w:p w:rsidR="00F676C1" w:rsidRDefault="000D54FE" w:rsidP="00A45313">
      <w:pPr>
        <w:pStyle w:val="affff8"/>
        <w:keepNext w:val="0"/>
      </w:pPr>
      <w:r>
        <w:rPr>
          <w:lang w:eastAsia="ru-RU" w:bidi="ar-SA"/>
        </w:rPr>
        <w:drawing>
          <wp:inline distT="0" distB="0" distL="0" distR="0">
            <wp:extent cx="2488565" cy="3347720"/>
            <wp:effectExtent l="19050" t="0" r="6985" b="0"/>
            <wp:docPr id="1" name="Рисунок 1" descr="erwin007fro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rwin007front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6823" t="7373" r="26445" b="7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334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676C1">
        <w:t xml:space="preserve">    </w:t>
      </w:r>
      <w:r w:rsidR="005307E8">
        <w:t xml:space="preserve">     </w:t>
      </w:r>
      <w:r w:rsidR="00F676C1">
        <w:t xml:space="preserve">   </w:t>
      </w:r>
      <w:r w:rsidR="005307E8">
        <w:t xml:space="preserve">       </w:t>
      </w:r>
      <w:r w:rsidR="00F676C1">
        <w:t xml:space="preserve"> </w:t>
      </w:r>
      <w:r>
        <w:rPr>
          <w:lang w:eastAsia="ru-RU" w:bidi="ar-SA"/>
        </w:rPr>
        <w:drawing>
          <wp:inline distT="0" distB="0" distL="0" distR="0">
            <wp:extent cx="2440940" cy="3196590"/>
            <wp:effectExtent l="19050" t="0" r="0" b="0"/>
            <wp:docPr id="2" name="Рисунок 16" descr="http://nixpro.by/published/publicdata/SUPERNIXSHOP/attachments/SC/products_pictures/184/1842/18425/184250/778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http://nixpro.by/published/publicdata/SUPERNIXSHOP/attachments/SC/products_pictures/184/1842/18425/184250/77845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6C1" w:rsidRPr="00A45313" w:rsidRDefault="00F676C1" w:rsidP="00351B4D">
      <w:pPr>
        <w:pStyle w:val="affffa"/>
        <w:rPr>
          <w:szCs w:val="24"/>
        </w:rPr>
      </w:pPr>
      <w:r>
        <w:t xml:space="preserve">  </w:t>
      </w:r>
      <w:r w:rsidRPr="005307E8">
        <w:rPr>
          <w:sz w:val="20"/>
          <w:szCs w:val="20"/>
        </w:rPr>
        <w:t xml:space="preserve">  </w:t>
      </w:r>
      <w:r w:rsidRPr="00A45313">
        <w:rPr>
          <w:szCs w:val="24"/>
        </w:rPr>
        <w:t xml:space="preserve">Передняя панель системного блока       </w:t>
      </w:r>
      <w:r w:rsidR="005307E8" w:rsidRPr="00A45313">
        <w:rPr>
          <w:szCs w:val="24"/>
        </w:rPr>
        <w:t xml:space="preserve">        </w:t>
      </w:r>
      <w:r w:rsidRPr="00A45313">
        <w:rPr>
          <w:szCs w:val="24"/>
        </w:rPr>
        <w:t xml:space="preserve"> Задняя панель системного блока</w:t>
      </w:r>
    </w:p>
    <w:p w:rsidR="00F676C1" w:rsidRDefault="00F676C1" w:rsidP="00F676C1">
      <w:pPr>
        <w:pStyle w:val="affffa"/>
      </w:pPr>
      <w:bookmarkStart w:id="24" w:name="_Ref497925169"/>
      <w:r w:rsidRPr="008D0E52">
        <w:t xml:space="preserve">Рисунок </w:t>
      </w:r>
      <w:fldSimple w:instr=" SEQ Рисунок \* ARABIC ">
        <w:bookmarkStart w:id="25" w:name="_Ref486851067"/>
        <w:r w:rsidR="008E1C5E">
          <w:rPr>
            <w:noProof/>
          </w:rPr>
          <w:t>1</w:t>
        </w:r>
        <w:bookmarkEnd w:id="25"/>
      </w:fldSimple>
      <w:bookmarkEnd w:id="24"/>
      <w:r>
        <w:t xml:space="preserve"> – Внешний вид с</w:t>
      </w:r>
      <w:r w:rsidRPr="0064776D">
        <w:t>истемн</w:t>
      </w:r>
      <w:r>
        <w:t>ого</w:t>
      </w:r>
      <w:r w:rsidRPr="0064776D">
        <w:t xml:space="preserve"> блок</w:t>
      </w:r>
      <w:r>
        <w:t>а</w:t>
      </w:r>
    </w:p>
    <w:p w:rsidR="00F676C1" w:rsidRPr="00117F89" w:rsidRDefault="00F676C1" w:rsidP="009D0890">
      <w:pPr>
        <w:pStyle w:val="3e"/>
      </w:pPr>
      <w:r w:rsidRPr="00117F89">
        <w:t>Клавиатура предназначена для ввода алфавитно-цифровых (знаковых) данных, а также команд управления. На верхней панели клавиатуры над всем</w:t>
      </w:r>
      <w:r>
        <w:t>и</w:t>
      </w:r>
      <w:r w:rsidRPr="00117F89">
        <w:t xml:space="preserve"> кнопками находится индикатор включения.</w:t>
      </w:r>
    </w:p>
    <w:p w:rsidR="00F676C1" w:rsidRDefault="00F676C1" w:rsidP="00F676C1">
      <w:r>
        <w:t>Внешний вид к</w:t>
      </w:r>
      <w:r w:rsidRPr="00A02EDE">
        <w:t>лавиатур</w:t>
      </w:r>
      <w:r>
        <w:t xml:space="preserve">ы в общем случае представлен на рисунке </w:t>
      </w:r>
      <w:r w:rsidR="00D86640">
        <w:fldChar w:fldCharType="begin"/>
      </w:r>
      <w:r>
        <w:instrText xml:space="preserve"> REF _Ref503964710 \h </w:instrText>
      </w:r>
      <w:r w:rsidR="00D86640">
        <w:fldChar w:fldCharType="separate"/>
      </w:r>
      <w:r w:rsidR="008E1C5E">
        <w:rPr>
          <w:noProof/>
        </w:rPr>
        <w:t>2</w:t>
      </w:r>
      <w:r w:rsidR="00D86640">
        <w:fldChar w:fldCharType="end"/>
      </w:r>
      <w:r>
        <w:t>.</w:t>
      </w:r>
    </w:p>
    <w:p w:rsidR="00F676C1" w:rsidRDefault="000D54FE" w:rsidP="00A45313">
      <w:pPr>
        <w:pStyle w:val="affff8"/>
        <w:spacing w:before="120"/>
      </w:pPr>
      <w:r>
        <w:rPr>
          <w:lang w:eastAsia="ru-RU" w:bidi="ar-SA"/>
        </w:rPr>
        <w:lastRenderedPageBreak/>
        <w:drawing>
          <wp:inline distT="0" distB="0" distL="0" distR="0">
            <wp:extent cx="3768725" cy="1503045"/>
            <wp:effectExtent l="19050" t="0" r="3175" b="0"/>
            <wp:docPr id="3" name="Рисунок 3" descr="key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eyboard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3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6C1" w:rsidRDefault="00F676C1" w:rsidP="00F676C1">
      <w:pPr>
        <w:pStyle w:val="affffa"/>
      </w:pPr>
      <w:r w:rsidRPr="008D0E52">
        <w:t xml:space="preserve">Рисунок </w:t>
      </w:r>
      <w:fldSimple w:instr=" SEQ Рисунок \* ARABIC ">
        <w:bookmarkStart w:id="26" w:name="_Ref503964710"/>
        <w:r w:rsidR="008E1C5E">
          <w:rPr>
            <w:noProof/>
          </w:rPr>
          <w:t>2</w:t>
        </w:r>
        <w:bookmarkEnd w:id="26"/>
      </w:fldSimple>
      <w:r>
        <w:t xml:space="preserve"> – Внешний вид к</w:t>
      </w:r>
      <w:r w:rsidRPr="00A02EDE">
        <w:t>лавиатур</w:t>
      </w:r>
      <w:r>
        <w:t>ы</w:t>
      </w:r>
    </w:p>
    <w:p w:rsidR="00F676C1" w:rsidRPr="007E54C4" w:rsidRDefault="00F676C1" w:rsidP="009D0890">
      <w:pPr>
        <w:pStyle w:val="3e"/>
      </w:pPr>
      <w:r w:rsidRPr="007E54C4">
        <w:t xml:space="preserve">Манипулятор «мышь» предназначен для ввода данных или одиночных команд, выбираемых из меню или </w:t>
      </w:r>
      <w:proofErr w:type="spellStart"/>
      <w:r w:rsidRPr="007E54C4">
        <w:t>текстограмм</w:t>
      </w:r>
      <w:proofErr w:type="spellEnd"/>
      <w:r w:rsidRPr="007E54C4">
        <w:t xml:space="preserve"> графических оболочек, выведенных на экран монитора. Перемещение манипулятора «мышь» по поверхности синхронизировано с перемещением графического объекта, который называется «курсор», по экрану монитора.</w:t>
      </w:r>
    </w:p>
    <w:p w:rsidR="00F676C1" w:rsidRPr="00117F89" w:rsidRDefault="00F676C1" w:rsidP="00F676C1">
      <w:r w:rsidRPr="00117F89">
        <w:t>На нижней горизонтальной поверхности манипулятора «мышь» в специальном углублении ра</w:t>
      </w:r>
      <w:r>
        <w:t>сположена линза</w:t>
      </w:r>
      <w:r w:rsidRPr="00117F89">
        <w:t xml:space="preserve"> с лазерной подсветкой красного цвета.</w:t>
      </w:r>
    </w:p>
    <w:p w:rsidR="00F676C1" w:rsidRPr="00117F89" w:rsidRDefault="00F676C1" w:rsidP="00F676C1">
      <w:r w:rsidRPr="00117F89">
        <w:t xml:space="preserve">Внешний вид манипулятора «мышь» в общем случае представлен на рисунке </w:t>
      </w:r>
      <w:r w:rsidR="00D86640" w:rsidRPr="00117F89">
        <w:fldChar w:fldCharType="begin"/>
      </w:r>
      <w:r w:rsidRPr="00117F89">
        <w:instrText xml:space="preserve"> REF _Ref503966608 \h </w:instrText>
      </w:r>
      <w:r w:rsidR="00D86640" w:rsidRPr="00117F89">
        <w:fldChar w:fldCharType="separate"/>
      </w:r>
      <w:r w:rsidR="008E1C5E">
        <w:rPr>
          <w:noProof/>
        </w:rPr>
        <w:t>3</w:t>
      </w:r>
      <w:r w:rsidR="00D86640" w:rsidRPr="00117F89">
        <w:fldChar w:fldCharType="end"/>
      </w:r>
      <w:r w:rsidRPr="00117F89">
        <w:t>.</w:t>
      </w:r>
    </w:p>
    <w:p w:rsidR="00F676C1" w:rsidRPr="00FC471B" w:rsidRDefault="000D54FE" w:rsidP="00A45313">
      <w:pPr>
        <w:pStyle w:val="affff8"/>
        <w:spacing w:before="120"/>
      </w:pPr>
      <w:r>
        <w:rPr>
          <w:lang w:eastAsia="ru-RU" w:bidi="ar-SA"/>
        </w:rPr>
        <w:drawing>
          <wp:inline distT="0" distB="0" distL="0" distR="0">
            <wp:extent cx="2480945" cy="1654175"/>
            <wp:effectExtent l="19050" t="0" r="0" b="0"/>
            <wp:docPr id="4" name="Рисунок 4" descr="m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ous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3293" t="20660" r="14137" b="14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945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6C1" w:rsidRDefault="00F676C1" w:rsidP="00F676C1">
      <w:pPr>
        <w:pStyle w:val="affffa"/>
      </w:pPr>
      <w:r w:rsidRPr="008D0E52">
        <w:t xml:space="preserve">Рисунок </w:t>
      </w:r>
      <w:r w:rsidR="00D86640">
        <w:fldChar w:fldCharType="begin"/>
      </w:r>
      <w:r w:rsidR="009A3704">
        <w:instrText xml:space="preserve"> SEQ Рисунок \* ARABIC </w:instrText>
      </w:r>
      <w:r w:rsidR="00D86640">
        <w:fldChar w:fldCharType="separate"/>
      </w:r>
      <w:bookmarkStart w:id="27" w:name="_Ref503966608"/>
      <w:r w:rsidR="008E1C5E">
        <w:rPr>
          <w:noProof/>
        </w:rPr>
        <w:t>3</w:t>
      </w:r>
      <w:bookmarkEnd w:id="27"/>
      <w:r w:rsidR="00D86640">
        <w:fldChar w:fldCharType="end"/>
      </w:r>
      <w:r>
        <w:t xml:space="preserve"> – Внешний вид </w:t>
      </w:r>
      <w:r w:rsidRPr="007E54C4">
        <w:t>манипулятора</w:t>
      </w:r>
      <w:r w:rsidRPr="0064776D">
        <w:t xml:space="preserve"> «мышь»</w:t>
      </w:r>
    </w:p>
    <w:p w:rsidR="00F676C1" w:rsidRPr="001445A0" w:rsidRDefault="00F676C1" w:rsidP="009D0890">
      <w:pPr>
        <w:pStyle w:val="3e"/>
      </w:pPr>
      <w:r w:rsidRPr="001445A0">
        <w:t xml:space="preserve">Монитор предназначен для </w:t>
      </w:r>
      <w:r w:rsidRPr="003E1A0B">
        <w:t>отображения на экране текстовой и графической информации, визуально воспринимаемой пользователем</w:t>
      </w:r>
      <w:r w:rsidRPr="001445A0">
        <w:t xml:space="preserve">. </w:t>
      </w:r>
    </w:p>
    <w:p w:rsidR="00F676C1" w:rsidRDefault="00F676C1" w:rsidP="00F676C1">
      <w:r>
        <w:t>На корпусе монитора расположены кнопки управления, обеспечивающие включение, регулировку изображения на экране монитора и позволяющие изменять размер, яркость, контрастность и местоположение изображения. Кнопки имеют мнемонические указатели, облегчающие настройку монитора. Кнопка включения в общем случае совмещена с индикатором включения.</w:t>
      </w:r>
    </w:p>
    <w:p w:rsidR="00F676C1" w:rsidRPr="00FC471B" w:rsidRDefault="00F676C1" w:rsidP="00F676C1">
      <w:r>
        <w:t xml:space="preserve">Внешний вид монитора в общем случае представлен на рисунке </w:t>
      </w:r>
      <w:r w:rsidR="00D86640">
        <w:fldChar w:fldCharType="begin"/>
      </w:r>
      <w:r>
        <w:instrText xml:space="preserve"> REF _Ref503967354 \h </w:instrText>
      </w:r>
      <w:r w:rsidR="00D86640">
        <w:fldChar w:fldCharType="separate"/>
      </w:r>
      <w:r w:rsidR="008E1C5E">
        <w:rPr>
          <w:noProof/>
        </w:rPr>
        <w:t>4</w:t>
      </w:r>
      <w:r w:rsidR="00D86640">
        <w:fldChar w:fldCharType="end"/>
      </w:r>
      <w:r>
        <w:t>.</w:t>
      </w:r>
    </w:p>
    <w:p w:rsidR="00F676C1" w:rsidRDefault="000D54FE" w:rsidP="00A45313">
      <w:pPr>
        <w:pStyle w:val="affff8"/>
        <w:spacing w:before="120"/>
      </w:pPr>
      <w:r>
        <w:rPr>
          <w:lang w:eastAsia="ru-RU" w:bidi="ar-SA"/>
        </w:rPr>
        <w:drawing>
          <wp:inline distT="0" distB="0" distL="0" distR="0">
            <wp:extent cx="2973705" cy="2305685"/>
            <wp:effectExtent l="19050" t="0" r="0" b="0"/>
            <wp:docPr id="5" name="Рисунок 5" descr="mon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nitor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1311" b="11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230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6C1" w:rsidRDefault="00F676C1" w:rsidP="00AF7FA6">
      <w:pPr>
        <w:spacing w:after="240"/>
        <w:ind w:firstLine="0"/>
        <w:jc w:val="center"/>
        <w:rPr>
          <w:lang w:val="en-US"/>
        </w:rPr>
      </w:pPr>
      <w:r w:rsidRPr="008D0E52">
        <w:t>Рисунок</w:t>
      </w:r>
      <w:r>
        <w:t xml:space="preserve"> </w:t>
      </w:r>
      <w:fldSimple w:instr=" SEQ Рисунок \* ARABIC ">
        <w:bookmarkStart w:id="28" w:name="_Ref503967354"/>
        <w:r w:rsidR="008E1C5E">
          <w:rPr>
            <w:noProof/>
          </w:rPr>
          <w:t>4</w:t>
        </w:r>
        <w:bookmarkEnd w:id="28"/>
      </w:fldSimple>
      <w:r>
        <w:t xml:space="preserve"> – Внешний вид монитора</w:t>
      </w:r>
    </w:p>
    <w:p w:rsidR="00F676C1" w:rsidRDefault="00F676C1" w:rsidP="009D0890">
      <w:pPr>
        <w:pStyle w:val="3e"/>
      </w:pPr>
      <w:r>
        <w:lastRenderedPageBreak/>
        <w:t>ИБП</w:t>
      </w:r>
      <w:r w:rsidRPr="00990139">
        <w:t xml:space="preserve"> </w:t>
      </w:r>
      <w:proofErr w:type="gramStart"/>
      <w:r w:rsidRPr="00990139">
        <w:t>предназначен</w:t>
      </w:r>
      <w:proofErr w:type="gramEnd"/>
      <w:r w:rsidRPr="00990139">
        <w:t xml:space="preserve"> для обеспечения кратковременного поддержания работоспособности </w:t>
      </w:r>
      <w:r>
        <w:t>составных частей изделия</w:t>
      </w:r>
      <w:r w:rsidRPr="00990139">
        <w:t xml:space="preserve"> при </w:t>
      </w:r>
      <w:r w:rsidRPr="003E1A0B">
        <w:rPr>
          <w:shd w:val="clear" w:color="auto" w:fill="FFFFFF"/>
        </w:rPr>
        <w:t>перебоях в подаче электропитания</w:t>
      </w:r>
      <w:r w:rsidRPr="00990139">
        <w:t xml:space="preserve">. ИБП </w:t>
      </w:r>
      <w:r>
        <w:t xml:space="preserve">выполнен в виде корпуса, внутри которого находится </w:t>
      </w:r>
      <w:r w:rsidRPr="00990139">
        <w:t>аккумуляторн</w:t>
      </w:r>
      <w:r>
        <w:t>ая</w:t>
      </w:r>
      <w:r w:rsidRPr="00990139">
        <w:t xml:space="preserve"> батаре</w:t>
      </w:r>
      <w:r>
        <w:t>я</w:t>
      </w:r>
      <w:r w:rsidRPr="00990139">
        <w:t>, оснащ</w:t>
      </w:r>
      <w:r>
        <w:t>ё</w:t>
      </w:r>
      <w:r w:rsidRPr="00990139">
        <w:t>нн</w:t>
      </w:r>
      <w:r>
        <w:t>ая</w:t>
      </w:r>
      <w:r w:rsidRPr="00990139">
        <w:t xml:space="preserve"> конвертором, </w:t>
      </w:r>
      <w:r>
        <w:t xml:space="preserve">который </w:t>
      </w:r>
      <w:r w:rsidRPr="00990139">
        <w:t>преобразу</w:t>
      </w:r>
      <w:r>
        <w:t>ет</w:t>
      </w:r>
      <w:r w:rsidRPr="00990139">
        <w:t xml:space="preserve"> постоянное напряжение в переменное напряжение 220</w:t>
      </w:r>
      <w:proofErr w:type="gramStart"/>
      <w:r w:rsidR="0084408C">
        <w:t> </w:t>
      </w:r>
      <w:r w:rsidRPr="00990139">
        <w:t>В</w:t>
      </w:r>
      <w:proofErr w:type="gramEnd"/>
      <w:r w:rsidRPr="00990139">
        <w:t xml:space="preserve"> частотой 50 Гц.</w:t>
      </w:r>
    </w:p>
    <w:p w:rsidR="00F676C1" w:rsidRDefault="00F676C1" w:rsidP="00F676C1">
      <w:r w:rsidRPr="00BB3E5E">
        <w:t xml:space="preserve">На </w:t>
      </w:r>
      <w:r>
        <w:t xml:space="preserve">передней панели </w:t>
      </w:r>
      <w:r w:rsidRPr="00BB3E5E">
        <w:t>стандартно</w:t>
      </w:r>
      <w:r>
        <w:t>го</w:t>
      </w:r>
      <w:r w:rsidRPr="00BB3E5E">
        <w:t xml:space="preserve"> ИБП расположен</w:t>
      </w:r>
      <w:r>
        <w:t xml:space="preserve">а кнопка включения электропитания от сети </w:t>
      </w:r>
      <w:r w:rsidR="00DB3991">
        <w:t>электропитания</w:t>
      </w:r>
      <w:r>
        <w:t xml:space="preserve"> с индикатором работы.</w:t>
      </w:r>
    </w:p>
    <w:p w:rsidR="00F676C1" w:rsidRPr="00BB3E5E" w:rsidRDefault="00F676C1" w:rsidP="00F676C1">
      <w:r>
        <w:t xml:space="preserve">На задней панели </w:t>
      </w:r>
      <w:proofErr w:type="gramStart"/>
      <w:r>
        <w:t>стандартного</w:t>
      </w:r>
      <w:proofErr w:type="gramEnd"/>
      <w:r>
        <w:t xml:space="preserve"> ИБП расположены: </w:t>
      </w:r>
    </w:p>
    <w:p w:rsidR="00DB3991" w:rsidRDefault="00DB3991" w:rsidP="00DB3991">
      <w:pPr>
        <w:pStyle w:val="-1"/>
      </w:pPr>
      <w:r>
        <w:t xml:space="preserve">разъём подключения </w:t>
      </w:r>
      <w:r w:rsidR="00EE22E4">
        <w:t>аккумуляторной</w:t>
      </w:r>
      <w:r>
        <w:t xml:space="preserve"> батареи</w:t>
      </w:r>
      <w:r w:rsidRPr="00BB3E5E">
        <w:t>;</w:t>
      </w:r>
    </w:p>
    <w:p w:rsidR="00DB3991" w:rsidRDefault="00DB3991" w:rsidP="00DB3991">
      <w:pPr>
        <w:pStyle w:val="-1"/>
      </w:pPr>
      <w:r>
        <w:t>автоматический выключатель;</w:t>
      </w:r>
    </w:p>
    <w:p w:rsidR="00DB3991" w:rsidRDefault="00DB3991" w:rsidP="00DB3991">
      <w:pPr>
        <w:pStyle w:val="-1"/>
      </w:pPr>
      <w:r>
        <w:t>розетка питания с защитой от скачков напряжения (без резервного питания от батареи);</w:t>
      </w:r>
    </w:p>
    <w:p w:rsidR="00DB3991" w:rsidRDefault="00DB3991" w:rsidP="00DB3991">
      <w:pPr>
        <w:pStyle w:val="-1"/>
      </w:pPr>
      <w:r>
        <w:t xml:space="preserve">розетки с резервным питанием от </w:t>
      </w:r>
      <w:r w:rsidR="00EE22E4">
        <w:t>аккумуляторной</w:t>
      </w:r>
      <w:r>
        <w:t xml:space="preserve"> батареи, защищённые от всплесков напряжения (3 шт.);</w:t>
      </w:r>
    </w:p>
    <w:p w:rsidR="00DB3991" w:rsidRDefault="00DB3991" w:rsidP="00DB3991">
      <w:pPr>
        <w:pStyle w:val="-1"/>
      </w:pPr>
      <w:r>
        <w:t xml:space="preserve">порт </w:t>
      </w:r>
      <w:r>
        <w:rPr>
          <w:lang w:val="en-US"/>
        </w:rPr>
        <w:t>USB</w:t>
      </w:r>
      <w:r>
        <w:t>;</w:t>
      </w:r>
    </w:p>
    <w:p w:rsidR="00DB3991" w:rsidRDefault="00DB3991" w:rsidP="00DB3991">
      <w:pPr>
        <w:pStyle w:val="-1"/>
      </w:pPr>
      <w:r>
        <w:t>кабель электропитания переменного тока.</w:t>
      </w:r>
    </w:p>
    <w:p w:rsidR="00F676C1" w:rsidRPr="00FC471B" w:rsidRDefault="00F676C1" w:rsidP="00F676C1">
      <w:r>
        <w:t xml:space="preserve">Внешний вид ИБП в общем случае представлен на рисунке </w:t>
      </w:r>
      <w:r w:rsidR="00D86640">
        <w:fldChar w:fldCharType="begin"/>
      </w:r>
      <w:r>
        <w:instrText xml:space="preserve"> REF _Ref506553913 \h </w:instrText>
      </w:r>
      <w:r w:rsidR="00D86640">
        <w:fldChar w:fldCharType="separate"/>
      </w:r>
      <w:r w:rsidR="008E1C5E">
        <w:rPr>
          <w:noProof/>
        </w:rPr>
        <w:t>5</w:t>
      </w:r>
      <w:r w:rsidR="00D86640">
        <w:fldChar w:fldCharType="end"/>
      </w:r>
      <w:r>
        <w:t>.</w:t>
      </w:r>
    </w:p>
    <w:p w:rsidR="00F676C1" w:rsidRDefault="000D54FE" w:rsidP="002B17B5">
      <w:pPr>
        <w:pStyle w:val="affff8"/>
        <w:spacing w:before="120"/>
      </w:pPr>
      <w:r>
        <w:rPr>
          <w:lang w:eastAsia="ru-RU" w:bidi="ar-SA"/>
        </w:rPr>
        <w:drawing>
          <wp:inline distT="0" distB="0" distL="0" distR="0">
            <wp:extent cx="3848735" cy="2830830"/>
            <wp:effectExtent l="19050" t="0" r="0" b="0"/>
            <wp:docPr id="6" name="Рисунок 6" descr="u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ps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4215" b="12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22E" w:rsidRPr="00A45313" w:rsidRDefault="00CF522E" w:rsidP="002B17B5">
      <w:pPr>
        <w:pStyle w:val="3e"/>
        <w:numPr>
          <w:ilvl w:val="0"/>
          <w:numId w:val="0"/>
        </w:numPr>
        <w:spacing w:before="120" w:after="120"/>
        <w:jc w:val="center"/>
      </w:pPr>
      <w:r w:rsidRPr="00A45313">
        <w:t>Передняя панель ИБП                Задняя панель ИБП</w:t>
      </w:r>
    </w:p>
    <w:p w:rsidR="00F676C1" w:rsidRDefault="00F676C1" w:rsidP="002B17B5">
      <w:pPr>
        <w:pStyle w:val="affffa"/>
        <w:spacing w:before="120" w:after="120"/>
        <w:rPr>
          <w:spacing w:val="-4"/>
        </w:rPr>
      </w:pPr>
      <w:r w:rsidRPr="008D0E52">
        <w:t>Рисунок</w:t>
      </w:r>
      <w:r>
        <w:t xml:space="preserve"> </w:t>
      </w:r>
      <w:fldSimple w:instr=" SEQ Рисунок \* ARABIC ">
        <w:bookmarkStart w:id="29" w:name="_Ref506553913"/>
        <w:r w:rsidR="008E1C5E">
          <w:rPr>
            <w:noProof/>
          </w:rPr>
          <w:t>5</w:t>
        </w:r>
        <w:bookmarkEnd w:id="29"/>
      </w:fldSimple>
      <w:r>
        <w:t xml:space="preserve"> – Внешний вид </w:t>
      </w:r>
      <w:r>
        <w:rPr>
          <w:spacing w:val="-4"/>
        </w:rPr>
        <w:t>и</w:t>
      </w:r>
      <w:r w:rsidRPr="00EC5341">
        <w:rPr>
          <w:spacing w:val="-4"/>
        </w:rPr>
        <w:t>сточник</w:t>
      </w:r>
      <w:r>
        <w:rPr>
          <w:spacing w:val="-4"/>
        </w:rPr>
        <w:t>а</w:t>
      </w:r>
      <w:r w:rsidRPr="00EC5341">
        <w:rPr>
          <w:spacing w:val="-4"/>
        </w:rPr>
        <w:t xml:space="preserve"> бесперебойного питания</w:t>
      </w:r>
    </w:p>
    <w:p w:rsidR="00DB3991" w:rsidRDefault="00DB3991" w:rsidP="00DB3991">
      <w:r>
        <w:t>Розетка питания с защитой от скачков напряжения защищает подключенное оборудование от повреждения в результате скачков напряжения, но не обеспечивает резервным электропитанием в случае перебоев в электроснабжении.</w:t>
      </w:r>
    </w:p>
    <w:p w:rsidR="00DB3991" w:rsidRDefault="00DB3991" w:rsidP="00DB3991">
      <w:r>
        <w:t xml:space="preserve">Розетки с резервным питанием от </w:t>
      </w:r>
      <w:r w:rsidR="00EE22E4">
        <w:t xml:space="preserve">аккумуляторной </w:t>
      </w:r>
      <w:r>
        <w:t>батареи, защищённые от всплесков напряжения, предназначены для обеспечения электропитанием подключенных к ним устройств во время перебоев в электроснабжении и отклонениях напряжения. К этим розеткам подключают системный блок, монитор или другие устройства, для которых перебои в электроснабжении могут вызвать нарушения в работе изделия.</w:t>
      </w:r>
    </w:p>
    <w:p w:rsidR="005307E8" w:rsidRPr="00E14796" w:rsidRDefault="005307E8" w:rsidP="005307E8">
      <w:pPr>
        <w:pStyle w:val="3e"/>
      </w:pPr>
      <w:r>
        <w:rPr>
          <w:spacing w:val="-2"/>
        </w:rPr>
        <w:t>МФУ</w:t>
      </w:r>
      <w:r w:rsidRPr="00F4177D">
        <w:t xml:space="preserve"> </w:t>
      </w:r>
      <w:r>
        <w:t>предназначено для вывода на печать текстовых и графических документов в черно-белом формате изображения, сканирования</w:t>
      </w:r>
      <w:r w:rsidRPr="00366B98">
        <w:t xml:space="preserve"> документов формата A4 с разрешением не менее 1</w:t>
      </w:r>
      <w:r>
        <w:t xml:space="preserve">200×1200 </w:t>
      </w:r>
      <w:proofErr w:type="spellStart"/>
      <w:r>
        <w:t>dpi</w:t>
      </w:r>
      <w:proofErr w:type="spellEnd"/>
      <w:r>
        <w:t xml:space="preserve"> и копирования</w:t>
      </w:r>
      <w:r w:rsidRPr="00366B98">
        <w:t xml:space="preserve"> документов формата A4 с разрешением не менее 600</w:t>
      </w:r>
      <w:r>
        <w:t>×</w:t>
      </w:r>
      <w:r w:rsidRPr="00366B98">
        <w:t xml:space="preserve">600 </w:t>
      </w:r>
      <w:proofErr w:type="spellStart"/>
      <w:r w:rsidRPr="00366B98">
        <w:t>dpi</w:t>
      </w:r>
      <w:proofErr w:type="spellEnd"/>
      <w:r>
        <w:t>.</w:t>
      </w:r>
    </w:p>
    <w:p w:rsidR="005307E8" w:rsidRDefault="005307E8" w:rsidP="005307E8">
      <w:pPr>
        <w:rPr>
          <w:rFonts w:eastAsia="MS Mincho"/>
        </w:rPr>
      </w:pPr>
      <w:r w:rsidRPr="00F637F1">
        <w:rPr>
          <w:rFonts w:eastAsia="MS Mincho"/>
        </w:rPr>
        <w:t>Внешний вид МФУ в общем случае представлен на рисунке</w:t>
      </w:r>
      <w:r>
        <w:rPr>
          <w:rFonts w:eastAsia="MS Mincho"/>
        </w:rPr>
        <w:t xml:space="preserve"> </w:t>
      </w:r>
      <w:r w:rsidR="00D86640">
        <w:rPr>
          <w:rFonts w:eastAsia="MS Mincho"/>
        </w:rPr>
        <w:fldChar w:fldCharType="begin"/>
      </w:r>
      <w:r>
        <w:rPr>
          <w:rFonts w:eastAsia="MS Mincho"/>
        </w:rPr>
        <w:instrText xml:space="preserve"> REF _Ref27042892 \h </w:instrText>
      </w:r>
      <w:r w:rsidR="00D86640">
        <w:rPr>
          <w:rFonts w:eastAsia="MS Mincho"/>
        </w:rPr>
      </w:r>
      <w:r w:rsidR="00D86640">
        <w:rPr>
          <w:rFonts w:eastAsia="MS Mincho"/>
        </w:rPr>
        <w:fldChar w:fldCharType="separate"/>
      </w:r>
      <w:r w:rsidR="008E1C5E">
        <w:rPr>
          <w:noProof/>
        </w:rPr>
        <w:t>6</w:t>
      </w:r>
      <w:r w:rsidR="00D86640">
        <w:rPr>
          <w:rFonts w:eastAsia="MS Mincho"/>
        </w:rPr>
        <w:fldChar w:fldCharType="end"/>
      </w:r>
      <w:r>
        <w:rPr>
          <w:rFonts w:eastAsia="MS Mincho"/>
        </w:rPr>
        <w:t>.</w:t>
      </w:r>
    </w:p>
    <w:p w:rsidR="005307E8" w:rsidRDefault="000D54FE" w:rsidP="005307E8">
      <w:pPr>
        <w:pStyle w:val="affff8"/>
      </w:pPr>
      <w:r>
        <w:rPr>
          <w:lang w:eastAsia="ru-RU" w:bidi="ar-SA"/>
        </w:rPr>
        <w:lastRenderedPageBreak/>
        <w:drawing>
          <wp:inline distT="0" distB="0" distL="0" distR="0">
            <wp:extent cx="4301490" cy="4301490"/>
            <wp:effectExtent l="19050" t="0" r="3810" b="0"/>
            <wp:docPr id="7" name="Рисунок 7" descr="https://potrebitel.ru/thumbnails/canvas/products_1200x630/8a0/8a0ad738a0e3645bdd350b01d52e92c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otrebitel.ru/thumbnails/canvas/products_1200x630/8a0/8a0ad738a0e3645bdd350b01d52e92c9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90" cy="430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7E8" w:rsidRDefault="005307E8" w:rsidP="005307E8">
      <w:pPr>
        <w:pStyle w:val="affffa"/>
      </w:pPr>
      <w:r w:rsidRPr="008D0E52">
        <w:t>Рисунок</w:t>
      </w:r>
      <w:r>
        <w:t xml:space="preserve"> </w:t>
      </w:r>
      <w:fldSimple w:instr=" SEQ Рисунок \* ARABIC ">
        <w:bookmarkStart w:id="30" w:name="_Ref27042892"/>
        <w:r w:rsidR="008E1C5E">
          <w:rPr>
            <w:noProof/>
          </w:rPr>
          <w:t>6</w:t>
        </w:r>
        <w:bookmarkEnd w:id="30"/>
      </w:fldSimple>
      <w:r>
        <w:t xml:space="preserve"> – Внешний вид МФУ</w:t>
      </w:r>
    </w:p>
    <w:p w:rsidR="005307E8" w:rsidRDefault="005307E8" w:rsidP="005307E8">
      <w:r w:rsidRPr="00BB3E5E">
        <w:t xml:space="preserve">На лицевой панели </w:t>
      </w:r>
      <w:r>
        <w:t>МФУ справа</w:t>
      </w:r>
      <w:r w:rsidRPr="00BB3E5E">
        <w:t xml:space="preserve"> расположен</w:t>
      </w:r>
      <w:r>
        <w:t>а кнопка «</w:t>
      </w:r>
      <w:r>
        <w:rPr>
          <w:lang w:val="en-US"/>
        </w:rPr>
        <w:t>POWER</w:t>
      </w:r>
      <w:r>
        <w:t>». Она служит для включения и выключения МФУ.</w:t>
      </w:r>
    </w:p>
    <w:p w:rsidR="005307E8" w:rsidRDefault="005307E8" w:rsidP="005307E8">
      <w:r>
        <w:t>Посередине над</w:t>
      </w:r>
      <w:r w:rsidRPr="005E3B1A">
        <w:t xml:space="preserve"> лотк</w:t>
      </w:r>
      <w:r>
        <w:t>ом</w:t>
      </w:r>
      <w:r w:rsidRPr="005E3B1A">
        <w:t xml:space="preserve"> вы</w:t>
      </w:r>
      <w:r>
        <w:t>дачи бумаги расположена панель</w:t>
      </w:r>
      <w:r w:rsidRPr="005E3B1A">
        <w:t xml:space="preserve"> управления МФУ.</w:t>
      </w:r>
      <w:r>
        <w:t xml:space="preserve"> Общий внешний вид панели представлен на рисунке </w:t>
      </w:r>
      <w:r w:rsidR="00D86640">
        <w:fldChar w:fldCharType="begin"/>
      </w:r>
      <w:r>
        <w:instrText xml:space="preserve"> REF _Ref27042902 \h </w:instrText>
      </w:r>
      <w:r w:rsidR="00D86640">
        <w:fldChar w:fldCharType="separate"/>
      </w:r>
      <w:r w:rsidR="008E1C5E">
        <w:rPr>
          <w:noProof/>
        </w:rPr>
        <w:t>7</w:t>
      </w:r>
      <w:r w:rsidR="00D86640">
        <w:fldChar w:fldCharType="end"/>
      </w:r>
      <w:r>
        <w:t>.</w:t>
      </w:r>
    </w:p>
    <w:p w:rsidR="005307E8" w:rsidRPr="00A87A02" w:rsidRDefault="000D54FE" w:rsidP="005307E8">
      <w:pPr>
        <w:pStyle w:val="affff8"/>
        <w:rPr>
          <w:lang w:val="en-US"/>
        </w:rPr>
      </w:pPr>
      <w:r>
        <w:rPr>
          <w:lang w:eastAsia="ru-RU" w:bidi="ar-SA"/>
        </w:rPr>
        <w:drawing>
          <wp:inline distT="0" distB="0" distL="0" distR="0">
            <wp:extent cx="6066790" cy="1478915"/>
            <wp:effectExtent l="19050" t="0" r="0" b="0"/>
            <wp:docPr id="8" name="Рисунок 8" descr="https://holod.ru/pics/clean/big/32/635532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olod.ru/pics/clean/big/32/635532_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90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7E8" w:rsidRDefault="005307E8" w:rsidP="005307E8">
      <w:pPr>
        <w:pStyle w:val="affffa"/>
      </w:pPr>
      <w:r w:rsidRPr="008D0E52">
        <w:t>Рисунок</w:t>
      </w:r>
      <w:r>
        <w:t xml:space="preserve"> </w:t>
      </w:r>
      <w:fldSimple w:instr=" SEQ Рисунок \* ARABIC ">
        <w:bookmarkStart w:id="31" w:name="_Ref27042902"/>
        <w:r w:rsidR="008E1C5E">
          <w:rPr>
            <w:noProof/>
          </w:rPr>
          <w:t>7</w:t>
        </w:r>
        <w:bookmarkEnd w:id="31"/>
      </w:fldSimple>
      <w:r>
        <w:t xml:space="preserve"> – Общий вид панели управления</w:t>
      </w:r>
    </w:p>
    <w:p w:rsidR="005307E8" w:rsidRDefault="005307E8" w:rsidP="005307E8">
      <w:r>
        <w:t>На зад</w:t>
      </w:r>
      <w:r w:rsidR="00A45313">
        <w:t>ней панели МФУ расположены разъё</w:t>
      </w:r>
      <w:r>
        <w:t>мы:</w:t>
      </w:r>
    </w:p>
    <w:p w:rsidR="005307E8" w:rsidRDefault="005307E8" w:rsidP="005307E8">
      <w:pPr>
        <w:pStyle w:val="-1"/>
      </w:pPr>
      <w:r>
        <w:t>разъ</w:t>
      </w:r>
      <w:r w:rsidR="00A45313">
        <w:t>ё</w:t>
      </w:r>
      <w:r>
        <w:t xml:space="preserve">м интерфейса </w:t>
      </w:r>
      <w:r w:rsidRPr="004E201E">
        <w:t>USB</w:t>
      </w:r>
      <w:r>
        <w:t>;</w:t>
      </w:r>
    </w:p>
    <w:p w:rsidR="005307E8" w:rsidRDefault="00A45313" w:rsidP="005307E8">
      <w:pPr>
        <w:pStyle w:val="-1"/>
      </w:pPr>
      <w:r>
        <w:t>разъём</w:t>
      </w:r>
      <w:r w:rsidR="005307E8">
        <w:t xml:space="preserve"> сетевого интерфейса;</w:t>
      </w:r>
    </w:p>
    <w:p w:rsidR="005307E8" w:rsidRDefault="00A45313" w:rsidP="005307E8">
      <w:pPr>
        <w:pStyle w:val="-1"/>
      </w:pPr>
      <w:r>
        <w:t>разъём</w:t>
      </w:r>
      <w:r w:rsidR="005307E8">
        <w:t xml:space="preserve"> для подключения к телефонному аппарату;</w:t>
      </w:r>
    </w:p>
    <w:p w:rsidR="005307E8" w:rsidRDefault="00A45313" w:rsidP="005307E8">
      <w:pPr>
        <w:pStyle w:val="-1"/>
      </w:pPr>
      <w:r>
        <w:t>разъём</w:t>
      </w:r>
      <w:r w:rsidR="005307E8">
        <w:t xml:space="preserve"> для подключения к телефонной линии;</w:t>
      </w:r>
    </w:p>
    <w:p w:rsidR="005307E8" w:rsidRPr="00F67CB6" w:rsidRDefault="00A45313" w:rsidP="005307E8">
      <w:pPr>
        <w:pStyle w:val="-1"/>
      </w:pPr>
      <w:r>
        <w:t>разъём</w:t>
      </w:r>
      <w:r w:rsidR="005307E8">
        <w:t xml:space="preserve"> </w:t>
      </w:r>
      <w:r>
        <w:t>кабеля электро</w:t>
      </w:r>
      <w:r w:rsidR="005307E8">
        <w:t>питания МФУ.</w:t>
      </w:r>
    </w:p>
    <w:p w:rsidR="005307E8" w:rsidRDefault="005307E8" w:rsidP="005307E8">
      <w:r>
        <w:t>В верхней части МФУ, под защитным стеклом, расположен сканер для ручного способа подачи документов. В крышке сканера расположено устройство автоматической подачи документов для сканирования и копирования.</w:t>
      </w:r>
    </w:p>
    <w:p w:rsidR="005307E8" w:rsidRDefault="005307E8" w:rsidP="005307E8">
      <w:pPr>
        <w:pStyle w:val="3e"/>
      </w:pPr>
      <w:r>
        <w:lastRenderedPageBreak/>
        <w:t>Сетевой фильтр предназначен для защиты изделия от импульсов напряжения, фильтрации шумовых помех, защиты от перегрузок и токов короткого замыкания и удобства отключения изделия от питающей сети, подключения принтера лазерного и настольного осветительного прибора.</w:t>
      </w:r>
    </w:p>
    <w:p w:rsidR="005307E8" w:rsidRDefault="005307E8" w:rsidP="005307E8">
      <w:r w:rsidRPr="00563A7D">
        <w:t xml:space="preserve">Внешний вид </w:t>
      </w:r>
      <w:r>
        <w:t>сетевого фильтра</w:t>
      </w:r>
      <w:r w:rsidRPr="00563A7D">
        <w:t xml:space="preserve"> в общем случае представлен на рисунке</w:t>
      </w:r>
      <w:r>
        <w:t xml:space="preserve"> </w:t>
      </w:r>
      <w:r w:rsidR="00D86640">
        <w:fldChar w:fldCharType="begin"/>
      </w:r>
      <w:r>
        <w:instrText xml:space="preserve"> REF _Ref27050347 \h </w:instrText>
      </w:r>
      <w:r w:rsidR="00D86640">
        <w:fldChar w:fldCharType="separate"/>
      </w:r>
      <w:r w:rsidR="008E1C5E">
        <w:rPr>
          <w:noProof/>
        </w:rPr>
        <w:t>8</w:t>
      </w:r>
      <w:r w:rsidR="00D86640">
        <w:fldChar w:fldCharType="end"/>
      </w:r>
      <w:r>
        <w:t>.</w:t>
      </w:r>
    </w:p>
    <w:p w:rsidR="005307E8" w:rsidRDefault="000D54FE" w:rsidP="00390B89">
      <w:pPr>
        <w:pStyle w:val="affff8"/>
      </w:pPr>
      <w:r>
        <w:rPr>
          <w:lang w:eastAsia="ru-RU" w:bidi="ar-SA"/>
        </w:rPr>
        <w:drawing>
          <wp:inline distT="0" distB="0" distL="0" distR="0">
            <wp:extent cx="3315970" cy="2313940"/>
            <wp:effectExtent l="19050" t="0" r="0" b="0"/>
            <wp:docPr id="9" name="Рисунок 9" descr="Сетевой фильтр для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етевой фильтр для 70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179" t="1476" b="7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7E8" w:rsidRPr="004B6D52" w:rsidRDefault="005307E8" w:rsidP="005307E8">
      <w:pPr>
        <w:pStyle w:val="affffa"/>
      </w:pPr>
      <w:bookmarkStart w:id="32" w:name="_Ref11067816"/>
      <w:r w:rsidRPr="004B6D52">
        <w:t xml:space="preserve">Рисунок </w:t>
      </w:r>
      <w:fldSimple w:instr=" SEQ Рисунок \* ARABIC ">
        <w:bookmarkStart w:id="33" w:name="_Ref27050347"/>
        <w:r w:rsidR="008E1C5E">
          <w:rPr>
            <w:noProof/>
          </w:rPr>
          <w:t>8</w:t>
        </w:r>
        <w:bookmarkEnd w:id="33"/>
      </w:fldSimple>
      <w:bookmarkEnd w:id="32"/>
      <w:r>
        <w:t xml:space="preserve"> – Внешний вид сетевого фильтра</w:t>
      </w:r>
    </w:p>
    <w:p w:rsidR="005307E8" w:rsidRDefault="005307E8" w:rsidP="005307E8">
      <w:r>
        <w:t xml:space="preserve">На корпусе сетевого фильтра над розетками располагается кнопка-индикатор подачи </w:t>
      </w:r>
      <w:r w:rsidR="00A45313">
        <w:t>электро</w:t>
      </w:r>
      <w:r>
        <w:t xml:space="preserve">питания. </w:t>
      </w:r>
      <w:proofErr w:type="gramStart"/>
      <w:r>
        <w:t xml:space="preserve">При нажатии на кнопку при подаче </w:t>
      </w:r>
      <w:r w:rsidR="00A45313">
        <w:t>электропитания</w:t>
      </w:r>
      <w:r>
        <w:t xml:space="preserve"> от сети в корпусе</w:t>
      </w:r>
      <w:proofErr w:type="gramEnd"/>
      <w:r>
        <w:t xml:space="preserve"> кнопки загорается световой индикатор.</w:t>
      </w:r>
    </w:p>
    <w:p w:rsidR="00F676C1" w:rsidRPr="00563A7D" w:rsidRDefault="00F676C1" w:rsidP="009D0890">
      <w:pPr>
        <w:pStyle w:val="3e"/>
      </w:pPr>
      <w:proofErr w:type="spellStart"/>
      <w:r>
        <w:t>Патч-корд</w:t>
      </w:r>
      <w:proofErr w:type="spellEnd"/>
      <w:r>
        <w:t xml:space="preserve"> </w:t>
      </w:r>
      <w:proofErr w:type="gramStart"/>
      <w:r>
        <w:t>предназначен</w:t>
      </w:r>
      <w:proofErr w:type="gramEnd"/>
      <w:r>
        <w:t xml:space="preserve"> для подключения системного блока к </w:t>
      </w:r>
      <w:r w:rsidR="00A45313">
        <w:t>локальной вычислительной сети (</w:t>
      </w:r>
      <w:r>
        <w:t>ЛВС</w:t>
      </w:r>
      <w:r w:rsidR="00A45313">
        <w:t>)</w:t>
      </w:r>
      <w:r>
        <w:t>.</w:t>
      </w:r>
    </w:p>
    <w:p w:rsidR="00F676C1" w:rsidRPr="00563A7D" w:rsidRDefault="00F676C1" w:rsidP="00F676C1">
      <w:r w:rsidRPr="00563A7D">
        <w:t xml:space="preserve">Внешний вид </w:t>
      </w:r>
      <w:proofErr w:type="spellStart"/>
      <w:r w:rsidRPr="00563A7D">
        <w:t>патч</w:t>
      </w:r>
      <w:r>
        <w:t>-</w:t>
      </w:r>
      <w:r w:rsidRPr="00563A7D">
        <w:t>корда</w:t>
      </w:r>
      <w:proofErr w:type="spellEnd"/>
      <w:r w:rsidRPr="00563A7D">
        <w:t xml:space="preserve"> в общем случае представлен на рисунке </w:t>
      </w:r>
      <w:fldSimple w:instr=" REF _Ref504377531 \h  \* MERGEFORMAT ">
        <w:r w:rsidR="008E1C5E">
          <w:rPr>
            <w:noProof/>
          </w:rPr>
          <w:t>9</w:t>
        </w:r>
      </w:fldSimple>
      <w:r w:rsidRPr="00563A7D">
        <w:t>.</w:t>
      </w:r>
    </w:p>
    <w:p w:rsidR="00F676C1" w:rsidRDefault="000D54FE" w:rsidP="00390B89">
      <w:pPr>
        <w:pStyle w:val="affff8"/>
      </w:pPr>
      <w:r>
        <w:rPr>
          <w:lang w:eastAsia="ru-RU" w:bidi="ar-SA"/>
        </w:rPr>
        <w:drawing>
          <wp:inline distT="0" distB="0" distL="0" distR="0">
            <wp:extent cx="3594100" cy="2703195"/>
            <wp:effectExtent l="19050" t="0" r="6350" b="0"/>
            <wp:docPr id="10" name="Рисунок 11" descr="http://www.alas-nt.ru/image/mg/lp507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http://www.alas-nt.ru/image/mg/lp5072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70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6C1" w:rsidRDefault="00F676C1" w:rsidP="00F676C1">
      <w:pPr>
        <w:pStyle w:val="affffa"/>
      </w:pPr>
      <w:r w:rsidRPr="008D0E52">
        <w:t>Рисунок</w:t>
      </w:r>
      <w:r>
        <w:t xml:space="preserve"> </w:t>
      </w:r>
      <w:r w:rsidR="00D86640">
        <w:fldChar w:fldCharType="begin"/>
      </w:r>
      <w:r w:rsidR="009A3704">
        <w:instrText xml:space="preserve"> SEQ Рисунок \* ARABIC </w:instrText>
      </w:r>
      <w:r w:rsidR="00D86640">
        <w:fldChar w:fldCharType="separate"/>
      </w:r>
      <w:bookmarkStart w:id="34" w:name="_Ref504377531"/>
      <w:r w:rsidR="008E1C5E">
        <w:rPr>
          <w:noProof/>
        </w:rPr>
        <w:t>9</w:t>
      </w:r>
      <w:bookmarkEnd w:id="34"/>
      <w:r w:rsidR="00D86640">
        <w:fldChar w:fldCharType="end"/>
      </w:r>
      <w:r>
        <w:t xml:space="preserve"> – Внешний вид </w:t>
      </w:r>
      <w:proofErr w:type="spellStart"/>
      <w:r>
        <w:t>патч-корда</w:t>
      </w:r>
      <w:proofErr w:type="spellEnd"/>
    </w:p>
    <w:p w:rsidR="008B28A2" w:rsidRDefault="008B28A2" w:rsidP="005307E8">
      <w:pPr>
        <w:pStyle w:val="3e"/>
      </w:pPr>
      <w:r>
        <w:t xml:space="preserve">Модем предназначен для </w:t>
      </w:r>
      <w:r w:rsidRPr="00177145">
        <w:t xml:space="preserve">обеспечения </w:t>
      </w:r>
      <w:r>
        <w:t xml:space="preserve">автоматизированного обмена информацией (данными, документами) </w:t>
      </w:r>
      <w:r w:rsidR="00A45313">
        <w:rPr>
          <w:spacing w:val="-6"/>
        </w:rPr>
        <w:t xml:space="preserve">в </w:t>
      </w:r>
      <w:r w:rsidR="00A45313" w:rsidRPr="00EE5B8F">
        <w:rPr>
          <w:noProof/>
        </w:rPr>
        <w:t>авиационной баз</w:t>
      </w:r>
      <w:r w:rsidR="00A45313">
        <w:rPr>
          <w:noProof/>
        </w:rPr>
        <w:t>е</w:t>
      </w:r>
      <w:r w:rsidR="00A45313" w:rsidRPr="00EE5B8F">
        <w:rPr>
          <w:noProof/>
        </w:rPr>
        <w:t xml:space="preserve"> обеспечения реализации Договора по открытому небу</w:t>
      </w:r>
      <w:r w:rsidR="00A45313">
        <w:rPr>
          <w:noProof/>
        </w:rPr>
        <w:t xml:space="preserve"> (АбОН)</w:t>
      </w:r>
      <w:r w:rsidR="00A45313">
        <w:rPr>
          <w:spacing w:val="-6"/>
        </w:rPr>
        <w:t xml:space="preserve"> </w:t>
      </w:r>
      <w:r>
        <w:t xml:space="preserve">с </w:t>
      </w:r>
      <w:r w:rsidR="00A45313">
        <w:t>НЦУЯО</w:t>
      </w:r>
      <w:r>
        <w:t xml:space="preserve"> по каналу связи, организованному и защищённому на основе технологии частной виртуальной сети в сети Интернет.</w:t>
      </w:r>
    </w:p>
    <w:p w:rsidR="008B28A2" w:rsidRDefault="008B28A2" w:rsidP="005307E8">
      <w:pPr>
        <w:pStyle w:val="4a"/>
        <w:numPr>
          <w:ilvl w:val="0"/>
          <w:numId w:val="0"/>
        </w:numPr>
        <w:ind w:left="709"/>
      </w:pPr>
      <w:r w:rsidRPr="0066520A">
        <w:t>Внешний</w:t>
      </w:r>
      <w:r w:rsidRPr="00147B0F">
        <w:t xml:space="preserve"> вид </w:t>
      </w:r>
      <w:r>
        <w:t xml:space="preserve">модема показан на рисунке </w:t>
      </w:r>
      <w:r w:rsidR="00D86640">
        <w:fldChar w:fldCharType="begin"/>
      </w:r>
      <w:r>
        <w:instrText xml:space="preserve"> REF _Ref27057187 \h </w:instrText>
      </w:r>
      <w:r w:rsidR="00D86640">
        <w:fldChar w:fldCharType="separate"/>
      </w:r>
      <w:r w:rsidR="008E1C5E">
        <w:rPr>
          <w:noProof/>
        </w:rPr>
        <w:t>10</w:t>
      </w:r>
      <w:r w:rsidR="00D86640">
        <w:fldChar w:fldCharType="end"/>
      </w:r>
      <w:r>
        <w:t>.</w:t>
      </w:r>
    </w:p>
    <w:p w:rsidR="008B28A2" w:rsidRDefault="000D54FE" w:rsidP="008B28A2">
      <w:pPr>
        <w:pStyle w:val="affff8"/>
      </w:pPr>
      <w:r>
        <w:rPr>
          <w:lang w:eastAsia="ru-RU" w:bidi="ar-SA"/>
        </w:rPr>
        <w:lastRenderedPageBreak/>
        <w:drawing>
          <wp:inline distT="0" distB="0" distL="0" distR="0">
            <wp:extent cx="3172460" cy="1741170"/>
            <wp:effectExtent l="19050" t="0" r="8890" b="0"/>
            <wp:docPr id="11" name="Рисунок 11" descr="TELEOFIS GTX400 (912BC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ELEOFIS GTX400 (912BC)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23875" b="21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8A2" w:rsidRDefault="008B28A2" w:rsidP="008B28A2">
      <w:pPr>
        <w:pStyle w:val="affffa"/>
      </w:pPr>
      <w:r w:rsidRPr="008D0E52">
        <w:t>Рисунок</w:t>
      </w:r>
      <w:r>
        <w:t xml:space="preserve"> </w:t>
      </w:r>
      <w:fldSimple w:instr=" SEQ Рисунок \* ARABIC ">
        <w:bookmarkStart w:id="35" w:name="_Ref27057187"/>
        <w:r w:rsidR="008E1C5E">
          <w:rPr>
            <w:noProof/>
          </w:rPr>
          <w:t>10</w:t>
        </w:r>
        <w:bookmarkEnd w:id="35"/>
      </w:fldSimple>
      <w:r>
        <w:t xml:space="preserve"> – Внешний вид модема</w:t>
      </w:r>
    </w:p>
    <w:p w:rsidR="008B28A2" w:rsidRDefault="005307E8" w:rsidP="005307E8">
      <w:pPr>
        <w:pStyle w:val="3e"/>
      </w:pPr>
      <w:r>
        <w:t>ПАК</w:t>
      </w:r>
      <w:r w:rsidR="008B28A2" w:rsidRPr="003426FB">
        <w:t xml:space="preserve"> </w:t>
      </w:r>
      <w:proofErr w:type="spellStart"/>
      <w:r w:rsidR="008B28A2" w:rsidRPr="003426FB">
        <w:t>VipNet</w:t>
      </w:r>
      <w:proofErr w:type="spellEnd"/>
      <w:r w:rsidR="008B28A2" w:rsidRPr="003426FB">
        <w:t xml:space="preserve"> </w:t>
      </w:r>
      <w:proofErr w:type="spellStart"/>
      <w:r w:rsidR="008B28A2" w:rsidRPr="003426FB">
        <w:t>Coordinator</w:t>
      </w:r>
      <w:proofErr w:type="spellEnd"/>
      <w:r w:rsidR="008B28A2" w:rsidRPr="003426FB">
        <w:t xml:space="preserve"> HW50</w:t>
      </w:r>
      <w:r w:rsidR="008B28A2">
        <w:t xml:space="preserve"> предназначен для организации защищённого канала на основе технологии частной виртуальной сети </w:t>
      </w:r>
      <w:r w:rsidR="008B28A2">
        <w:rPr>
          <w:noProof/>
        </w:rPr>
        <w:t xml:space="preserve">на </w:t>
      </w:r>
      <w:proofErr w:type="spellStart"/>
      <w:r w:rsidR="008B28A2">
        <w:t>АбОН</w:t>
      </w:r>
      <w:proofErr w:type="spellEnd"/>
      <w:r w:rsidR="008B28A2">
        <w:t>.</w:t>
      </w:r>
    </w:p>
    <w:p w:rsidR="008B28A2" w:rsidRDefault="008B28A2" w:rsidP="008B28A2">
      <w:pPr>
        <w:pStyle w:val="4a"/>
        <w:numPr>
          <w:ilvl w:val="0"/>
          <w:numId w:val="0"/>
        </w:numPr>
        <w:ind w:firstLine="709"/>
      </w:pPr>
      <w:r w:rsidRPr="0066520A">
        <w:t>Внешний</w:t>
      </w:r>
      <w:r w:rsidRPr="00147B0F">
        <w:t xml:space="preserve"> вид </w:t>
      </w:r>
      <w:r w:rsidR="005307E8">
        <w:t>ПАК</w:t>
      </w:r>
      <w:r w:rsidRPr="003426FB">
        <w:t xml:space="preserve"> </w:t>
      </w:r>
      <w:proofErr w:type="spellStart"/>
      <w:r w:rsidRPr="003426FB">
        <w:t>VipNet</w:t>
      </w:r>
      <w:proofErr w:type="spellEnd"/>
      <w:r w:rsidRPr="003426FB">
        <w:t xml:space="preserve"> </w:t>
      </w:r>
      <w:proofErr w:type="spellStart"/>
      <w:r w:rsidRPr="003426FB">
        <w:t>Coordinator</w:t>
      </w:r>
      <w:proofErr w:type="spellEnd"/>
      <w:r w:rsidRPr="003426FB">
        <w:t xml:space="preserve"> HW50</w:t>
      </w:r>
      <w:r>
        <w:t xml:space="preserve"> показан на рисунке </w:t>
      </w:r>
      <w:r w:rsidR="00D86640">
        <w:fldChar w:fldCharType="begin"/>
      </w:r>
      <w:r>
        <w:instrText xml:space="preserve"> REF _Ref27057181 \h </w:instrText>
      </w:r>
      <w:r w:rsidR="00D86640">
        <w:fldChar w:fldCharType="separate"/>
      </w:r>
      <w:r w:rsidR="008E1C5E">
        <w:rPr>
          <w:noProof/>
        </w:rPr>
        <w:t>11</w:t>
      </w:r>
      <w:r w:rsidR="00D86640">
        <w:fldChar w:fldCharType="end"/>
      </w:r>
      <w:r>
        <w:t>.</w:t>
      </w:r>
    </w:p>
    <w:p w:rsidR="008B28A2" w:rsidRDefault="000D54FE" w:rsidP="008B28A2">
      <w:pPr>
        <w:pStyle w:val="affff8"/>
      </w:pPr>
      <w:r>
        <w:rPr>
          <w:lang w:eastAsia="ru-RU" w:bidi="ar-SA"/>
        </w:rPr>
        <w:drawing>
          <wp:inline distT="0" distB="0" distL="0" distR="0">
            <wp:extent cx="3506470" cy="795020"/>
            <wp:effectExtent l="19050" t="0" r="0" b="0"/>
            <wp:docPr id="12" name="Рисунок 12" descr="ПАК ViPNet Coordinator HW50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ПАК ViPNet Coordinator HW50 B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1092" t="51836" r="21436" b="28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79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8A2" w:rsidRDefault="008B28A2" w:rsidP="008B28A2">
      <w:pPr>
        <w:pStyle w:val="affffa"/>
      </w:pPr>
      <w:r w:rsidRPr="008D0E52">
        <w:t>Рисунок</w:t>
      </w:r>
      <w:r>
        <w:t xml:space="preserve"> </w:t>
      </w:r>
      <w:fldSimple w:instr=" SEQ Рисунок \* ARABIC ">
        <w:bookmarkStart w:id="36" w:name="_Ref27057181"/>
        <w:r w:rsidR="008E1C5E">
          <w:rPr>
            <w:noProof/>
          </w:rPr>
          <w:t>11</w:t>
        </w:r>
        <w:bookmarkEnd w:id="36"/>
      </w:fldSimple>
      <w:r>
        <w:t xml:space="preserve"> – </w:t>
      </w:r>
      <w:r w:rsidRPr="00CD2CFE">
        <w:t>Внешний</w:t>
      </w:r>
      <w:r>
        <w:t xml:space="preserve"> вид </w:t>
      </w:r>
      <w:r w:rsidR="005307E8">
        <w:t>ПАК</w:t>
      </w:r>
      <w:r w:rsidRPr="003426FB">
        <w:rPr>
          <w:szCs w:val="24"/>
        </w:rPr>
        <w:t xml:space="preserve"> </w:t>
      </w:r>
      <w:proofErr w:type="spellStart"/>
      <w:r w:rsidRPr="003426FB">
        <w:rPr>
          <w:szCs w:val="24"/>
        </w:rPr>
        <w:t>VipNet</w:t>
      </w:r>
      <w:proofErr w:type="spellEnd"/>
      <w:r w:rsidRPr="003426FB">
        <w:rPr>
          <w:szCs w:val="24"/>
        </w:rPr>
        <w:t xml:space="preserve"> </w:t>
      </w:r>
      <w:proofErr w:type="spellStart"/>
      <w:r w:rsidRPr="003426FB">
        <w:rPr>
          <w:szCs w:val="24"/>
        </w:rPr>
        <w:t>Coordinator</w:t>
      </w:r>
      <w:proofErr w:type="spellEnd"/>
      <w:r w:rsidRPr="003426FB">
        <w:rPr>
          <w:szCs w:val="24"/>
        </w:rPr>
        <w:t xml:space="preserve"> HW</w:t>
      </w:r>
      <w:r>
        <w:t>5</w:t>
      </w:r>
      <w:r w:rsidRPr="003426FB">
        <w:rPr>
          <w:szCs w:val="24"/>
        </w:rPr>
        <w:t>0</w:t>
      </w:r>
    </w:p>
    <w:p w:rsidR="008B28A2" w:rsidRDefault="008B28A2" w:rsidP="005307E8">
      <w:pPr>
        <w:pStyle w:val="3e"/>
      </w:pPr>
      <w:r>
        <w:t>3G-антенна</w:t>
      </w:r>
      <w:r w:rsidRPr="0066520A">
        <w:t xml:space="preserve"> </w:t>
      </w:r>
      <w:proofErr w:type="gramStart"/>
      <w:r>
        <w:t>предназначена</w:t>
      </w:r>
      <w:proofErr w:type="gramEnd"/>
      <w:r>
        <w:t xml:space="preserve"> для усиления 3G сигнала.</w:t>
      </w:r>
    </w:p>
    <w:p w:rsidR="008B28A2" w:rsidRDefault="008B28A2" w:rsidP="008B28A2">
      <w:pPr>
        <w:pStyle w:val="40"/>
        <w:numPr>
          <w:ilvl w:val="0"/>
          <w:numId w:val="0"/>
        </w:numPr>
        <w:spacing w:before="0" w:after="0"/>
        <w:ind w:left="709"/>
      </w:pPr>
      <w:r w:rsidRPr="0066520A">
        <w:t>Внешний</w:t>
      </w:r>
      <w:r w:rsidRPr="00147B0F">
        <w:t xml:space="preserve"> вид </w:t>
      </w:r>
      <w:r>
        <w:t xml:space="preserve">3G-антенны в общем случае показан на рисунке </w:t>
      </w:r>
      <w:r w:rsidR="00D86640">
        <w:fldChar w:fldCharType="begin"/>
      </w:r>
      <w:r>
        <w:instrText xml:space="preserve"> REF _Ref27057153 \h </w:instrText>
      </w:r>
      <w:r w:rsidR="00D86640">
        <w:fldChar w:fldCharType="separate"/>
      </w:r>
      <w:r w:rsidR="008E1C5E">
        <w:rPr>
          <w:noProof/>
        </w:rPr>
        <w:t>12</w:t>
      </w:r>
      <w:r w:rsidR="00D86640">
        <w:fldChar w:fldCharType="end"/>
      </w:r>
      <w:r>
        <w:t>.</w:t>
      </w:r>
    </w:p>
    <w:p w:rsidR="008B28A2" w:rsidRDefault="000D54FE" w:rsidP="008B28A2">
      <w:pPr>
        <w:pStyle w:val="affff8"/>
      </w:pPr>
      <w:r>
        <w:rPr>
          <w:lang w:eastAsia="ru-RU" w:bidi="ar-SA"/>
        </w:rPr>
        <w:drawing>
          <wp:inline distT="0" distB="0" distL="0" distR="0">
            <wp:extent cx="1677670" cy="1431290"/>
            <wp:effectExtent l="19050" t="0" r="0" b="0"/>
            <wp:docPr id="13" name="Рисунок 13" descr="https://ugra.ru/pic-volna.by/upload/iblock/892/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gra.ru/pic-volna.by/upload/iblock/892/7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9720" b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70" cy="143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8A2" w:rsidRDefault="008B28A2" w:rsidP="008B28A2">
      <w:pPr>
        <w:pStyle w:val="affffa"/>
      </w:pPr>
      <w:r w:rsidRPr="008D0E52">
        <w:t>Рисунок</w:t>
      </w:r>
      <w:r>
        <w:t xml:space="preserve"> </w:t>
      </w:r>
      <w:fldSimple w:instr=" SEQ Рисунок \* ARABIC ">
        <w:bookmarkStart w:id="37" w:name="_Ref27057153"/>
        <w:r w:rsidR="008E1C5E">
          <w:rPr>
            <w:noProof/>
          </w:rPr>
          <w:t>12</w:t>
        </w:r>
        <w:bookmarkEnd w:id="37"/>
      </w:fldSimple>
      <w:r>
        <w:t xml:space="preserve"> – </w:t>
      </w:r>
      <w:r w:rsidRPr="00CD2CFE">
        <w:t>Внешний</w:t>
      </w:r>
      <w:r>
        <w:t xml:space="preserve"> вид 3G-антенны</w:t>
      </w:r>
    </w:p>
    <w:p w:rsidR="008B28A2" w:rsidRDefault="008B28A2" w:rsidP="005307E8">
      <w:pPr>
        <w:pStyle w:val="3e"/>
      </w:pPr>
      <w:r w:rsidRPr="0066520A">
        <w:t>Внешний</w:t>
      </w:r>
      <w:r w:rsidRPr="00147B0F">
        <w:t xml:space="preserve"> вид </w:t>
      </w:r>
      <w:r w:rsidRPr="00A72591">
        <w:t>блок</w:t>
      </w:r>
      <w:r>
        <w:t>а</w:t>
      </w:r>
      <w:r w:rsidRPr="00A72591">
        <w:t xml:space="preserve"> питания</w:t>
      </w:r>
      <w:r>
        <w:t xml:space="preserve"> в общем случае показан на рисунке </w:t>
      </w:r>
      <w:r w:rsidR="00D86640">
        <w:fldChar w:fldCharType="begin"/>
      </w:r>
      <w:r>
        <w:instrText xml:space="preserve"> REF _Ref27057145 \h </w:instrText>
      </w:r>
      <w:r w:rsidR="00D86640">
        <w:fldChar w:fldCharType="separate"/>
      </w:r>
      <w:r w:rsidR="008E1C5E">
        <w:rPr>
          <w:noProof/>
        </w:rPr>
        <w:t>13</w:t>
      </w:r>
      <w:r w:rsidR="00D86640">
        <w:fldChar w:fldCharType="end"/>
      </w:r>
      <w:r>
        <w:t>.</w:t>
      </w:r>
    </w:p>
    <w:p w:rsidR="008B28A2" w:rsidRDefault="000D54FE" w:rsidP="008B28A2">
      <w:pPr>
        <w:pStyle w:val="affff8"/>
      </w:pPr>
      <w:r>
        <w:rPr>
          <w:lang w:eastAsia="ru-RU" w:bidi="ar-SA"/>
        </w:rPr>
        <w:drawing>
          <wp:inline distT="0" distB="0" distL="0" distR="0">
            <wp:extent cx="1717675" cy="1717675"/>
            <wp:effectExtent l="19050" t="0" r="0" b="0"/>
            <wp:docPr id="14" name="Рисунок 14" descr="MikroTik_18P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ikroTik_18POW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171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8A2" w:rsidRDefault="008B28A2" w:rsidP="008B28A2">
      <w:pPr>
        <w:pStyle w:val="affffa"/>
      </w:pPr>
      <w:r w:rsidRPr="008D0E52">
        <w:t>Рисунок</w:t>
      </w:r>
      <w:r>
        <w:t xml:space="preserve"> </w:t>
      </w:r>
      <w:fldSimple w:instr=" SEQ Рисунок \* ARABIC ">
        <w:bookmarkStart w:id="38" w:name="_Ref27057145"/>
        <w:r w:rsidR="008E1C5E">
          <w:rPr>
            <w:noProof/>
          </w:rPr>
          <w:t>13</w:t>
        </w:r>
        <w:bookmarkEnd w:id="38"/>
      </w:fldSimple>
      <w:r>
        <w:t xml:space="preserve"> – </w:t>
      </w:r>
      <w:r w:rsidRPr="00CD2CFE">
        <w:t>Внешний</w:t>
      </w:r>
      <w:r>
        <w:t xml:space="preserve"> вид внешнего </w:t>
      </w:r>
      <w:r w:rsidRPr="00A72591">
        <w:t>блок</w:t>
      </w:r>
      <w:r>
        <w:t>а</w:t>
      </w:r>
      <w:r w:rsidRPr="00A72591">
        <w:t xml:space="preserve"> питания</w:t>
      </w:r>
    </w:p>
    <w:p w:rsidR="005307E8" w:rsidRDefault="005307E8" w:rsidP="005307E8"/>
    <w:p w:rsidR="005307E8" w:rsidRDefault="005307E8" w:rsidP="005307E8"/>
    <w:p w:rsidR="005307E8" w:rsidRPr="005307E8" w:rsidRDefault="005307E8" w:rsidP="005307E8"/>
    <w:p w:rsidR="008B28A2" w:rsidRPr="0003322E" w:rsidRDefault="008B28A2" w:rsidP="005307E8">
      <w:pPr>
        <w:pStyle w:val="3e"/>
      </w:pPr>
      <w:r w:rsidRPr="00A72591">
        <w:lastRenderedPageBreak/>
        <w:t>PoE-инжектор</w:t>
      </w:r>
      <w:r w:rsidRPr="0003322E">
        <w:t xml:space="preserve"> </w:t>
      </w:r>
      <w:r>
        <w:t>предназ</w:t>
      </w:r>
      <w:r w:rsidRPr="007A78FD">
        <w:t>начен</w:t>
      </w:r>
      <w:r>
        <w:t xml:space="preserve"> </w:t>
      </w:r>
      <w:r w:rsidRPr="007A78FD">
        <w:t xml:space="preserve">для </w:t>
      </w:r>
      <w:r>
        <w:t xml:space="preserve">подачи электропитания </w:t>
      </w:r>
      <w:r w:rsidRPr="0003322E">
        <w:t>сетево</w:t>
      </w:r>
      <w:r>
        <w:t>му</w:t>
      </w:r>
      <w:r w:rsidRPr="0003322E">
        <w:t xml:space="preserve"> оборудовани</w:t>
      </w:r>
      <w:r>
        <w:t>ю</w:t>
      </w:r>
      <w:r w:rsidRPr="0003322E">
        <w:t xml:space="preserve"> через Ethernet-кабель.</w:t>
      </w:r>
    </w:p>
    <w:p w:rsidR="008B28A2" w:rsidRDefault="008B28A2" w:rsidP="00390B89">
      <w:pPr>
        <w:pStyle w:val="40"/>
        <w:keepNext w:val="0"/>
        <w:numPr>
          <w:ilvl w:val="0"/>
          <w:numId w:val="0"/>
        </w:numPr>
        <w:spacing w:before="0"/>
        <w:ind w:left="709"/>
      </w:pPr>
      <w:r w:rsidRPr="0066520A">
        <w:t>Внешний</w:t>
      </w:r>
      <w:r w:rsidRPr="00147B0F">
        <w:t xml:space="preserve"> вид </w:t>
      </w:r>
      <w:r w:rsidRPr="00A72591">
        <w:t>PoE-инжектор</w:t>
      </w:r>
      <w:r>
        <w:t xml:space="preserve">а в общем случае показан на рисунке </w:t>
      </w:r>
      <w:r w:rsidR="00D86640">
        <w:fldChar w:fldCharType="begin"/>
      </w:r>
      <w:r>
        <w:instrText xml:space="preserve"> REF _Ref27057116 \h </w:instrText>
      </w:r>
      <w:r w:rsidR="00D86640">
        <w:fldChar w:fldCharType="separate"/>
      </w:r>
      <w:r w:rsidR="008E1C5E">
        <w:rPr>
          <w:noProof/>
        </w:rPr>
        <w:t>14</w:t>
      </w:r>
      <w:r w:rsidR="00D86640">
        <w:fldChar w:fldCharType="end"/>
      </w:r>
      <w:r>
        <w:t>.</w:t>
      </w:r>
    </w:p>
    <w:p w:rsidR="008B28A2" w:rsidRDefault="000D54FE" w:rsidP="008B28A2">
      <w:pPr>
        <w:pStyle w:val="affff8"/>
      </w:pPr>
      <w:r>
        <w:rPr>
          <w:lang w:eastAsia="ru-RU" w:bidi="ar-SA"/>
        </w:rPr>
        <w:drawing>
          <wp:inline distT="0" distB="0" distL="0" distR="0">
            <wp:extent cx="2282190" cy="1200785"/>
            <wp:effectExtent l="0" t="0" r="0" b="0"/>
            <wp:docPr id="15" name="Рисунок 15" descr="MikroTik_RBP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ikroTik_RBPOE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11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8A2" w:rsidRDefault="008B28A2" w:rsidP="008B28A2">
      <w:pPr>
        <w:pStyle w:val="affffa"/>
      </w:pPr>
      <w:r w:rsidRPr="008D0E52">
        <w:t xml:space="preserve">Рисунок </w:t>
      </w:r>
      <w:fldSimple w:instr=" SEQ Рисунок \* ARABIC ">
        <w:bookmarkStart w:id="39" w:name="_Ref27057116"/>
        <w:r w:rsidR="008E1C5E">
          <w:rPr>
            <w:noProof/>
          </w:rPr>
          <w:t>14</w:t>
        </w:r>
        <w:bookmarkEnd w:id="39"/>
      </w:fldSimple>
      <w:r>
        <w:t xml:space="preserve"> – Внешний вид </w:t>
      </w:r>
      <w:r w:rsidRPr="00A72591">
        <w:t>PoE-инжектор</w:t>
      </w:r>
      <w:r>
        <w:t>а</w:t>
      </w:r>
    </w:p>
    <w:p w:rsidR="008D29A8" w:rsidRPr="00A24BF5" w:rsidRDefault="008D29A8" w:rsidP="008D29A8">
      <w:pPr>
        <w:pStyle w:val="3e"/>
      </w:pPr>
      <w:r w:rsidRPr="00A24BF5">
        <w:t xml:space="preserve">ОС </w:t>
      </w:r>
      <w:proofErr w:type="spellStart"/>
      <w:r w:rsidRPr="00A24BF5">
        <w:t>Microsoft</w:t>
      </w:r>
      <w:proofErr w:type="spellEnd"/>
      <w:r w:rsidRPr="00A24BF5">
        <w:t xml:space="preserve"> </w:t>
      </w:r>
      <w:proofErr w:type="spellStart"/>
      <w:r w:rsidRPr="00A24BF5">
        <w:t>Windows</w:t>
      </w:r>
      <w:proofErr w:type="spellEnd"/>
      <w:r w:rsidRPr="00A24BF5">
        <w:t xml:space="preserve"> 7 предназначена для управления работой ПЭВМ, её ресурсами (оперативной памятью, местом на дисках и т.</w:t>
      </w:r>
      <w:r w:rsidR="0084408C">
        <w:t> </w:t>
      </w:r>
      <w:r w:rsidRPr="00A24BF5">
        <w:t>д.), для запуска установленных программ, для обеспечения защиты данных, для выполнения сервисных функций по запросам пользователя и программ.</w:t>
      </w:r>
    </w:p>
    <w:p w:rsidR="008D29A8" w:rsidRPr="00DD7764" w:rsidRDefault="008D29A8" w:rsidP="008D29A8">
      <w:pPr>
        <w:pStyle w:val="3e"/>
      </w:pPr>
      <w:r w:rsidRPr="00A24BF5">
        <w:t xml:space="preserve">Программный пакет </w:t>
      </w:r>
      <w:proofErr w:type="spellStart"/>
      <w:r w:rsidRPr="00A24BF5">
        <w:t>Microsoft</w:t>
      </w:r>
      <w:proofErr w:type="spellEnd"/>
      <w:r w:rsidRPr="00A24BF5">
        <w:t xml:space="preserve"> </w:t>
      </w:r>
      <w:proofErr w:type="spellStart"/>
      <w:r w:rsidRPr="00A24BF5">
        <w:t>Office</w:t>
      </w:r>
      <w:proofErr w:type="spellEnd"/>
      <w:r w:rsidRPr="00A24BF5">
        <w:t xml:space="preserve"> 2016 предназначен для объединения нескольких программ в офисный пакет с общим пользовательским интерфейсом и единообразным подходом к решению типовых задач по управлению файлами, форматированию, печати, работе с электронной почтой и т.</w:t>
      </w:r>
      <w:r w:rsidR="0084408C">
        <w:t> </w:t>
      </w:r>
      <w:r w:rsidRPr="00A24BF5">
        <w:t xml:space="preserve">д. В общем случае в программный пакет входят следующие приложения: </w:t>
      </w:r>
      <w:proofErr w:type="spellStart"/>
      <w:r w:rsidRPr="00A24BF5">
        <w:rPr>
          <w:spacing w:val="-4"/>
          <w:shd w:val="clear" w:color="auto" w:fill="FFFFFF"/>
        </w:rPr>
        <w:t>Microsoft</w:t>
      </w:r>
      <w:proofErr w:type="spellEnd"/>
      <w:r w:rsidRPr="00A24BF5">
        <w:rPr>
          <w:spacing w:val="-4"/>
          <w:shd w:val="clear" w:color="auto" w:fill="FFFFFF"/>
        </w:rPr>
        <w:t xml:space="preserve"> </w:t>
      </w:r>
      <w:proofErr w:type="spellStart"/>
      <w:r w:rsidRPr="00A24BF5">
        <w:rPr>
          <w:spacing w:val="-4"/>
          <w:shd w:val="clear" w:color="auto" w:fill="FFFFFF"/>
        </w:rPr>
        <w:t>Word</w:t>
      </w:r>
      <w:proofErr w:type="spellEnd"/>
      <w:r w:rsidRPr="00A24BF5">
        <w:rPr>
          <w:spacing w:val="-4"/>
          <w:shd w:val="clear" w:color="auto" w:fill="FFFFFF"/>
        </w:rPr>
        <w:t xml:space="preserve">; </w:t>
      </w:r>
      <w:proofErr w:type="spellStart"/>
      <w:r w:rsidRPr="00A24BF5">
        <w:rPr>
          <w:color w:val="000000"/>
          <w:shd w:val="clear" w:color="auto" w:fill="FFFFFF"/>
        </w:rPr>
        <w:t>Microsoft</w:t>
      </w:r>
      <w:proofErr w:type="spellEnd"/>
      <w:r w:rsidRPr="00A24BF5">
        <w:rPr>
          <w:color w:val="000000"/>
          <w:shd w:val="clear" w:color="auto" w:fill="FFFFFF"/>
        </w:rPr>
        <w:t xml:space="preserve"> </w:t>
      </w:r>
      <w:proofErr w:type="spellStart"/>
      <w:r w:rsidRPr="00A24BF5">
        <w:rPr>
          <w:color w:val="000000"/>
          <w:shd w:val="clear" w:color="auto" w:fill="FFFFFF"/>
        </w:rPr>
        <w:t>Ex</w:t>
      </w:r>
      <w:proofErr w:type="gramStart"/>
      <w:r w:rsidRPr="00A24BF5">
        <w:rPr>
          <w:color w:val="000000"/>
          <w:shd w:val="clear" w:color="auto" w:fill="FFFFFF"/>
        </w:rPr>
        <w:t>с</w:t>
      </w:r>
      <w:proofErr w:type="gramEnd"/>
      <w:r w:rsidRPr="00A24BF5">
        <w:rPr>
          <w:color w:val="000000"/>
          <w:shd w:val="clear" w:color="auto" w:fill="FFFFFF"/>
        </w:rPr>
        <w:t>el</w:t>
      </w:r>
      <w:proofErr w:type="spellEnd"/>
      <w:r w:rsidRPr="00A24BF5">
        <w:rPr>
          <w:color w:val="000000"/>
          <w:shd w:val="clear" w:color="auto" w:fill="FFFFFF"/>
        </w:rPr>
        <w:t xml:space="preserve">; </w:t>
      </w:r>
      <w:proofErr w:type="spellStart"/>
      <w:r w:rsidRPr="00A24BF5">
        <w:rPr>
          <w:color w:val="000000"/>
          <w:shd w:val="clear" w:color="auto" w:fill="FFFFFF"/>
        </w:rPr>
        <w:t>Microsoft</w:t>
      </w:r>
      <w:proofErr w:type="spellEnd"/>
      <w:r w:rsidRPr="00A24BF5">
        <w:rPr>
          <w:color w:val="000000"/>
          <w:shd w:val="clear" w:color="auto" w:fill="FFFFFF"/>
        </w:rPr>
        <w:t xml:space="preserve"> </w:t>
      </w:r>
      <w:proofErr w:type="spellStart"/>
      <w:r w:rsidRPr="00A24BF5">
        <w:rPr>
          <w:color w:val="000000"/>
          <w:shd w:val="clear" w:color="auto" w:fill="FFFFFF"/>
        </w:rPr>
        <w:t>PowerPoint</w:t>
      </w:r>
      <w:proofErr w:type="spellEnd"/>
      <w:r w:rsidRPr="00A24BF5">
        <w:rPr>
          <w:color w:val="000000"/>
          <w:shd w:val="clear" w:color="auto" w:fill="FFFFFF"/>
        </w:rPr>
        <w:t xml:space="preserve">; </w:t>
      </w:r>
      <w:proofErr w:type="spellStart"/>
      <w:r w:rsidRPr="00A24BF5">
        <w:rPr>
          <w:color w:val="000000"/>
          <w:shd w:val="clear" w:color="auto" w:fill="FFFFFF"/>
        </w:rPr>
        <w:t>Microsoft</w:t>
      </w:r>
      <w:proofErr w:type="spellEnd"/>
      <w:r w:rsidRPr="00A24BF5">
        <w:rPr>
          <w:color w:val="000000"/>
          <w:shd w:val="clear" w:color="auto" w:fill="FFFFFF"/>
        </w:rPr>
        <w:t xml:space="preserve"> </w:t>
      </w:r>
      <w:proofErr w:type="spellStart"/>
      <w:r w:rsidRPr="00A24BF5">
        <w:rPr>
          <w:color w:val="000000"/>
          <w:shd w:val="clear" w:color="auto" w:fill="FFFFFF"/>
        </w:rPr>
        <w:t>OneNote</w:t>
      </w:r>
      <w:proofErr w:type="spellEnd"/>
      <w:r w:rsidRPr="00A24BF5">
        <w:rPr>
          <w:color w:val="000000"/>
          <w:shd w:val="clear" w:color="auto" w:fill="FFFFFF"/>
        </w:rPr>
        <w:t xml:space="preserve">; </w:t>
      </w:r>
      <w:proofErr w:type="spellStart"/>
      <w:r w:rsidRPr="00A24BF5">
        <w:rPr>
          <w:color w:val="000000"/>
          <w:shd w:val="clear" w:color="auto" w:fill="FFFFFF"/>
        </w:rPr>
        <w:t>Microsoft</w:t>
      </w:r>
      <w:proofErr w:type="spellEnd"/>
      <w:r w:rsidRPr="00A24BF5">
        <w:rPr>
          <w:color w:val="000000"/>
          <w:shd w:val="clear" w:color="auto" w:fill="FFFFFF"/>
        </w:rPr>
        <w:t xml:space="preserve"> </w:t>
      </w:r>
      <w:proofErr w:type="spellStart"/>
      <w:r w:rsidRPr="00A24BF5">
        <w:rPr>
          <w:color w:val="000000"/>
          <w:shd w:val="clear" w:color="auto" w:fill="FFFFFF"/>
        </w:rPr>
        <w:t>Outlook</w:t>
      </w:r>
      <w:proofErr w:type="spellEnd"/>
      <w:r w:rsidRPr="00A24BF5">
        <w:rPr>
          <w:color w:val="000000"/>
          <w:shd w:val="clear" w:color="auto" w:fill="FFFFFF"/>
        </w:rPr>
        <w:t xml:space="preserve">; </w:t>
      </w:r>
      <w:proofErr w:type="spellStart"/>
      <w:r w:rsidRPr="00A24BF5">
        <w:rPr>
          <w:color w:val="000000"/>
          <w:shd w:val="clear" w:color="auto" w:fill="FFFFFF"/>
        </w:rPr>
        <w:t>Microsoft</w:t>
      </w:r>
      <w:proofErr w:type="spellEnd"/>
      <w:r w:rsidRPr="00A24BF5">
        <w:rPr>
          <w:color w:val="000000"/>
          <w:shd w:val="clear" w:color="auto" w:fill="FFFFFF"/>
        </w:rPr>
        <w:t xml:space="preserve"> </w:t>
      </w:r>
      <w:proofErr w:type="spellStart"/>
      <w:r w:rsidRPr="00A24BF5">
        <w:rPr>
          <w:color w:val="000000"/>
          <w:shd w:val="clear" w:color="auto" w:fill="FFFFFF"/>
        </w:rPr>
        <w:t>Access</w:t>
      </w:r>
      <w:proofErr w:type="spellEnd"/>
      <w:r w:rsidRPr="00A24BF5">
        <w:rPr>
          <w:color w:val="000000"/>
          <w:shd w:val="clear" w:color="auto" w:fill="FFFFFF"/>
        </w:rPr>
        <w:t>.</w:t>
      </w:r>
    </w:p>
    <w:p w:rsidR="00F338F4" w:rsidRDefault="001D13AA" w:rsidP="009D0890">
      <w:pPr>
        <w:pStyle w:val="3e"/>
      </w:pPr>
      <w:r>
        <w:t>Программное</w:t>
      </w:r>
      <w:r w:rsidRPr="001D13AA">
        <w:t xml:space="preserve"> </w:t>
      </w:r>
      <w:r>
        <w:t>изделие</w:t>
      </w:r>
      <w:r w:rsidRPr="001D13AA">
        <w:t xml:space="preserve"> «</w:t>
      </w:r>
      <w:proofErr w:type="spellStart"/>
      <w:r w:rsidRPr="00C60829">
        <w:rPr>
          <w:lang w:val="en-US"/>
        </w:rPr>
        <w:t>Kaspersky</w:t>
      </w:r>
      <w:proofErr w:type="spellEnd"/>
      <w:r w:rsidRPr="001D13AA">
        <w:t xml:space="preserve"> </w:t>
      </w:r>
      <w:r w:rsidRPr="00C60829">
        <w:rPr>
          <w:lang w:val="en-US"/>
        </w:rPr>
        <w:t>Endpoint</w:t>
      </w:r>
      <w:r w:rsidRPr="001D13AA">
        <w:t xml:space="preserve"> </w:t>
      </w:r>
      <w:r w:rsidRPr="00C60829">
        <w:rPr>
          <w:lang w:val="en-US"/>
        </w:rPr>
        <w:t>Security</w:t>
      </w:r>
      <w:r w:rsidRPr="007C57AA">
        <w:rPr>
          <w:lang w:val="en-US"/>
        </w:rPr>
        <w:t> </w:t>
      </w:r>
      <w:r w:rsidRPr="001D13AA">
        <w:t xml:space="preserve">10 </w:t>
      </w:r>
      <w:r w:rsidRPr="002820F7">
        <w:t>для</w:t>
      </w:r>
      <w:r w:rsidRPr="001D13AA">
        <w:t xml:space="preserve"> </w:t>
      </w:r>
      <w:r w:rsidRPr="00C60829">
        <w:rPr>
          <w:lang w:val="en-US"/>
        </w:rPr>
        <w:t>Windows</w:t>
      </w:r>
      <w:r w:rsidRPr="001D13AA">
        <w:t xml:space="preserve">» </w:t>
      </w:r>
      <w:proofErr w:type="gramStart"/>
      <w:r w:rsidR="00D3289B">
        <w:t>предназначен</w:t>
      </w:r>
      <w:proofErr w:type="gramEnd"/>
      <w:r w:rsidR="00D3289B">
        <w:t xml:space="preserve"> для</w:t>
      </w:r>
      <w:r w:rsidRPr="0009504C">
        <w:t xml:space="preserve"> комплексн</w:t>
      </w:r>
      <w:r w:rsidR="00D3289B">
        <w:t>ой</w:t>
      </w:r>
      <w:r w:rsidRPr="0009504C">
        <w:t xml:space="preserve"> защит</w:t>
      </w:r>
      <w:r w:rsidR="00D3289B">
        <w:t>ы</w:t>
      </w:r>
      <w:r w:rsidRPr="0009504C">
        <w:t xml:space="preserve"> от различных видов информационных угроз, </w:t>
      </w:r>
      <w:r w:rsidR="00BE402D" w:rsidRPr="00BE402D">
        <w:t>антивирусн</w:t>
      </w:r>
      <w:r w:rsidR="00757A0E">
        <w:t>ой</w:t>
      </w:r>
      <w:r w:rsidR="00BE402D" w:rsidRPr="00BE402D">
        <w:t xml:space="preserve"> защит</w:t>
      </w:r>
      <w:r w:rsidR="00757A0E">
        <w:t>ы</w:t>
      </w:r>
      <w:r w:rsidRPr="00BE402D">
        <w:t>.</w:t>
      </w:r>
    </w:p>
    <w:p w:rsidR="002E7DDE" w:rsidRDefault="002E7DDE" w:rsidP="009D0890">
      <w:pPr>
        <w:pStyle w:val="3e"/>
      </w:pPr>
      <w:proofErr w:type="gramStart"/>
      <w:r>
        <w:t xml:space="preserve">СЗИ </w:t>
      </w:r>
      <w:proofErr w:type="spellStart"/>
      <w:r w:rsidRPr="00511CBC">
        <w:t>Secret</w:t>
      </w:r>
      <w:proofErr w:type="spellEnd"/>
      <w:r>
        <w:rPr>
          <w:lang w:val="en-US"/>
        </w:rPr>
        <w:t> </w:t>
      </w:r>
      <w:proofErr w:type="spellStart"/>
      <w:r w:rsidRPr="00511CBC">
        <w:t>Net</w:t>
      </w:r>
      <w:proofErr w:type="spellEnd"/>
      <w:r>
        <w:rPr>
          <w:lang w:val="en-US"/>
        </w:rPr>
        <w:t> </w:t>
      </w:r>
      <w:proofErr w:type="spellStart"/>
      <w:r w:rsidRPr="00511CBC">
        <w:t>Studio</w:t>
      </w:r>
      <w:proofErr w:type="spellEnd"/>
      <w:r>
        <w:t xml:space="preserve"> предназначено для </w:t>
      </w:r>
      <w:r w:rsidRPr="000153DA">
        <w:t xml:space="preserve">комплексной защиты </w:t>
      </w:r>
      <w:r>
        <w:t xml:space="preserve">от несанкционированного доступа к информации для ПЭВМ, на которых установлена ОС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Windows</w:t>
      </w:r>
      <w:proofErr w:type="spellEnd"/>
      <w:r>
        <w:t>.</w:t>
      </w:r>
      <w:proofErr w:type="gramEnd"/>
    </w:p>
    <w:p w:rsidR="00FF6675" w:rsidRPr="00FF6675" w:rsidRDefault="00FF6675" w:rsidP="004B2534">
      <w:pPr>
        <w:pStyle w:val="3e"/>
      </w:pPr>
      <w:r>
        <w:t xml:space="preserve">ПК </w:t>
      </w:r>
      <w:r w:rsidR="008B28A2">
        <w:t>ОПУД</w:t>
      </w:r>
      <w:r w:rsidR="00F676C1" w:rsidRPr="00446A85">
        <w:t xml:space="preserve"> предназначен </w:t>
      </w:r>
      <w:r w:rsidR="004B2534" w:rsidRPr="008B28A2">
        <w:t>для осуществления деятельности по сопровождению международных договоров в органах обеспечения их реализации, п</w:t>
      </w:r>
      <w:r w:rsidR="00390B89">
        <w:t>одключенных в виде пунктов удалё</w:t>
      </w:r>
      <w:r w:rsidR="004B2534" w:rsidRPr="008B28A2">
        <w:t>нного доступа, а именно</w:t>
      </w:r>
      <w:r w:rsidR="008B28A2">
        <w:t xml:space="preserve"> для</w:t>
      </w:r>
      <w:r w:rsidR="00390B89">
        <w:t>:</w:t>
      </w:r>
      <w:r w:rsidR="004B2534" w:rsidRPr="008B28A2">
        <w:t xml:space="preserve"> отображения уведомлений</w:t>
      </w:r>
      <w:r w:rsidR="008B28A2">
        <w:t>;</w:t>
      </w:r>
      <w:r w:rsidR="004B2534" w:rsidRPr="008B28A2">
        <w:t xml:space="preserve"> отображения и формирования назначенного персонала и инспекторов</w:t>
      </w:r>
      <w:r w:rsidR="008B28A2">
        <w:t>;</w:t>
      </w:r>
      <w:r w:rsidR="00390B89">
        <w:t xml:space="preserve"> просмотра отчё</w:t>
      </w:r>
      <w:r w:rsidR="004B2534" w:rsidRPr="008B28A2">
        <w:t>тов по инспекциям</w:t>
      </w:r>
      <w:r w:rsidR="008B28A2">
        <w:t>;</w:t>
      </w:r>
      <w:r w:rsidR="004B2534" w:rsidRPr="008B28A2">
        <w:t xml:space="preserve"> просмотра справочной информации</w:t>
      </w:r>
      <w:r w:rsidR="008B28A2">
        <w:t>;</w:t>
      </w:r>
      <w:r w:rsidR="004B2534" w:rsidRPr="008B28A2">
        <w:t xml:space="preserve"> ведения информации по объектам и вооружениям.</w:t>
      </w:r>
    </w:p>
    <w:p w:rsidR="00A74BD7" w:rsidRPr="007E7066" w:rsidRDefault="00F676C1" w:rsidP="00AF7FA6">
      <w:r>
        <w:t xml:space="preserve">Описание работы </w:t>
      </w:r>
      <w:r w:rsidR="00FF6675">
        <w:t>ПК </w:t>
      </w:r>
      <w:r w:rsidR="008B28A2">
        <w:t>ОПУД</w:t>
      </w:r>
      <w:r w:rsidR="00AC71BE">
        <w:t xml:space="preserve"> </w:t>
      </w:r>
      <w:r>
        <w:t xml:space="preserve">приведено в документе </w:t>
      </w:r>
      <w:r w:rsidR="00041FAF">
        <w:t>ВБМА.00000</w:t>
      </w:r>
      <w:r w:rsidR="00FF6675">
        <w:t>-01</w:t>
      </w:r>
      <w:r w:rsidR="00041FAF">
        <w:rPr>
          <w:rFonts w:eastAsia="MS Mincho"/>
        </w:rPr>
        <w:t> 0</w:t>
      </w:r>
      <w:r>
        <w:rPr>
          <w:rFonts w:eastAsia="MS Mincho"/>
        </w:rPr>
        <w:t>1 01 «</w:t>
      </w:r>
      <w:r w:rsidR="00FF6675">
        <w:t xml:space="preserve">Программный комплекс </w:t>
      </w:r>
      <w:r w:rsidR="008B28A2" w:rsidRPr="008B0203">
        <w:t>обеспечения пунктов удаленного</w:t>
      </w:r>
      <w:r w:rsidR="008B28A2">
        <w:t xml:space="preserve"> доступа</w:t>
      </w:r>
      <w:r>
        <w:rPr>
          <w:rFonts w:eastAsia="MS Mincho"/>
        </w:rPr>
        <w:t>. Описание применения»</w:t>
      </w:r>
      <w:r>
        <w:t>.</w:t>
      </w:r>
    </w:p>
    <w:p w:rsidR="00D6618F" w:rsidRDefault="00D6618F" w:rsidP="00A72992">
      <w:pPr>
        <w:pStyle w:val="10"/>
        <w:spacing w:after="280"/>
        <w:rPr>
          <w:lang w:val="ru-RU"/>
        </w:rPr>
      </w:pPr>
      <w:bookmarkStart w:id="40" w:name="_Toc116042808"/>
      <w:proofErr w:type="spellStart"/>
      <w:r>
        <w:lastRenderedPageBreak/>
        <w:t>Использование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назначению</w:t>
      </w:r>
      <w:bookmarkEnd w:id="40"/>
      <w:proofErr w:type="spellEnd"/>
    </w:p>
    <w:p w:rsidR="00D6618F" w:rsidRDefault="00D6618F" w:rsidP="00A72992">
      <w:pPr>
        <w:pStyle w:val="21"/>
        <w:spacing w:after="280"/>
      </w:pPr>
      <w:bookmarkStart w:id="41" w:name="_Toc116042809"/>
      <w:r>
        <w:t>Эксплуатационные ограничения</w:t>
      </w:r>
      <w:bookmarkEnd w:id="41"/>
    </w:p>
    <w:p w:rsidR="00004EB7" w:rsidRDefault="007E7066" w:rsidP="00A72992">
      <w:pPr>
        <w:pStyle w:val="3e"/>
        <w:spacing w:line="252" w:lineRule="auto"/>
      </w:pPr>
      <w:r>
        <w:t>К рабочему</w:t>
      </w:r>
      <w:r w:rsidRPr="0099608A">
        <w:t xml:space="preserve"> мест</w:t>
      </w:r>
      <w:r>
        <w:t>у</w:t>
      </w:r>
      <w:r w:rsidRPr="0099608A">
        <w:t xml:space="preserve"> предъявляются следующие требования:</w:t>
      </w:r>
    </w:p>
    <w:p w:rsidR="007E7066" w:rsidRPr="007E7066" w:rsidRDefault="007E7066" w:rsidP="00A72992">
      <w:pPr>
        <w:pStyle w:val="-1"/>
        <w:spacing w:line="252" w:lineRule="auto"/>
      </w:pPr>
      <w:r w:rsidRPr="007E7066">
        <w:t>освещённость должна быть не менее 400 лк на поверхности стола;</w:t>
      </w:r>
    </w:p>
    <w:p w:rsidR="007E7066" w:rsidRPr="007E7066" w:rsidRDefault="007E7066" w:rsidP="00A72992">
      <w:pPr>
        <w:pStyle w:val="-1"/>
        <w:spacing w:line="252" w:lineRule="auto"/>
      </w:pPr>
      <w:r w:rsidRPr="007E7066">
        <w:t>составные части изделия должны быть расположены на расстоянии не менее 1</w:t>
      </w:r>
      <w:r w:rsidRPr="00602FB4">
        <w:t> </w:t>
      </w:r>
      <w:r w:rsidRPr="007E7066">
        <w:t>м от нагревательных приборов;</w:t>
      </w:r>
    </w:p>
    <w:p w:rsidR="007E7066" w:rsidRPr="007E7066" w:rsidRDefault="007E7066" w:rsidP="00A72992">
      <w:pPr>
        <w:pStyle w:val="-1"/>
        <w:spacing w:line="252" w:lineRule="auto"/>
      </w:pPr>
      <w:r w:rsidRPr="007E7066">
        <w:t xml:space="preserve">составные части </w:t>
      </w:r>
      <w:r w:rsidR="004F3641">
        <w:rPr>
          <w:szCs w:val="24"/>
        </w:rPr>
        <w:t>изделия</w:t>
      </w:r>
      <w:r w:rsidRPr="007E7066">
        <w:t xml:space="preserve"> не должны подвергаться воздействию прямых солнечных лучей;</w:t>
      </w:r>
    </w:p>
    <w:p w:rsidR="007E7066" w:rsidRDefault="007E7066" w:rsidP="00A72992">
      <w:pPr>
        <w:pStyle w:val="-1"/>
        <w:spacing w:line="252" w:lineRule="auto"/>
      </w:pPr>
      <w:r w:rsidRPr="00935F6A">
        <w:t xml:space="preserve">должен быть обеспечен свободный доступ воздуха к </w:t>
      </w:r>
      <w:r>
        <w:t xml:space="preserve">вентиляционным </w:t>
      </w:r>
      <w:r w:rsidRPr="00935F6A">
        <w:t xml:space="preserve">решеткам </w:t>
      </w:r>
      <w:r w:rsidR="004F3641">
        <w:t>(если таковые имеются)</w:t>
      </w:r>
      <w:r w:rsidR="004F3641" w:rsidRPr="00935F6A">
        <w:t xml:space="preserve"> </w:t>
      </w:r>
      <w:r w:rsidRPr="00935F6A">
        <w:t xml:space="preserve">на корпусах составных частей </w:t>
      </w:r>
      <w:r w:rsidR="004F3641">
        <w:t>изделия</w:t>
      </w:r>
      <w:r w:rsidRPr="00935F6A">
        <w:t>.</w:t>
      </w:r>
    </w:p>
    <w:p w:rsidR="00004EB7" w:rsidRDefault="00004EB7" w:rsidP="00A72992">
      <w:pPr>
        <w:pStyle w:val="3e"/>
        <w:spacing w:line="252" w:lineRule="auto"/>
      </w:pPr>
      <w:r>
        <w:t xml:space="preserve">Рабочее место должно соответствовать требованиям санитарно-эпидемиологических правил и нормативов </w:t>
      </w:r>
      <w:proofErr w:type="spellStart"/>
      <w:r w:rsidR="002471E3">
        <w:t>СанПиН</w:t>
      </w:r>
      <w:proofErr w:type="spellEnd"/>
      <w:r w:rsidR="002471E3">
        <w:t xml:space="preserve"> 2.2.2/2.4.1340-03 </w:t>
      </w:r>
      <w:r>
        <w:t>«Гигиенические требования к персональным электронно-вычислительным машинам и организации раб</w:t>
      </w:r>
      <w:r w:rsidR="00481C14">
        <w:t>оты».</w:t>
      </w:r>
    </w:p>
    <w:p w:rsidR="00004EB7" w:rsidRPr="00B1303A" w:rsidRDefault="00004EB7" w:rsidP="00A72992">
      <w:pPr>
        <w:pStyle w:val="3e"/>
        <w:spacing w:line="252" w:lineRule="auto"/>
      </w:pPr>
      <w:r w:rsidRPr="00B1303A">
        <w:t xml:space="preserve">Монитор </w:t>
      </w:r>
      <w:r w:rsidR="007E7066" w:rsidRPr="00B1303A">
        <w:t>устан</w:t>
      </w:r>
      <w:r w:rsidR="007E7066">
        <w:t>овить</w:t>
      </w:r>
      <w:r w:rsidRPr="00B1303A">
        <w:t xml:space="preserve"> таким образом, чтобы на его экран не попадало прямое искусственное и естественное освещение. </w:t>
      </w:r>
    </w:p>
    <w:p w:rsidR="00004EB7" w:rsidRPr="00B1303A" w:rsidRDefault="00004EB7" w:rsidP="00A72992">
      <w:pPr>
        <w:pStyle w:val="3e"/>
        <w:spacing w:line="252" w:lineRule="auto"/>
      </w:pPr>
      <w:r w:rsidRPr="00B1303A">
        <w:t xml:space="preserve">Системный блок разместить таким образом, чтобы он не подвергался толчкам и вибрациям. </w:t>
      </w:r>
    </w:p>
    <w:p w:rsidR="00004EB7" w:rsidRPr="00B1303A" w:rsidRDefault="00004EB7" w:rsidP="00A72992">
      <w:pPr>
        <w:pStyle w:val="3e"/>
        <w:spacing w:line="252" w:lineRule="auto"/>
      </w:pPr>
      <w:r w:rsidRPr="00B1303A">
        <w:t xml:space="preserve">Соединение составных частей </w:t>
      </w:r>
      <w:r>
        <w:t>изделия</w:t>
      </w:r>
      <w:r w:rsidRPr="00B1303A">
        <w:t xml:space="preserve"> </w:t>
      </w:r>
      <w:r w:rsidR="007E7066">
        <w:t>выполня</w:t>
      </w:r>
      <w:r w:rsidRPr="00B1303A">
        <w:t>ть только штатными кабелями, входящими в комплект поставки, придерживаясь следующих рекомендаций:</w:t>
      </w:r>
    </w:p>
    <w:p w:rsidR="00004EB7" w:rsidRPr="00B1303A" w:rsidRDefault="00004EB7" w:rsidP="00A72992">
      <w:pPr>
        <w:pStyle w:val="-1"/>
        <w:spacing w:line="252" w:lineRule="auto"/>
      </w:pPr>
      <w:r w:rsidRPr="00B1303A">
        <w:t xml:space="preserve">сочленение соединителей </w:t>
      </w:r>
      <w:r w:rsidR="007E7066">
        <w:t>выполня</w:t>
      </w:r>
      <w:r w:rsidR="007E7066" w:rsidRPr="00B1303A">
        <w:t>ть</w:t>
      </w:r>
      <w:r w:rsidRPr="00B1303A">
        <w:t xml:space="preserve"> плавно, не допуская перекосов;</w:t>
      </w:r>
    </w:p>
    <w:p w:rsidR="00004EB7" w:rsidRPr="00B1303A" w:rsidRDefault="00004EB7" w:rsidP="00A72992">
      <w:pPr>
        <w:pStyle w:val="-1"/>
        <w:spacing w:line="252" w:lineRule="auto"/>
      </w:pPr>
      <w:r w:rsidRPr="00B1303A">
        <w:t>при отключении кабелей усилия прилагать только к соединителю;</w:t>
      </w:r>
    </w:p>
    <w:p w:rsidR="00004EB7" w:rsidRPr="00B1303A" w:rsidRDefault="00004EB7" w:rsidP="00A72992">
      <w:pPr>
        <w:pStyle w:val="-1"/>
        <w:spacing w:line="252" w:lineRule="auto"/>
      </w:pPr>
      <w:r w:rsidRPr="00B1303A">
        <w:t>не допускаются перегибы кабелей, радиус изгиба кабеля должен быть не менее тр</w:t>
      </w:r>
      <w:r w:rsidR="007E7066">
        <w:t>ё</w:t>
      </w:r>
      <w:r w:rsidRPr="00B1303A">
        <w:t>х диаметров кабеля.</w:t>
      </w:r>
    </w:p>
    <w:p w:rsidR="00004EB7" w:rsidRPr="00B1303A" w:rsidRDefault="00004EB7" w:rsidP="00A72992">
      <w:pPr>
        <w:spacing w:line="252" w:lineRule="auto"/>
      </w:pPr>
      <w:r w:rsidRPr="00B1303A">
        <w:t>Кабели необходимо закрепить винтами, имею</w:t>
      </w:r>
      <w:r w:rsidR="007E7066">
        <w:t>щимися на разъё</w:t>
      </w:r>
      <w:r w:rsidRPr="00B1303A">
        <w:t>мах.</w:t>
      </w:r>
    </w:p>
    <w:p w:rsidR="00B1303A" w:rsidRPr="00B1303A" w:rsidRDefault="007E7066" w:rsidP="00A72992">
      <w:pPr>
        <w:pStyle w:val="3e"/>
        <w:spacing w:line="252" w:lineRule="auto"/>
      </w:pPr>
      <w:r>
        <w:t>З</w:t>
      </w:r>
      <w:r w:rsidR="00004EB7" w:rsidRPr="00B1303A">
        <w:t xml:space="preserve">апрещается включать </w:t>
      </w:r>
      <w:r w:rsidR="004F3641">
        <w:t>изделие</w:t>
      </w:r>
      <w:r w:rsidR="00004EB7" w:rsidRPr="00B1303A">
        <w:t xml:space="preserve">, если не </w:t>
      </w:r>
      <w:r>
        <w:t>выполне</w:t>
      </w:r>
      <w:r w:rsidR="00004EB7" w:rsidRPr="00B1303A">
        <w:t>но соединение заземляющих контактов розеток с магистралью защитного заземления.</w:t>
      </w:r>
    </w:p>
    <w:p w:rsidR="00D6618F" w:rsidRDefault="00D6618F" w:rsidP="00A72992">
      <w:pPr>
        <w:pStyle w:val="21"/>
        <w:spacing w:after="280"/>
      </w:pPr>
      <w:bookmarkStart w:id="42" w:name="_Toc116042810"/>
      <w:r>
        <w:t>П</w:t>
      </w:r>
      <w:r w:rsidRPr="00D6618F">
        <w:t>одг</w:t>
      </w:r>
      <w:r>
        <w:t>отовка изделия к использованию</w:t>
      </w:r>
      <w:bookmarkEnd w:id="42"/>
    </w:p>
    <w:p w:rsidR="002B2B81" w:rsidRDefault="002B2B81" w:rsidP="00A72992">
      <w:pPr>
        <w:pStyle w:val="30"/>
        <w:spacing w:after="280"/>
      </w:pPr>
      <w:bookmarkStart w:id="43" w:name="_Toc116042811"/>
      <w:r>
        <w:t>Меры безопасности при подготовке изделия</w:t>
      </w:r>
      <w:bookmarkEnd w:id="43"/>
    </w:p>
    <w:p w:rsidR="002B2B81" w:rsidRDefault="002B2B81" w:rsidP="00A72992">
      <w:pPr>
        <w:pStyle w:val="4a"/>
        <w:spacing w:line="252" w:lineRule="auto"/>
      </w:pPr>
      <w:r w:rsidRPr="00B1303A">
        <w:t xml:space="preserve">До включения </w:t>
      </w:r>
      <w:r>
        <w:t>электро</w:t>
      </w:r>
      <w:r w:rsidRPr="00B1303A">
        <w:t xml:space="preserve">питания </w:t>
      </w:r>
      <w:r>
        <w:t>системного блока, монитора</w:t>
      </w:r>
      <w:r w:rsidR="00824D00">
        <w:t xml:space="preserve"> и</w:t>
      </w:r>
      <w:r>
        <w:t xml:space="preserve"> ИБП </w:t>
      </w:r>
      <w:r w:rsidRPr="00B1303A">
        <w:t>проверить внешним осмотром целостность кабелей электропитания, разъ</w:t>
      </w:r>
      <w:r>
        <w:t>ё</w:t>
      </w:r>
      <w:r w:rsidRPr="00B1303A">
        <w:t xml:space="preserve">мов соединительных кабелей </w:t>
      </w:r>
      <w:r>
        <w:t>с</w:t>
      </w:r>
      <w:r w:rsidR="00824D00">
        <w:t>истемного блока, монитора и</w:t>
      </w:r>
      <w:r>
        <w:t xml:space="preserve"> ИБП</w:t>
      </w:r>
      <w:r w:rsidRPr="00B1303A">
        <w:t>.</w:t>
      </w:r>
    </w:p>
    <w:p w:rsidR="002B2B81" w:rsidRPr="00672682" w:rsidRDefault="002B2B81" w:rsidP="00A72992">
      <w:pPr>
        <w:pStyle w:val="4a"/>
        <w:spacing w:line="252" w:lineRule="auto"/>
      </w:pPr>
      <w:r>
        <w:t>П</w:t>
      </w:r>
      <w:r w:rsidRPr="00672682">
        <w:t xml:space="preserve">роверить </w:t>
      </w:r>
      <w:r w:rsidRPr="00B1303A">
        <w:t>внешним осмотром целостность</w:t>
      </w:r>
      <w:r w:rsidRPr="00672682">
        <w:t xml:space="preserve"> </w:t>
      </w:r>
      <w:proofErr w:type="spellStart"/>
      <w:r>
        <w:t>патч</w:t>
      </w:r>
      <w:r w:rsidR="006C7DDA">
        <w:t>-</w:t>
      </w:r>
      <w:r>
        <w:t>корда</w:t>
      </w:r>
      <w:proofErr w:type="spellEnd"/>
      <w:r>
        <w:t>, и</w:t>
      </w:r>
      <w:r w:rsidR="006C7DDA">
        <w:t>н</w:t>
      </w:r>
      <w:r>
        <w:t>терфейсных кабелей клавиатуры и манипулятора «мышь» и их разъёмов.</w:t>
      </w:r>
    </w:p>
    <w:p w:rsidR="002B2B81" w:rsidRPr="00664213" w:rsidRDefault="002B2B81" w:rsidP="00A72992">
      <w:pPr>
        <w:pStyle w:val="4a"/>
        <w:spacing w:line="252" w:lineRule="auto"/>
      </w:pPr>
      <w:bookmarkStart w:id="44" w:name="_Ref504393264"/>
      <w:r w:rsidRPr="00664213">
        <w:t>Необходимо соблюдать общие требования техники безопасности при эксплуатации электроустановок с напряжением до 1000</w:t>
      </w:r>
      <w:proofErr w:type="gramStart"/>
      <w:r w:rsidRPr="00664213">
        <w:t> В</w:t>
      </w:r>
      <w:proofErr w:type="gramEnd"/>
      <w:r w:rsidRPr="00664213">
        <w:t xml:space="preserve"> и следующие меры предосторожности:</w:t>
      </w:r>
      <w:bookmarkEnd w:id="44"/>
    </w:p>
    <w:p w:rsidR="002B2B81" w:rsidRDefault="002B2B81" w:rsidP="00A72992">
      <w:pPr>
        <w:pStyle w:val="-1"/>
        <w:spacing w:line="252" w:lineRule="auto"/>
      </w:pPr>
      <w:r w:rsidRPr="00B1303A">
        <w:t xml:space="preserve">не подключать и не отключать соединители электропитания при </w:t>
      </w:r>
      <w:proofErr w:type="gramStart"/>
      <w:r w:rsidR="0025758A" w:rsidRPr="00B1303A">
        <w:t>включенно</w:t>
      </w:r>
      <w:r w:rsidR="0025758A">
        <w:t>м</w:t>
      </w:r>
      <w:proofErr w:type="gramEnd"/>
      <w:r w:rsidR="0025758A" w:rsidRPr="00B1303A">
        <w:t xml:space="preserve"> </w:t>
      </w:r>
      <w:r w:rsidR="0025758A">
        <w:t>ИБП</w:t>
      </w:r>
      <w:r w:rsidRPr="00B1303A">
        <w:t>;</w:t>
      </w:r>
    </w:p>
    <w:p w:rsidR="007048AC" w:rsidRDefault="007048AC" w:rsidP="00A72992">
      <w:pPr>
        <w:pStyle w:val="-1"/>
        <w:spacing w:line="252" w:lineRule="auto"/>
      </w:pPr>
      <w:r>
        <w:t xml:space="preserve">не допускать попадания жидкости на </w:t>
      </w:r>
      <w:r w:rsidR="00664213">
        <w:t>составные части изделия</w:t>
      </w:r>
      <w:r>
        <w:t>;</w:t>
      </w:r>
    </w:p>
    <w:p w:rsidR="007048AC" w:rsidRPr="00B1303A" w:rsidRDefault="007048AC" w:rsidP="00A72992">
      <w:pPr>
        <w:pStyle w:val="-1"/>
        <w:spacing w:line="252" w:lineRule="auto"/>
      </w:pPr>
      <w:r>
        <w:t>не допускать повреждения кабелей электропитания;</w:t>
      </w:r>
    </w:p>
    <w:p w:rsidR="002B2B81" w:rsidRDefault="002B2B81" w:rsidP="00A72992">
      <w:pPr>
        <w:pStyle w:val="-1"/>
        <w:spacing w:line="252" w:lineRule="auto"/>
      </w:pPr>
      <w:r w:rsidRPr="00B1303A">
        <w:t xml:space="preserve">по окончании работы </w:t>
      </w:r>
      <w:r>
        <w:t>сначала вы</w:t>
      </w:r>
      <w:r w:rsidRPr="00B1303A">
        <w:t xml:space="preserve">ключить </w:t>
      </w:r>
      <w:r w:rsidR="00664213">
        <w:t>системный блок</w:t>
      </w:r>
      <w:r>
        <w:t>, монитор</w:t>
      </w:r>
      <w:r w:rsidR="0025758A">
        <w:t>, ИБП</w:t>
      </w:r>
      <w:r w:rsidR="00824D00" w:rsidRPr="00824D00">
        <w:t xml:space="preserve"> </w:t>
      </w:r>
      <w:r w:rsidR="00824D00">
        <w:t>и только после этого отключить</w:t>
      </w:r>
      <w:r>
        <w:t xml:space="preserve"> ИБП</w:t>
      </w:r>
      <w:r w:rsidRPr="00B1303A">
        <w:t xml:space="preserve"> от </w:t>
      </w:r>
      <w:r w:rsidR="00DB3991">
        <w:rPr>
          <w:spacing w:val="-5"/>
        </w:rPr>
        <w:t>сети электропитания</w:t>
      </w:r>
      <w:r w:rsidRPr="00B1303A">
        <w:t>.</w:t>
      </w:r>
    </w:p>
    <w:p w:rsidR="002B2B81" w:rsidRPr="00633388" w:rsidRDefault="002B2B81" w:rsidP="003E7803">
      <w:pPr>
        <w:pStyle w:val="30"/>
        <w:spacing w:before="240"/>
      </w:pPr>
      <w:bookmarkStart w:id="45" w:name="_Toc465338517"/>
      <w:bookmarkStart w:id="46" w:name="_Toc116042812"/>
      <w:r>
        <w:lastRenderedPageBreak/>
        <w:t>Подготовка изделия к использованию</w:t>
      </w:r>
      <w:bookmarkEnd w:id="45"/>
      <w:bookmarkEnd w:id="46"/>
      <w:r>
        <w:t xml:space="preserve"> </w:t>
      </w:r>
    </w:p>
    <w:p w:rsidR="008901E9" w:rsidRDefault="008901E9" w:rsidP="003E7803">
      <w:pPr>
        <w:pStyle w:val="4a"/>
      </w:pPr>
      <w:r w:rsidRPr="004723BE">
        <w:t>Установить составные части издели</w:t>
      </w:r>
      <w:r>
        <w:t>я</w:t>
      </w:r>
      <w:r w:rsidRPr="004723BE">
        <w:t xml:space="preserve"> на офисны</w:t>
      </w:r>
      <w:r>
        <w:t>й</w:t>
      </w:r>
      <w:r w:rsidRPr="004723BE">
        <w:t xml:space="preserve"> стол.</w:t>
      </w:r>
    </w:p>
    <w:p w:rsidR="002B2B81" w:rsidRDefault="00390B89" w:rsidP="003E7803">
      <w:pPr>
        <w:pStyle w:val="4a"/>
      </w:pPr>
      <w:r>
        <w:t xml:space="preserve">Выполнить соединение составных частей изделия в соответствии со схемой, приведённой на рисунке </w:t>
      </w:r>
      <w:fldSimple w:instr=" REF _Ref415036947 \h  \* MERGEFORMAT ">
        <w:r w:rsidR="008E1C5E">
          <w:rPr>
            <w:noProof/>
          </w:rPr>
          <w:t>15</w:t>
        </w:r>
      </w:fldSimple>
      <w:r w:rsidR="002B2B81" w:rsidRPr="00797511">
        <w:t>.</w:t>
      </w:r>
    </w:p>
    <w:p w:rsidR="0060221A" w:rsidRDefault="000D54FE" w:rsidP="00443736">
      <w:pPr>
        <w:ind w:firstLine="0"/>
      </w:pPr>
      <w:r>
        <w:rPr>
          <w:noProof/>
          <w:lang w:eastAsia="ru-RU" w:bidi="ar-SA"/>
        </w:rPr>
        <w:drawing>
          <wp:inline distT="0" distB="0" distL="0" distR="0">
            <wp:extent cx="6353175" cy="4484370"/>
            <wp:effectExtent l="19050" t="0" r="9525" b="0"/>
            <wp:docPr id="16" name="Рисунок 16" descr="pic1_720_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ic1_720_re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448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181" w:rsidRPr="006C7DDA" w:rsidRDefault="00273181" w:rsidP="006C7DDA">
      <w:pPr>
        <w:pStyle w:val="affffa"/>
      </w:pPr>
      <w:r w:rsidRPr="006C7DDA">
        <w:t xml:space="preserve">Рисунок </w:t>
      </w:r>
      <w:fldSimple w:instr=" SEQ Рисунок \* ARABIC ">
        <w:bookmarkStart w:id="47" w:name="_Ref415036947"/>
        <w:r w:rsidR="008E1C5E">
          <w:rPr>
            <w:noProof/>
          </w:rPr>
          <w:t>15</w:t>
        </w:r>
        <w:bookmarkEnd w:id="47"/>
      </w:fldSimple>
      <w:r w:rsidRPr="006C7DDA">
        <w:t xml:space="preserve"> – Схема подключения изделия к сети электропитания</w:t>
      </w:r>
      <w:r w:rsidR="003B08F5">
        <w:t xml:space="preserve"> и локальной вычислительной сети</w:t>
      </w:r>
    </w:p>
    <w:p w:rsidR="002B2B81" w:rsidRPr="002B2B81" w:rsidRDefault="00B562A3" w:rsidP="002B2B81">
      <w:pPr>
        <w:pStyle w:val="30"/>
        <w:spacing w:before="240"/>
      </w:pPr>
      <w:bookmarkStart w:id="48" w:name="_Ref512418944"/>
      <w:bookmarkStart w:id="49" w:name="_Toc5622797"/>
      <w:bookmarkStart w:id="50" w:name="_Toc19110002"/>
      <w:bookmarkStart w:id="51" w:name="_Ref20913958"/>
      <w:bookmarkStart w:id="52" w:name="_Toc116042813"/>
      <w:r w:rsidRPr="001E36C2">
        <w:t>Указания по включению и опробованию работы изделия</w:t>
      </w:r>
      <w:bookmarkEnd w:id="48"/>
      <w:bookmarkEnd w:id="49"/>
      <w:bookmarkEnd w:id="50"/>
      <w:bookmarkEnd w:id="51"/>
      <w:bookmarkEnd w:id="52"/>
    </w:p>
    <w:p w:rsidR="00232592" w:rsidRDefault="00390B89" w:rsidP="00232592">
      <w:pPr>
        <w:pStyle w:val="4a"/>
        <w:spacing w:line="270" w:lineRule="exact"/>
      </w:pPr>
      <w:bookmarkStart w:id="53" w:name="_Ref16496600"/>
      <w:bookmarkStart w:id="54" w:name="_Ref16520750"/>
      <w:r>
        <w:t xml:space="preserve">Включить </w:t>
      </w:r>
      <w:bookmarkEnd w:id="53"/>
      <w:r>
        <w:t>изделие, для чего:</w:t>
      </w:r>
      <w:bookmarkEnd w:id="54"/>
    </w:p>
    <w:p w:rsidR="00232592" w:rsidRDefault="00232592" w:rsidP="00232592">
      <w:pPr>
        <w:pStyle w:val="-1"/>
      </w:pPr>
      <w:r>
        <w:t>в</w:t>
      </w:r>
      <w:r w:rsidRPr="00B82151">
        <w:t xml:space="preserve">ключить </w:t>
      </w:r>
      <w:r>
        <w:t>модем</w:t>
      </w:r>
      <w:r w:rsidR="00390B89">
        <w:t xml:space="preserve"> </w:t>
      </w:r>
      <w:r w:rsidR="00390B89">
        <w:rPr>
          <w:spacing w:val="-4"/>
        </w:rPr>
        <w:t>(</w:t>
      </w:r>
      <w:proofErr w:type="gramStart"/>
      <w:r w:rsidR="00390B89">
        <w:rPr>
          <w:spacing w:val="-4"/>
        </w:rPr>
        <w:t>см</w:t>
      </w:r>
      <w:proofErr w:type="gramEnd"/>
      <w:r w:rsidR="00390B89">
        <w:rPr>
          <w:spacing w:val="-4"/>
        </w:rPr>
        <w:t>. рисунок </w:t>
      </w:r>
      <w:r w:rsidR="00D86640">
        <w:fldChar w:fldCharType="begin"/>
      </w:r>
      <w:r w:rsidR="00390B89">
        <w:instrText xml:space="preserve"> REF _Ref27057187 \h </w:instrText>
      </w:r>
      <w:r w:rsidR="00D86640">
        <w:fldChar w:fldCharType="separate"/>
      </w:r>
      <w:r w:rsidR="008E1C5E">
        <w:rPr>
          <w:noProof/>
        </w:rPr>
        <w:t>10</w:t>
      </w:r>
      <w:r w:rsidR="00D86640">
        <w:fldChar w:fldCharType="end"/>
      </w:r>
      <w:r w:rsidR="00390B89">
        <w:t>).</w:t>
      </w:r>
      <w:r w:rsidRPr="00B82151">
        <w:t xml:space="preserve"> </w:t>
      </w:r>
      <w:r w:rsidR="00390B89">
        <w:t>У</w:t>
      </w:r>
      <w:r w:rsidRPr="00B82151">
        <w:t>бедиться, что засветил</w:t>
      </w:r>
      <w:r>
        <w:t>ись</w:t>
      </w:r>
      <w:r w:rsidRPr="00B82151">
        <w:t xml:space="preserve"> индикатор</w:t>
      </w:r>
      <w:r>
        <w:t>ы</w:t>
      </w:r>
      <w:r w:rsidRPr="00B82151">
        <w:t xml:space="preserve"> </w:t>
      </w:r>
      <w:r>
        <w:t>подачи питания;</w:t>
      </w:r>
    </w:p>
    <w:p w:rsidR="00B90F9E" w:rsidRDefault="00232592" w:rsidP="00232592">
      <w:pPr>
        <w:pStyle w:val="-1"/>
      </w:pPr>
      <w:r>
        <w:t>в</w:t>
      </w:r>
      <w:r w:rsidRPr="00B82151">
        <w:t xml:space="preserve">ключить </w:t>
      </w:r>
      <w:r>
        <w:t>ПАК</w:t>
      </w:r>
      <w:r w:rsidRPr="00727B64">
        <w:t xml:space="preserve"> </w:t>
      </w:r>
      <w:proofErr w:type="spellStart"/>
      <w:r w:rsidRPr="00727B64">
        <w:t>VipNet</w:t>
      </w:r>
      <w:proofErr w:type="spellEnd"/>
      <w:r w:rsidRPr="00727B64">
        <w:t xml:space="preserve"> </w:t>
      </w:r>
      <w:proofErr w:type="spellStart"/>
      <w:r w:rsidRPr="00727B64">
        <w:t>Coordinator</w:t>
      </w:r>
      <w:proofErr w:type="spellEnd"/>
      <w:r w:rsidRPr="00727B64">
        <w:t xml:space="preserve"> HW</w:t>
      </w:r>
      <w:r>
        <w:t>5</w:t>
      </w:r>
      <w:r w:rsidRPr="00727B64">
        <w:t>0</w:t>
      </w:r>
      <w:r w:rsidR="00390B89">
        <w:t xml:space="preserve"> </w:t>
      </w:r>
      <w:r w:rsidR="00390B89">
        <w:rPr>
          <w:spacing w:val="-4"/>
        </w:rPr>
        <w:t>(см. рисунок </w:t>
      </w:r>
      <w:r w:rsidR="00D86640">
        <w:fldChar w:fldCharType="begin"/>
      </w:r>
      <w:r w:rsidR="00390B89">
        <w:instrText xml:space="preserve"> REF _Ref27057181 \h </w:instrText>
      </w:r>
      <w:r w:rsidR="00D86640">
        <w:fldChar w:fldCharType="separate"/>
      </w:r>
      <w:r w:rsidR="008E1C5E">
        <w:rPr>
          <w:noProof/>
        </w:rPr>
        <w:t>11</w:t>
      </w:r>
      <w:r w:rsidR="00D86640">
        <w:fldChar w:fldCharType="end"/>
      </w:r>
      <w:r w:rsidR="00390B89">
        <w:t>)</w:t>
      </w:r>
      <w:r>
        <w:t>,</w:t>
      </w:r>
      <w:r w:rsidRPr="00B82151">
        <w:t xml:space="preserve"> убедиться, что засветил</w:t>
      </w:r>
      <w:r>
        <w:t>ись</w:t>
      </w:r>
      <w:r w:rsidRPr="00B82151">
        <w:t xml:space="preserve"> индикатор</w:t>
      </w:r>
      <w:r>
        <w:t>ы</w:t>
      </w:r>
      <w:r w:rsidRPr="00B82151">
        <w:t xml:space="preserve"> </w:t>
      </w:r>
      <w:r>
        <w:t>подачи питания;</w:t>
      </w:r>
    </w:p>
    <w:p w:rsidR="002B2B81" w:rsidRPr="00DB3991" w:rsidRDefault="00232592" w:rsidP="00232592">
      <w:pPr>
        <w:pStyle w:val="-1"/>
        <w:rPr>
          <w:spacing w:val="-4"/>
        </w:rPr>
      </w:pPr>
      <w:r>
        <w:rPr>
          <w:spacing w:val="-4"/>
        </w:rPr>
        <w:t>в</w:t>
      </w:r>
      <w:r w:rsidR="002B2B81" w:rsidRPr="00633388">
        <w:rPr>
          <w:spacing w:val="-4"/>
        </w:rPr>
        <w:t>ключить ИБП</w:t>
      </w:r>
      <w:r w:rsidR="00675C7B">
        <w:rPr>
          <w:spacing w:val="-4"/>
        </w:rPr>
        <w:t xml:space="preserve"> (см. рисунок</w:t>
      </w:r>
      <w:r w:rsidR="0035636F">
        <w:rPr>
          <w:spacing w:val="-4"/>
        </w:rPr>
        <w:t> </w:t>
      </w:r>
      <w:fldSimple w:instr=" REF _Ref506553913 \h  \* MERGEFORMAT ">
        <w:r w:rsidR="008E1C5E">
          <w:rPr>
            <w:noProof/>
          </w:rPr>
          <w:t>5</w:t>
        </w:r>
      </w:fldSimple>
      <w:r w:rsidR="00675C7B">
        <w:t>)</w:t>
      </w:r>
      <w:r w:rsidR="002B2B81" w:rsidRPr="00633388">
        <w:rPr>
          <w:spacing w:val="-4"/>
        </w:rPr>
        <w:t xml:space="preserve">. </w:t>
      </w:r>
      <w:r w:rsidR="00DB3991" w:rsidRPr="00EE41DE">
        <w:t>Убедиться, что засветилс</w:t>
      </w:r>
      <w:r w:rsidR="00DB3991">
        <w:t>я</w:t>
      </w:r>
      <w:r w:rsidR="00DB3991" w:rsidRPr="00EE41DE">
        <w:t xml:space="preserve"> индикатор </w:t>
      </w:r>
      <w:r w:rsidR="00DB3991">
        <w:t>питания и прозвучал оди</w:t>
      </w:r>
      <w:r>
        <w:t>ночный короткий звуковой сигнал;</w:t>
      </w:r>
    </w:p>
    <w:p w:rsidR="002B2B81" w:rsidRDefault="00232592" w:rsidP="00232592">
      <w:pPr>
        <w:pStyle w:val="-1"/>
      </w:pPr>
      <w:r>
        <w:t>в</w:t>
      </w:r>
      <w:r w:rsidR="002B2B81">
        <w:t>ключить монитор (</w:t>
      </w:r>
      <w:proofErr w:type="gramStart"/>
      <w:r w:rsidR="002B2B81">
        <w:t>см</w:t>
      </w:r>
      <w:proofErr w:type="gramEnd"/>
      <w:r w:rsidR="002B2B81">
        <w:t>. рисунок</w:t>
      </w:r>
      <w:r w:rsidR="0035636F">
        <w:t> </w:t>
      </w:r>
      <w:fldSimple w:instr=" REF _Ref503967354 \h  \* MERGEFORMAT ">
        <w:r w:rsidR="008E1C5E">
          <w:rPr>
            <w:noProof/>
          </w:rPr>
          <w:t>4</w:t>
        </w:r>
      </w:fldSimple>
      <w:r w:rsidR="002B2B81">
        <w:t>). У</w:t>
      </w:r>
      <w:r w:rsidR="002B2B81" w:rsidRPr="00BB3E5E">
        <w:t xml:space="preserve">бедиться, что засветился индикатор </w:t>
      </w:r>
      <w:r>
        <w:t>включения;</w:t>
      </w:r>
    </w:p>
    <w:p w:rsidR="003858E4" w:rsidRDefault="00232592" w:rsidP="00232592">
      <w:pPr>
        <w:pStyle w:val="-1"/>
      </w:pPr>
      <w:r>
        <w:t>в</w:t>
      </w:r>
      <w:r w:rsidR="002B2B81" w:rsidRPr="00BB3E5E">
        <w:t>ключить системн</w:t>
      </w:r>
      <w:r w:rsidR="002B2B81">
        <w:t>ый</w:t>
      </w:r>
      <w:r w:rsidR="002B2B81" w:rsidRPr="00BB3E5E">
        <w:t xml:space="preserve"> блок</w:t>
      </w:r>
      <w:r w:rsidR="002B2B81">
        <w:t xml:space="preserve"> (</w:t>
      </w:r>
      <w:proofErr w:type="gramStart"/>
      <w:r w:rsidR="002B2B81">
        <w:t>см</w:t>
      </w:r>
      <w:proofErr w:type="gramEnd"/>
      <w:r w:rsidR="002B2B81">
        <w:t>. рисунок</w:t>
      </w:r>
      <w:r w:rsidR="006C30A1">
        <w:t> </w:t>
      </w:r>
      <w:fldSimple w:instr=" REF _Ref486851067 \h  \* MERGEFORMAT ">
        <w:r w:rsidR="008E1C5E">
          <w:rPr>
            <w:noProof/>
          </w:rPr>
          <w:t>1</w:t>
        </w:r>
      </w:fldSimple>
      <w:r w:rsidR="002B2B81">
        <w:t>). У</w:t>
      </w:r>
      <w:r w:rsidR="002B2B81" w:rsidRPr="00BB3E5E">
        <w:t xml:space="preserve">бедиться, что </w:t>
      </w:r>
      <w:r w:rsidR="00A261B4" w:rsidRPr="00BB3E5E">
        <w:t>засветился</w:t>
      </w:r>
      <w:r w:rsidR="002B2B81">
        <w:t xml:space="preserve"> </w:t>
      </w:r>
      <w:r w:rsidR="002B2B81" w:rsidRPr="00BB3E5E">
        <w:t xml:space="preserve">индикатор </w:t>
      </w:r>
      <w:r w:rsidR="002B2B81">
        <w:t>включения.</w:t>
      </w:r>
      <w:r w:rsidR="00446A85">
        <w:t xml:space="preserve"> </w:t>
      </w:r>
      <w:r w:rsidR="00A261B4">
        <w:t>П</w:t>
      </w:r>
      <w:r w:rsidR="00A261B4" w:rsidRPr="00A261B4">
        <w:t>осле выполнения системным BIOS подготовки к загрузке ОС на мониторе появится требование предъявить АНП</w:t>
      </w:r>
      <w:r w:rsidR="003858E4">
        <w:t xml:space="preserve">, как показано на рисунке </w:t>
      </w:r>
      <w:fldSimple w:instr=" REF _Ref9440093 \h  \* MERGEFORMAT ">
        <w:r w:rsidR="008E1C5E">
          <w:rPr>
            <w:noProof/>
          </w:rPr>
          <w:t>16</w:t>
        </w:r>
      </w:fldSimple>
      <w:r>
        <w:t>;</w:t>
      </w:r>
    </w:p>
    <w:p w:rsidR="003858E4" w:rsidRDefault="000D54FE" w:rsidP="00232592">
      <w:pPr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4182110" cy="2703195"/>
            <wp:effectExtent l="19050" t="0" r="8890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270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403" w:rsidRPr="00582F87" w:rsidRDefault="005B7403" w:rsidP="005B7403">
      <w:pPr>
        <w:pStyle w:val="affffa"/>
      </w:pPr>
      <w:bookmarkStart w:id="55" w:name="_Ref9933768"/>
      <w:r>
        <w:t xml:space="preserve">Рисунок </w:t>
      </w:r>
      <w:fldSimple w:instr=" SEQ Рисунок\* Arabic \* MERGEFORMAT  \* MERGEFORMAT ">
        <w:bookmarkStart w:id="56" w:name="_Ref9440093"/>
        <w:r w:rsidR="008E1C5E">
          <w:rPr>
            <w:noProof/>
          </w:rPr>
          <w:t>16</w:t>
        </w:r>
        <w:bookmarkEnd w:id="56"/>
      </w:fldSimple>
      <w:bookmarkEnd w:id="55"/>
      <w:r>
        <w:t xml:space="preserve"> – Приглашение предъявить </w:t>
      </w:r>
      <w:r w:rsidRPr="00A261B4">
        <w:t>АНП</w:t>
      </w:r>
    </w:p>
    <w:p w:rsidR="003858E4" w:rsidRDefault="00232592" w:rsidP="00232592">
      <w:pPr>
        <w:pStyle w:val="-1"/>
      </w:pPr>
      <w:r>
        <w:t>у</w:t>
      </w:r>
      <w:r w:rsidR="006E699D" w:rsidRPr="006E699D">
        <w:t xml:space="preserve">становить в считыватель АНП </w:t>
      </w:r>
      <w:r w:rsidR="0095555A">
        <w:t xml:space="preserve">с правами </w:t>
      </w:r>
      <w:r w:rsidR="006E699D" w:rsidRPr="006E699D">
        <w:t xml:space="preserve">пользователя. </w:t>
      </w:r>
      <w:r w:rsidR="006E699D" w:rsidRPr="00B62C9A">
        <w:rPr>
          <w:spacing w:val="-6"/>
        </w:rPr>
        <w:t>Если АНП установлен не</w:t>
      </w:r>
      <w:r w:rsidR="00415577">
        <w:rPr>
          <w:spacing w:val="-6"/>
        </w:rPr>
        <w:t xml:space="preserve">плотно или с перекосом, то ПАК </w:t>
      </w:r>
      <w:r w:rsidR="006E699D" w:rsidRPr="00B62C9A">
        <w:rPr>
          <w:spacing w:val="-6"/>
        </w:rPr>
        <w:t>выведет сообщение об ошибке и запросит повторно предъявить АНП</w:t>
      </w:r>
      <w:r w:rsidR="006E699D">
        <w:rPr>
          <w:spacing w:val="-6"/>
        </w:rPr>
        <w:t xml:space="preserve">. </w:t>
      </w:r>
      <w:r w:rsidR="006E699D">
        <w:t>П</w:t>
      </w:r>
      <w:r w:rsidR="006E699D" w:rsidRPr="00EF7D95">
        <w:t xml:space="preserve">осле успешного считывания </w:t>
      </w:r>
      <w:r w:rsidR="006E699D" w:rsidRPr="00A261B4">
        <w:t>АНП</w:t>
      </w:r>
      <w:r w:rsidR="006E699D" w:rsidRPr="00464215">
        <w:t xml:space="preserve"> </w:t>
      </w:r>
      <w:r w:rsidR="006E699D" w:rsidRPr="00EF7D95">
        <w:t>на</w:t>
      </w:r>
      <w:r w:rsidR="006E699D">
        <w:t xml:space="preserve"> экране</w:t>
      </w:r>
      <w:r w:rsidR="006E699D" w:rsidRPr="00EF7D95">
        <w:t xml:space="preserve"> монитор</w:t>
      </w:r>
      <w:r w:rsidR="006E699D">
        <w:t>а</w:t>
      </w:r>
      <w:r w:rsidR="006E699D" w:rsidRPr="00EF7D95">
        <w:t xml:space="preserve"> появ</w:t>
      </w:r>
      <w:r w:rsidR="006E699D">
        <w:t>и</w:t>
      </w:r>
      <w:r w:rsidR="006E699D" w:rsidRPr="00EF7D95">
        <w:t>тся приглашение ввести пароль</w:t>
      </w:r>
      <w:r w:rsidR="006E699D">
        <w:t xml:space="preserve">, как показано на рисунке </w:t>
      </w:r>
      <w:fldSimple w:instr=" REF _Ref9440119 \h  \* MERGEFORMAT ">
        <w:r w:rsidR="008E1C5E">
          <w:rPr>
            <w:noProof/>
          </w:rPr>
          <w:t>17</w:t>
        </w:r>
      </w:fldSimple>
      <w:r w:rsidR="006E699D">
        <w:t>.</w:t>
      </w:r>
    </w:p>
    <w:p w:rsidR="006E699D" w:rsidRDefault="000D54FE" w:rsidP="006C30A1">
      <w:pPr>
        <w:pStyle w:val="4a"/>
        <w:numPr>
          <w:ilvl w:val="0"/>
          <w:numId w:val="0"/>
        </w:numPr>
        <w:spacing w:before="24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3355340" cy="492760"/>
            <wp:effectExtent l="19050" t="0" r="0" b="0"/>
            <wp:docPr id="1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49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99D" w:rsidRPr="006E0BDF" w:rsidRDefault="006E699D" w:rsidP="006E699D">
      <w:pPr>
        <w:pStyle w:val="affffa"/>
      </w:pPr>
      <w:r>
        <w:t xml:space="preserve">Рисунок </w:t>
      </w:r>
      <w:fldSimple w:instr=" SEQ Рисунок\* Arabic \* MERGEFORMAT  \* MERGEFORMAT ">
        <w:bookmarkStart w:id="57" w:name="_Ref9440119"/>
        <w:r w:rsidR="008E1C5E">
          <w:rPr>
            <w:noProof/>
          </w:rPr>
          <w:t>17</w:t>
        </w:r>
        <w:bookmarkEnd w:id="57"/>
      </w:fldSimple>
      <w:r>
        <w:t xml:space="preserve"> – Приглашение к вводу пароля</w:t>
      </w:r>
    </w:p>
    <w:p w:rsidR="006E699D" w:rsidRDefault="00232592" w:rsidP="00232592">
      <w:pPr>
        <w:pStyle w:val="-1"/>
      </w:pPr>
      <w:r>
        <w:t>в</w:t>
      </w:r>
      <w:r w:rsidR="006E699D" w:rsidRPr="00EF7D95">
        <w:t xml:space="preserve">вести пароль </w:t>
      </w:r>
      <w:r w:rsidR="006E699D">
        <w:t>пользователя</w:t>
      </w:r>
      <w:r w:rsidR="006E699D" w:rsidRPr="00EF7D95">
        <w:t xml:space="preserve"> и подтвердить завершение ввода нажатием клавиши </w:t>
      </w:r>
      <w:r w:rsidR="006E699D">
        <w:t>«</w:t>
      </w:r>
      <w:proofErr w:type="spellStart"/>
      <w:r w:rsidR="006E699D" w:rsidRPr="00EF7D95">
        <w:t>Enter</w:t>
      </w:r>
      <w:proofErr w:type="spellEnd"/>
      <w:r w:rsidR="006E699D">
        <w:t>»</w:t>
      </w:r>
      <w:r w:rsidR="006E699D" w:rsidRPr="00EF7D95">
        <w:t xml:space="preserve">. При отмене ввода (клавиша </w:t>
      </w:r>
      <w:r w:rsidR="006E699D">
        <w:t>«</w:t>
      </w:r>
      <w:proofErr w:type="spellStart"/>
      <w:r w:rsidR="006E699D" w:rsidRPr="00EF7D95">
        <w:t>Esc</w:t>
      </w:r>
      <w:proofErr w:type="spellEnd"/>
      <w:r w:rsidR="006E699D">
        <w:t>»</w:t>
      </w:r>
      <w:r w:rsidR="006E699D" w:rsidRPr="00EF7D95">
        <w:t xml:space="preserve">) происходит </w:t>
      </w:r>
      <w:r w:rsidR="006E699D">
        <w:t xml:space="preserve">возврат на шаг предъявления </w:t>
      </w:r>
      <w:r w:rsidR="006E699D" w:rsidRPr="00A261B4">
        <w:t>АНП</w:t>
      </w:r>
      <w:r w:rsidR="006E699D">
        <w:t>.</w:t>
      </w:r>
    </w:p>
    <w:p w:rsidR="006E699D" w:rsidRDefault="006E699D" w:rsidP="006C30A1">
      <w:r>
        <w:t>При успешно пройденной аутентификации на экране появляется «</w:t>
      </w:r>
      <w:r w:rsidR="007D7072">
        <w:t>Меню пользователя» ПАК</w:t>
      </w:r>
      <w:r w:rsidR="00232592">
        <w:t>.</w:t>
      </w:r>
    </w:p>
    <w:p w:rsidR="006E699D" w:rsidRPr="006E699D" w:rsidRDefault="006E699D" w:rsidP="006C30A1">
      <w:r w:rsidRPr="00A261B4">
        <w:rPr>
          <w:spacing w:val="60"/>
        </w:rPr>
        <w:t>Примечание</w:t>
      </w:r>
      <w:r>
        <w:t xml:space="preserve"> – </w:t>
      </w:r>
      <w:r w:rsidRPr="00A261B4">
        <w:t>АНП</w:t>
      </w:r>
      <w:r>
        <w:t xml:space="preserve"> и </w:t>
      </w:r>
      <w:r w:rsidRPr="00EF7D95">
        <w:t>пароль</w:t>
      </w:r>
      <w:r>
        <w:t xml:space="preserve"> выдаёт пользователю </w:t>
      </w:r>
      <w:r w:rsidRPr="00A261B4">
        <w:t xml:space="preserve">администратор </w:t>
      </w:r>
      <w:r w:rsidR="00607376">
        <w:rPr>
          <w:noProof/>
        </w:rPr>
        <w:t>средств защиты информации</w:t>
      </w:r>
      <w:r w:rsidR="00232592">
        <w:t>;</w:t>
      </w:r>
    </w:p>
    <w:p w:rsidR="003858E4" w:rsidRDefault="00232592" w:rsidP="00232592">
      <w:pPr>
        <w:pStyle w:val="-1"/>
      </w:pPr>
      <w:r>
        <w:t>в</w:t>
      </w:r>
      <w:r w:rsidR="006E699D">
        <w:t>ыбрать пункт меню «Загрузка операционной системы». Запустится процедура контроля целостности. После завершения процедуры выбрать</w:t>
      </w:r>
      <w:r>
        <w:t xml:space="preserve"> пункт «Штатный режим загрузки»;</w:t>
      </w:r>
    </w:p>
    <w:p w:rsidR="002B2B81" w:rsidRDefault="00232592" w:rsidP="00232592">
      <w:pPr>
        <w:pStyle w:val="-1"/>
      </w:pPr>
      <w:r>
        <w:t>п</w:t>
      </w:r>
      <w:r w:rsidR="002B2B81">
        <w:t>риподнять манипулятор «мышь» (</w:t>
      </w:r>
      <w:proofErr w:type="gramStart"/>
      <w:r w:rsidR="002B2B81">
        <w:t>см</w:t>
      </w:r>
      <w:proofErr w:type="gramEnd"/>
      <w:r w:rsidR="002B2B81">
        <w:t>. рисунок</w:t>
      </w:r>
      <w:r w:rsidR="00DB3991">
        <w:t> </w:t>
      </w:r>
      <w:fldSimple w:instr=" REF _Ref503966608 \h  \* MERGEFORMAT ">
        <w:r w:rsidR="008E1C5E">
          <w:rPr>
            <w:noProof/>
          </w:rPr>
          <w:t>3</w:t>
        </w:r>
      </w:fldSimple>
      <w:r w:rsidR="002B2B81">
        <w:t xml:space="preserve">) от поверхности стола и убедиться, что светится </w:t>
      </w:r>
      <w:r w:rsidR="003E7803">
        <w:t>светодиодная</w:t>
      </w:r>
      <w:r w:rsidR="002B2B81">
        <w:t xml:space="preserve"> подсветка красного цвета на нижней поверхности манипулятор</w:t>
      </w:r>
      <w:r w:rsidR="006153CD">
        <w:t>а</w:t>
      </w:r>
      <w:r>
        <w:t xml:space="preserve"> «мышь»;</w:t>
      </w:r>
    </w:p>
    <w:p w:rsidR="002B2B81" w:rsidRDefault="00232592" w:rsidP="00232592">
      <w:pPr>
        <w:pStyle w:val="-1"/>
      </w:pPr>
      <w:r>
        <w:t>у</w:t>
      </w:r>
      <w:r w:rsidR="002B2B81">
        <w:t xml:space="preserve">бедиться, что на задней панели системного </w:t>
      </w:r>
      <w:r w:rsidR="00CC1F1A">
        <w:t>блока</w:t>
      </w:r>
      <w:r w:rsidR="002B2B81">
        <w:t xml:space="preserve"> около разъёма </w:t>
      </w:r>
      <w:r w:rsidR="002B2B81" w:rsidRPr="007F4432">
        <w:t>RJ45</w:t>
      </w:r>
      <w:r w:rsidR="002B2B81">
        <w:t xml:space="preserve"> с подключенным </w:t>
      </w:r>
      <w:proofErr w:type="spellStart"/>
      <w:r w:rsidR="002B2B81">
        <w:t>патч</w:t>
      </w:r>
      <w:r w:rsidR="006C7DDA">
        <w:t>-</w:t>
      </w:r>
      <w:r w:rsidR="002B2B81">
        <w:t>кордом</w:t>
      </w:r>
      <w:proofErr w:type="spellEnd"/>
      <w:r w:rsidR="002B2B81">
        <w:t xml:space="preserve"> (см. рисунок</w:t>
      </w:r>
      <w:r w:rsidR="00DB3991">
        <w:t> </w:t>
      </w:r>
      <w:fldSimple w:instr=" REF _Ref504377531 \h  \* MERGEFORMAT ">
        <w:r w:rsidR="008E1C5E">
          <w:rPr>
            <w:noProof/>
          </w:rPr>
          <w:t>9</w:t>
        </w:r>
      </w:fldSimple>
      <w:r w:rsidR="002B2B81">
        <w:t xml:space="preserve">) светится зелёным цветом индикатор подключения </w:t>
      </w:r>
      <w:r w:rsidR="00676455">
        <w:t>системного блока</w:t>
      </w:r>
      <w:r>
        <w:t xml:space="preserve"> к ЛВС;</w:t>
      </w:r>
    </w:p>
    <w:p w:rsidR="002B2B81" w:rsidRPr="00032AD3" w:rsidRDefault="00232592" w:rsidP="00232592">
      <w:pPr>
        <w:pStyle w:val="-1"/>
      </w:pPr>
      <w:r>
        <w:t>п</w:t>
      </w:r>
      <w:r w:rsidR="002B2B81" w:rsidRPr="00032AD3">
        <w:t>ри нормальном включении ПЭВМ должны светиться</w:t>
      </w:r>
      <w:r w:rsidR="003D5A26" w:rsidRPr="00032AD3">
        <w:t>:</w:t>
      </w:r>
      <w:r w:rsidR="002B2B81" w:rsidRPr="00032AD3">
        <w:t xml:space="preserve"> </w:t>
      </w:r>
      <w:r w:rsidR="00DB3991" w:rsidRPr="00032AD3">
        <w:t>индикатор питания ИБП</w:t>
      </w:r>
      <w:r w:rsidR="003D5A26" w:rsidRPr="00032AD3">
        <w:t xml:space="preserve"> зелёным цветом;</w:t>
      </w:r>
      <w:r w:rsidR="00DB3991" w:rsidRPr="00032AD3">
        <w:t xml:space="preserve"> </w:t>
      </w:r>
      <w:r w:rsidR="002B2B81" w:rsidRPr="00032AD3">
        <w:t>индикаторы включения на внешней панели системного блока</w:t>
      </w:r>
      <w:r w:rsidR="003D5A26" w:rsidRPr="00032AD3">
        <w:t>;</w:t>
      </w:r>
      <w:r w:rsidR="002B2B81" w:rsidRPr="00032AD3">
        <w:t xml:space="preserve"> </w:t>
      </w:r>
      <w:r w:rsidR="00676455" w:rsidRPr="00032AD3">
        <w:t xml:space="preserve">индикатор </w:t>
      </w:r>
      <w:r w:rsidR="005F0D4B" w:rsidRPr="00032AD3">
        <w:t xml:space="preserve">включения </w:t>
      </w:r>
      <w:r w:rsidR="00676455" w:rsidRPr="00032AD3">
        <w:t>на</w:t>
      </w:r>
      <w:r w:rsidR="002B2B81" w:rsidRPr="00032AD3">
        <w:t xml:space="preserve"> монитор</w:t>
      </w:r>
      <w:r w:rsidR="00676455" w:rsidRPr="00032AD3">
        <w:t>е</w:t>
      </w:r>
      <w:r w:rsidR="003D5A26" w:rsidRPr="00032AD3">
        <w:t>;</w:t>
      </w:r>
      <w:r w:rsidR="002B2B81" w:rsidRPr="00032AD3">
        <w:t xml:space="preserve"> лазерная подсветка </w:t>
      </w:r>
      <w:r w:rsidR="003D5A26" w:rsidRPr="00032AD3">
        <w:t xml:space="preserve">на нижней поверхности манипулятор «мышь» </w:t>
      </w:r>
      <w:r w:rsidR="002B2B81" w:rsidRPr="00032AD3">
        <w:t>красн</w:t>
      </w:r>
      <w:r w:rsidR="003D5A26" w:rsidRPr="00032AD3">
        <w:t>ым</w:t>
      </w:r>
      <w:r w:rsidR="002B2B81" w:rsidRPr="00032AD3">
        <w:t xml:space="preserve"> цвет</w:t>
      </w:r>
      <w:r w:rsidR="003D5A26" w:rsidRPr="00032AD3">
        <w:t>ом</w:t>
      </w:r>
      <w:r w:rsidR="002B2B81" w:rsidRPr="00032AD3">
        <w:t>, индикатор подключения около разъёма RJ45</w:t>
      </w:r>
      <w:r w:rsidR="003D5A26" w:rsidRPr="00032AD3">
        <w:t>.</w:t>
      </w:r>
      <w:r w:rsidR="002B2B81" w:rsidRPr="00032AD3">
        <w:t xml:space="preserve"> </w:t>
      </w:r>
      <w:r w:rsidR="003D5A26" w:rsidRPr="00032AD3">
        <w:t>Должны</w:t>
      </w:r>
      <w:r w:rsidR="002B2B81" w:rsidRPr="00032AD3">
        <w:t xml:space="preserve"> отсутствовать сообщения о </w:t>
      </w:r>
      <w:r w:rsidR="005F0D4B" w:rsidRPr="00032AD3">
        <w:t xml:space="preserve">сбоях и ошибках при загрузке ОС, а также успешно введён пароль пользователя с клавиатуры. </w:t>
      </w:r>
      <w:r w:rsidR="002B2B81" w:rsidRPr="00032AD3">
        <w:t>После загрузки ОС на экране монитора должно отобразиться приглашение ОС к работе.</w:t>
      </w:r>
      <w:r w:rsidR="005F0D4B" w:rsidRPr="00032AD3">
        <w:t xml:space="preserve"> </w:t>
      </w:r>
    </w:p>
    <w:p w:rsidR="00FE1DCD" w:rsidRDefault="00FE1DCD" w:rsidP="008901E9">
      <w:pPr>
        <w:pStyle w:val="30"/>
        <w:spacing w:before="280" w:after="280"/>
      </w:pPr>
      <w:bookmarkStart w:id="58" w:name="_Toc500495626"/>
      <w:bookmarkStart w:id="59" w:name="_Toc116042814"/>
      <w:r w:rsidRPr="00953680">
        <w:lastRenderedPageBreak/>
        <w:t xml:space="preserve">Установка </w:t>
      </w:r>
      <w:r>
        <w:t xml:space="preserve">и настройка </w:t>
      </w:r>
      <w:r w:rsidRPr="00953680">
        <w:t>программного обеспечения</w:t>
      </w:r>
      <w:bookmarkEnd w:id="58"/>
      <w:bookmarkEnd w:id="59"/>
    </w:p>
    <w:p w:rsidR="00FE1DCD" w:rsidRPr="003D5A26" w:rsidRDefault="00FE1DCD" w:rsidP="00FE1DCD">
      <w:pPr>
        <w:pStyle w:val="4a"/>
      </w:pPr>
      <w:bookmarkStart w:id="60" w:name="_Ref26371257"/>
      <w:r w:rsidRPr="003D5A26">
        <w:t xml:space="preserve">Изделие поставляют с предустановленным </w:t>
      </w:r>
      <w:r w:rsidR="008901E9">
        <w:t xml:space="preserve">общим и специальным </w:t>
      </w:r>
      <w:proofErr w:type="gramStart"/>
      <w:r w:rsidR="008537B9" w:rsidRPr="003D5A26">
        <w:t>ПО</w:t>
      </w:r>
      <w:proofErr w:type="gramEnd"/>
      <w:r w:rsidR="008537B9" w:rsidRPr="003D5A26">
        <w:t>, указанным в</w:t>
      </w:r>
      <w:r w:rsidR="003361F1" w:rsidRPr="003D5A26">
        <w:t xml:space="preserve"> </w:t>
      </w:r>
      <w:fldSimple w:instr=" REF _Ref20311684 \r \h  \* MERGEFORMAT ">
        <w:r w:rsidR="008E1C5E">
          <w:t>1.1.2.5</w:t>
        </w:r>
      </w:fldSimple>
      <w:r w:rsidR="003361F1" w:rsidRPr="003D5A26">
        <w:t xml:space="preserve"> и </w:t>
      </w:r>
      <w:fldSimple w:instr=" REF _Ref20311698 \r \h  \* MERGEFORMAT ">
        <w:r w:rsidR="008E1C5E">
          <w:t>1.1.2.6</w:t>
        </w:r>
      </w:fldSimple>
      <w:r w:rsidR="008537B9" w:rsidRPr="003D5A26">
        <w:t>.</w:t>
      </w:r>
      <w:bookmarkEnd w:id="60"/>
    </w:p>
    <w:p w:rsidR="008537B9" w:rsidRDefault="008537B9" w:rsidP="008537B9">
      <w:r w:rsidRPr="003D5A26">
        <w:t xml:space="preserve">Переустановку </w:t>
      </w:r>
      <w:r w:rsidR="0034019E" w:rsidRPr="003D5A26">
        <w:t xml:space="preserve">и настройку </w:t>
      </w:r>
      <w:r w:rsidRPr="003D5A26">
        <w:t xml:space="preserve">общего ПО </w:t>
      </w:r>
      <w:r w:rsidR="00371B7F" w:rsidRPr="003D5A26">
        <w:t>должен проводить</w:t>
      </w:r>
      <w:r w:rsidRPr="003D5A26">
        <w:t xml:space="preserve"> </w:t>
      </w:r>
      <w:r w:rsidR="00371B7F" w:rsidRPr="003D5A26">
        <w:t xml:space="preserve">представитель </w:t>
      </w:r>
      <w:r w:rsidR="003D5A26" w:rsidRPr="003D5A26">
        <w:t>предприятия-</w:t>
      </w:r>
      <w:r w:rsidR="00371B7F" w:rsidRPr="003D5A26">
        <w:t xml:space="preserve">изготовителя </w:t>
      </w:r>
      <w:r w:rsidR="00DA4A25" w:rsidRPr="003D5A26">
        <w:t xml:space="preserve">в порядке, указанном в таблице </w:t>
      </w:r>
      <w:fldSimple w:instr=" REF _Ref17277116 \h  \* MERGEFORMAT ">
        <w:r w:rsidR="008E1C5E">
          <w:rPr>
            <w:noProof/>
          </w:rPr>
          <w:t>1</w:t>
        </w:r>
      </w:fldSimple>
      <w:r w:rsidR="00DA4A25" w:rsidRPr="003D5A26">
        <w:t>.</w:t>
      </w:r>
      <w:r w:rsidR="00371B7F" w:rsidRPr="003D5A26">
        <w:t xml:space="preserve"> Переустановку специального ПО</w:t>
      </w:r>
      <w:r w:rsidR="00277A61" w:rsidRPr="003D5A26">
        <w:t xml:space="preserve"> </w:t>
      </w:r>
      <w:r w:rsidR="00DA4A25" w:rsidRPr="003D5A26">
        <w:t xml:space="preserve">должен проводить </w:t>
      </w:r>
      <w:r w:rsidR="00DA4A25" w:rsidRPr="003D5A26">
        <w:rPr>
          <w:spacing w:val="-4"/>
        </w:rPr>
        <w:t xml:space="preserve">пользователь </w:t>
      </w:r>
      <w:r w:rsidR="00DA4A25" w:rsidRPr="003D5A26">
        <w:t xml:space="preserve">с правами администратора в порядке, указанном в таблице </w:t>
      </w:r>
      <w:fldSimple w:instr=" REF _Ref17277116 \h  \* MERGEFORMAT ">
        <w:r w:rsidR="008E1C5E">
          <w:rPr>
            <w:noProof/>
          </w:rPr>
          <w:t>1</w:t>
        </w:r>
      </w:fldSimple>
      <w:r w:rsidR="00DA4A25" w:rsidRPr="003D5A26">
        <w:t>, используя</w:t>
      </w:r>
      <w:r w:rsidR="00277A61" w:rsidRPr="003D5A26">
        <w:t xml:space="preserve"> НЗ с </w:t>
      </w:r>
      <w:r w:rsidR="00FF6675">
        <w:t>ПК</w:t>
      </w:r>
      <w:r w:rsidR="008901E9">
        <w:t> </w:t>
      </w:r>
      <w:r w:rsidR="00FF6675">
        <w:t>ПООС</w:t>
      </w:r>
      <w:r w:rsidR="00277A61" w:rsidRPr="003D5A26">
        <w:t xml:space="preserve"> из состава изделия</w:t>
      </w:r>
      <w:r w:rsidR="003361F1" w:rsidRPr="003D5A26">
        <w:t>.</w:t>
      </w:r>
    </w:p>
    <w:p w:rsidR="008537B9" w:rsidRPr="00BB3E5E" w:rsidRDefault="008537B9" w:rsidP="008901E9">
      <w:pPr>
        <w:pStyle w:val="affff6"/>
      </w:pPr>
      <w:r w:rsidRPr="00BB3E5E">
        <w:t>Т а б л и </w:t>
      </w:r>
      <w:proofErr w:type="spellStart"/>
      <w:proofErr w:type="gramStart"/>
      <w:r w:rsidRPr="00BB3E5E">
        <w:t>ц</w:t>
      </w:r>
      <w:proofErr w:type="spellEnd"/>
      <w:proofErr w:type="gramEnd"/>
      <w:r w:rsidRPr="00BB3E5E">
        <w:t> а  </w:t>
      </w:r>
      <w:fldSimple w:instr=" SEQ Таблица \* ARABIC ">
        <w:bookmarkStart w:id="61" w:name="_Ref17277116"/>
        <w:r w:rsidR="008E1C5E">
          <w:rPr>
            <w:noProof/>
          </w:rPr>
          <w:t>1</w:t>
        </w:r>
        <w:bookmarkEnd w:id="61"/>
      </w:fldSimple>
    </w:p>
    <w:tbl>
      <w:tblPr>
        <w:tblW w:w="5000" w:type="pct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5070"/>
        <w:gridCol w:w="4783"/>
      </w:tblGrid>
      <w:tr w:rsidR="008537B9" w:rsidRPr="00A25378" w:rsidTr="008901E9">
        <w:trPr>
          <w:trHeight w:val="567"/>
          <w:tblHeader/>
        </w:trPr>
        <w:tc>
          <w:tcPr>
            <w:tcW w:w="2573" w:type="pct"/>
            <w:tcBorders>
              <w:bottom w:val="double" w:sz="4" w:space="0" w:color="auto"/>
            </w:tcBorders>
            <w:vAlign w:val="center"/>
          </w:tcPr>
          <w:p w:rsidR="008537B9" w:rsidRPr="00BB3E5E" w:rsidRDefault="008537B9" w:rsidP="003361F1">
            <w:pPr>
              <w:pStyle w:val="-"/>
              <w:keepNext/>
            </w:pPr>
            <w:r w:rsidRPr="00BB3E5E">
              <w:t>Наименование</w:t>
            </w:r>
            <w:r w:rsidR="00277A61">
              <w:t xml:space="preserve"> </w:t>
            </w:r>
            <w:proofErr w:type="gramStart"/>
            <w:r w:rsidR="00277A61">
              <w:t>ПО</w:t>
            </w:r>
            <w:proofErr w:type="gramEnd"/>
          </w:p>
        </w:tc>
        <w:tc>
          <w:tcPr>
            <w:tcW w:w="2427" w:type="pct"/>
            <w:tcBorders>
              <w:bottom w:val="double" w:sz="4" w:space="0" w:color="auto"/>
            </w:tcBorders>
            <w:vAlign w:val="center"/>
          </w:tcPr>
          <w:p w:rsidR="008537B9" w:rsidRPr="00BB3E5E" w:rsidRDefault="003361F1" w:rsidP="00196523">
            <w:pPr>
              <w:pStyle w:val="-"/>
              <w:keepNext/>
            </w:pPr>
            <w:r w:rsidRPr="002208EC">
              <w:t>Порядок проведения установки</w:t>
            </w:r>
            <w:r>
              <w:t xml:space="preserve"> </w:t>
            </w:r>
          </w:p>
        </w:tc>
      </w:tr>
      <w:tr w:rsidR="008537B9" w:rsidRPr="00A25378" w:rsidTr="008901E9">
        <w:trPr>
          <w:trHeight w:val="851"/>
        </w:trPr>
        <w:tc>
          <w:tcPr>
            <w:tcW w:w="2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37B9" w:rsidRPr="00FE1DCD" w:rsidRDefault="008537B9" w:rsidP="006C30A1">
            <w:pPr>
              <w:pStyle w:val="-5"/>
              <w:ind w:left="0"/>
            </w:pPr>
            <w:r w:rsidRPr="00C80C83">
              <w:rPr>
                <w:shd w:val="clear" w:color="auto" w:fill="FFFFFF"/>
                <w:lang w:val="en-US"/>
              </w:rPr>
              <w:t>Microsoft Windows 7</w:t>
            </w:r>
          </w:p>
        </w:tc>
        <w:tc>
          <w:tcPr>
            <w:tcW w:w="2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37B9" w:rsidRPr="00FE1DCD" w:rsidRDefault="008537B9" w:rsidP="006C30A1">
            <w:pPr>
              <w:pStyle w:val="-5"/>
              <w:ind w:left="0"/>
            </w:pPr>
            <w:r w:rsidRPr="00C44F5B">
              <w:t>Установку ОС проводить с НЗ</w:t>
            </w:r>
            <w:r w:rsidR="001D7E79">
              <w:rPr>
                <w:rFonts w:eastAsia="Calibri"/>
              </w:rPr>
              <w:t xml:space="preserve"> с дистрибутивом</w:t>
            </w:r>
            <w:r w:rsidRPr="00C44F5B">
              <w:t>, выполняя действия, указанные ОС</w:t>
            </w:r>
          </w:p>
        </w:tc>
      </w:tr>
      <w:tr w:rsidR="00D85832" w:rsidRPr="008537B9" w:rsidTr="008901E9">
        <w:trPr>
          <w:trHeight w:val="851"/>
        </w:trPr>
        <w:tc>
          <w:tcPr>
            <w:tcW w:w="2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832" w:rsidRDefault="005F7BE3" w:rsidP="006C30A1">
            <w:pPr>
              <w:pStyle w:val="-0"/>
              <w:numPr>
                <w:ilvl w:val="0"/>
                <w:numId w:val="0"/>
              </w:numPr>
              <w:jc w:val="left"/>
              <w:rPr>
                <w:rFonts w:eastAsia="MS Mincho"/>
                <w:spacing w:val="-8"/>
                <w:lang w:val="ru-RU"/>
              </w:rPr>
            </w:pPr>
            <w:r w:rsidRPr="00A71196">
              <w:t>RU</w:t>
            </w:r>
            <w:r w:rsidR="00415577">
              <w:rPr>
                <w:lang w:val="ru-RU"/>
              </w:rPr>
              <w:t>.</w:t>
            </w:r>
            <w:r w:rsidR="00415577">
              <w:t>00000000</w:t>
            </w:r>
            <w:r w:rsidR="00415577">
              <w:rPr>
                <w:lang w:val="ru-RU"/>
              </w:rPr>
              <w:t>.</w:t>
            </w:r>
            <w:r w:rsidR="00415577">
              <w:t>0000</w:t>
            </w:r>
            <w:r w:rsidRPr="005F7BE3">
              <w:rPr>
                <w:lang w:val="ru-RU"/>
              </w:rPr>
              <w:t>00.001</w:t>
            </w:r>
          </w:p>
          <w:p w:rsidR="00D85832" w:rsidRPr="00D85832" w:rsidRDefault="00D85832" w:rsidP="006C30A1">
            <w:pPr>
              <w:pStyle w:val="-0"/>
              <w:numPr>
                <w:ilvl w:val="0"/>
                <w:numId w:val="0"/>
              </w:numPr>
              <w:jc w:val="left"/>
              <w:rPr>
                <w:lang w:val="ru-RU"/>
              </w:rPr>
            </w:pPr>
            <w:r>
              <w:rPr>
                <w:lang w:val="ru-RU"/>
              </w:rPr>
              <w:t>С</w:t>
            </w:r>
            <w:r w:rsidRPr="00421295">
              <w:rPr>
                <w:lang w:val="ru-RU"/>
              </w:rPr>
              <w:t>редство защиты информации</w:t>
            </w:r>
            <w:r>
              <w:rPr>
                <w:lang w:val="ru-RU"/>
              </w:rPr>
              <w:t xml:space="preserve"> </w:t>
            </w:r>
            <w:r>
              <w:t>Secret</w:t>
            </w:r>
            <w:r>
              <w:rPr>
                <w:lang w:val="ru-RU"/>
              </w:rPr>
              <w:t> </w:t>
            </w:r>
            <w:r>
              <w:t>Net</w:t>
            </w:r>
            <w:r w:rsidR="00EB5AF0">
              <w:rPr>
                <w:lang w:val="ru-RU"/>
              </w:rPr>
              <w:t> </w:t>
            </w:r>
            <w:r w:rsidR="00F338F4" w:rsidRPr="00A71196">
              <w:t>Studio</w:t>
            </w:r>
          </w:p>
        </w:tc>
        <w:tc>
          <w:tcPr>
            <w:tcW w:w="2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832" w:rsidRPr="00C44F5B" w:rsidRDefault="00D85832" w:rsidP="006C30A1">
            <w:pPr>
              <w:pStyle w:val="-5"/>
              <w:ind w:left="0"/>
            </w:pPr>
            <w:r w:rsidRPr="00C44F5B">
              <w:t xml:space="preserve">Установку </w:t>
            </w:r>
            <w:r>
              <w:t xml:space="preserve">программы </w:t>
            </w:r>
            <w:r w:rsidRPr="00C44F5B">
              <w:t>проводить с НЗ</w:t>
            </w:r>
            <w:r w:rsidR="001D7E79">
              <w:rPr>
                <w:rFonts w:eastAsia="Calibri"/>
              </w:rPr>
              <w:t xml:space="preserve"> с дистрибутивом</w:t>
            </w:r>
            <w:r w:rsidRPr="00C44F5B">
              <w:t>, выполняя действия, указанные программой</w:t>
            </w:r>
          </w:p>
        </w:tc>
      </w:tr>
      <w:tr w:rsidR="0034019E" w:rsidRPr="008537B9" w:rsidTr="008901E9">
        <w:trPr>
          <w:trHeight w:val="851"/>
        </w:trPr>
        <w:tc>
          <w:tcPr>
            <w:tcW w:w="2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19E" w:rsidRPr="004D43C7" w:rsidRDefault="00415577" w:rsidP="006C30A1">
            <w:pPr>
              <w:pStyle w:val="-0"/>
              <w:numPr>
                <w:ilvl w:val="0"/>
                <w:numId w:val="0"/>
              </w:numPr>
              <w:jc w:val="left"/>
            </w:pPr>
            <w:r>
              <w:t>000.00000000.00000</w:t>
            </w:r>
            <w:r w:rsidR="0034019E" w:rsidRPr="004D43C7">
              <w:t>-05</w:t>
            </w:r>
          </w:p>
          <w:p w:rsidR="0034019E" w:rsidRPr="004D43C7" w:rsidRDefault="0034019E" w:rsidP="006C30A1">
            <w:pPr>
              <w:pStyle w:val="-0"/>
              <w:numPr>
                <w:ilvl w:val="0"/>
                <w:numId w:val="0"/>
              </w:numPr>
              <w:jc w:val="left"/>
            </w:pPr>
            <w:proofErr w:type="spellStart"/>
            <w:r w:rsidRPr="001B1F09">
              <w:t>Kaspersky</w:t>
            </w:r>
            <w:proofErr w:type="spellEnd"/>
            <w:r w:rsidRPr="004D43C7">
              <w:t xml:space="preserve"> </w:t>
            </w:r>
            <w:r w:rsidRPr="001B1F09">
              <w:t>Endpoint</w:t>
            </w:r>
            <w:r w:rsidRPr="004D43C7">
              <w:t xml:space="preserve"> </w:t>
            </w:r>
            <w:r w:rsidRPr="001B1F09">
              <w:t>Security</w:t>
            </w:r>
            <w:r w:rsidRPr="004D43C7">
              <w:t xml:space="preserve"> 10 </w:t>
            </w:r>
            <w:r w:rsidRPr="001D7E79">
              <w:rPr>
                <w:lang w:val="ru-RU"/>
              </w:rPr>
              <w:t>для</w:t>
            </w:r>
            <w:r w:rsidRPr="004D43C7">
              <w:t xml:space="preserve"> </w:t>
            </w:r>
            <w:r w:rsidRPr="001B1F09">
              <w:t>Windows</w:t>
            </w:r>
          </w:p>
        </w:tc>
        <w:tc>
          <w:tcPr>
            <w:tcW w:w="2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19E" w:rsidRPr="008537B9" w:rsidRDefault="0034019E" w:rsidP="006C30A1">
            <w:pPr>
              <w:pStyle w:val="-5"/>
              <w:ind w:left="0"/>
            </w:pPr>
            <w:r w:rsidRPr="00C44F5B">
              <w:t xml:space="preserve">Установку </w:t>
            </w:r>
            <w:r>
              <w:t xml:space="preserve">программы </w:t>
            </w:r>
            <w:r w:rsidRPr="00C44F5B">
              <w:t>проводить с НЗ</w:t>
            </w:r>
            <w:r>
              <w:rPr>
                <w:rFonts w:eastAsia="Calibri"/>
              </w:rPr>
              <w:t xml:space="preserve"> с дистрибутивом</w:t>
            </w:r>
            <w:r w:rsidRPr="00C44F5B">
              <w:t>, выполняя действия, указанные программой</w:t>
            </w:r>
          </w:p>
        </w:tc>
      </w:tr>
      <w:tr w:rsidR="0034019E" w:rsidRPr="00A25378" w:rsidTr="008901E9">
        <w:trPr>
          <w:trHeight w:val="851"/>
        </w:trPr>
        <w:tc>
          <w:tcPr>
            <w:tcW w:w="2573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34019E" w:rsidRPr="00C80C83" w:rsidRDefault="0034019E" w:rsidP="0034019E">
            <w:pPr>
              <w:pStyle w:val="-5"/>
              <w:ind w:left="0"/>
              <w:rPr>
                <w:shd w:val="clear" w:color="auto" w:fill="FFFFFF"/>
                <w:lang w:val="en-US"/>
              </w:rPr>
            </w:pPr>
            <w:proofErr w:type="spellStart"/>
            <w:r w:rsidRPr="00C80C83">
              <w:t>Microsoft</w:t>
            </w:r>
            <w:proofErr w:type="spellEnd"/>
            <w:r w:rsidRPr="00C80C83">
              <w:t xml:space="preserve"> </w:t>
            </w:r>
            <w:proofErr w:type="spellStart"/>
            <w:r w:rsidRPr="00C80C83">
              <w:t>Office</w:t>
            </w:r>
            <w:proofErr w:type="spellEnd"/>
            <w:r w:rsidRPr="00C80C83">
              <w:t xml:space="preserve"> 2016</w:t>
            </w:r>
          </w:p>
        </w:tc>
        <w:tc>
          <w:tcPr>
            <w:tcW w:w="242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8901E9" w:rsidRPr="00C44F5B" w:rsidRDefault="0034019E" w:rsidP="00B90F9E">
            <w:pPr>
              <w:pStyle w:val="-5"/>
              <w:ind w:left="0"/>
            </w:pPr>
            <w:r w:rsidRPr="00C44F5B">
              <w:t xml:space="preserve">Установку </w:t>
            </w:r>
            <w:r>
              <w:t xml:space="preserve">пакета программ </w:t>
            </w:r>
            <w:r w:rsidRPr="00C44F5B">
              <w:t>проводить с НЗ</w:t>
            </w:r>
            <w:r>
              <w:rPr>
                <w:rFonts w:eastAsia="Calibri"/>
              </w:rPr>
              <w:t xml:space="preserve"> с дистрибутивом</w:t>
            </w:r>
            <w:r w:rsidRPr="00C44F5B">
              <w:t>, выполняя действия, указанные программой</w:t>
            </w:r>
          </w:p>
        </w:tc>
      </w:tr>
      <w:tr w:rsidR="003361F1" w:rsidRPr="008537B9" w:rsidTr="008901E9">
        <w:trPr>
          <w:trHeight w:val="454"/>
        </w:trPr>
        <w:tc>
          <w:tcPr>
            <w:tcW w:w="2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61F1" w:rsidRPr="003361F1" w:rsidRDefault="00B90F9E" w:rsidP="00EB5AF0">
            <w:pPr>
              <w:pStyle w:val="-0"/>
              <w:numPr>
                <w:ilvl w:val="0"/>
                <w:numId w:val="0"/>
              </w:numPr>
              <w:jc w:val="left"/>
              <w:rPr>
                <w:rFonts w:eastAsia="MS Mincho"/>
                <w:spacing w:val="-8"/>
                <w:lang w:val="ru-RU"/>
              </w:rPr>
            </w:pPr>
            <w:r>
              <w:rPr>
                <w:lang w:val="ru-RU"/>
              </w:rPr>
              <w:t>ПК ОПУД</w:t>
            </w:r>
          </w:p>
        </w:tc>
        <w:tc>
          <w:tcPr>
            <w:tcW w:w="2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61F1" w:rsidRPr="00C44F5B" w:rsidRDefault="003361F1" w:rsidP="00B90F9E">
            <w:pPr>
              <w:pStyle w:val="-5"/>
              <w:ind w:left="0"/>
            </w:pPr>
            <w:r w:rsidRPr="001E36C2">
              <w:t>Установку программы проводить с НЗ, выполняя действия в соответствии с документом</w:t>
            </w:r>
            <w:r>
              <w:t xml:space="preserve"> </w:t>
            </w:r>
            <w:r w:rsidR="00415577">
              <w:t>ВБМА.00000</w:t>
            </w:r>
            <w:r w:rsidR="00FF6675">
              <w:t>-01</w:t>
            </w:r>
            <w:r>
              <w:t> </w:t>
            </w:r>
            <w:r w:rsidR="00415577">
              <w:t>0</w:t>
            </w:r>
            <w:r w:rsidRPr="00147056">
              <w:t>1</w:t>
            </w:r>
            <w:r>
              <w:t> </w:t>
            </w:r>
            <w:r w:rsidRPr="00147056">
              <w:t>01 «</w:t>
            </w:r>
            <w:r w:rsidR="00B90F9E">
              <w:t xml:space="preserve">Программный комплекс </w:t>
            </w:r>
            <w:r w:rsidR="00B90F9E" w:rsidRPr="00A370AB">
              <w:t>обеспечения пунктов удаленного доступа</w:t>
            </w:r>
            <w:r w:rsidRPr="00147056">
              <w:t>. Описание применения»</w:t>
            </w:r>
          </w:p>
        </w:tc>
      </w:tr>
    </w:tbl>
    <w:p w:rsidR="003361F1" w:rsidRDefault="003361F1" w:rsidP="00DA4A25">
      <w:pPr>
        <w:spacing w:before="240"/>
      </w:pPr>
      <w:r>
        <w:t>Порядок д</w:t>
      </w:r>
      <w:r w:rsidRPr="00095F07">
        <w:t>ействи</w:t>
      </w:r>
      <w:r>
        <w:t>й</w:t>
      </w:r>
      <w:r w:rsidR="005748D1">
        <w:t xml:space="preserve"> по установке, </w:t>
      </w:r>
      <w:r w:rsidRPr="00095F07">
        <w:t xml:space="preserve">настройке </w:t>
      </w:r>
      <w:r w:rsidR="005748D1">
        <w:t xml:space="preserve">и активации </w:t>
      </w:r>
      <w:r w:rsidRPr="00095F07">
        <w:t>ПО</w:t>
      </w:r>
      <w:r>
        <w:t xml:space="preserve">, указанного в таблице </w:t>
      </w:r>
      <w:r w:rsidR="00D86640">
        <w:fldChar w:fldCharType="begin"/>
      </w:r>
      <w:r>
        <w:instrText xml:space="preserve"> REF _Ref17277116 \h </w:instrText>
      </w:r>
      <w:r w:rsidR="00D86640">
        <w:fldChar w:fldCharType="separate"/>
      </w:r>
      <w:r w:rsidR="008E1C5E">
        <w:rPr>
          <w:noProof/>
        </w:rPr>
        <w:t>1</w:t>
      </w:r>
      <w:r w:rsidR="00D86640">
        <w:fldChar w:fldCharType="end"/>
      </w:r>
      <w:r>
        <w:t>,</w:t>
      </w:r>
      <w:r w:rsidRPr="00095F07">
        <w:t xml:space="preserve"> привед</w:t>
      </w:r>
      <w:r>
        <w:t>ё</w:t>
      </w:r>
      <w:r w:rsidRPr="00095F07">
        <w:t>н в приложении</w:t>
      </w:r>
      <w:proofErr w:type="gramStart"/>
      <w:r w:rsidRPr="00095F07">
        <w:t xml:space="preserve"> </w:t>
      </w:r>
      <w:r w:rsidR="00D86640">
        <w:fldChar w:fldCharType="begin"/>
      </w:r>
      <w:r w:rsidR="005C447A">
        <w:instrText xml:space="preserve"> REF  _Ref20316619 \h \r \t </w:instrText>
      </w:r>
      <w:r w:rsidR="00D86640">
        <w:fldChar w:fldCharType="separate"/>
      </w:r>
      <w:r w:rsidR="008E1C5E">
        <w:t>А</w:t>
      </w:r>
      <w:proofErr w:type="gramEnd"/>
      <w:r w:rsidR="00D86640">
        <w:fldChar w:fldCharType="end"/>
      </w:r>
      <w:r w:rsidRPr="00095F07">
        <w:t>.</w:t>
      </w:r>
    </w:p>
    <w:p w:rsidR="00A878F5" w:rsidRPr="007B13EA" w:rsidRDefault="00A878F5" w:rsidP="00A878F5">
      <w:pPr>
        <w:pStyle w:val="-3"/>
        <w:rPr>
          <w:sz w:val="2"/>
          <w:szCs w:val="2"/>
        </w:rPr>
      </w:pPr>
    </w:p>
    <w:p w:rsidR="00B33E5F" w:rsidRDefault="00B33E5F" w:rsidP="008901E9">
      <w:pPr>
        <w:pStyle w:val="21"/>
        <w:spacing w:before="280" w:after="280"/>
      </w:pPr>
      <w:bookmarkStart w:id="62" w:name="_Toc500495628"/>
      <w:bookmarkStart w:id="63" w:name="_Toc116042815"/>
      <w:r>
        <w:t>Использование изделия</w:t>
      </w:r>
      <w:bookmarkEnd w:id="63"/>
    </w:p>
    <w:p w:rsidR="00B33E5F" w:rsidRDefault="00B33E5F" w:rsidP="008901E9">
      <w:pPr>
        <w:pStyle w:val="30"/>
        <w:spacing w:before="280" w:after="280"/>
      </w:pPr>
      <w:bookmarkStart w:id="64" w:name="_Toc116042816"/>
      <w:r>
        <w:t>Порядок действия пользователя при выполнении задач применения изделия</w:t>
      </w:r>
      <w:bookmarkEnd w:id="64"/>
    </w:p>
    <w:p w:rsidR="00232592" w:rsidRDefault="00232592" w:rsidP="0084302D">
      <w:pPr>
        <w:pStyle w:val="4a"/>
        <w:spacing w:line="252" w:lineRule="auto"/>
      </w:pPr>
      <w:r>
        <w:t xml:space="preserve">Для </w:t>
      </w:r>
      <w:r w:rsidRPr="00177145">
        <w:t xml:space="preserve">обеспечения </w:t>
      </w:r>
      <w:r>
        <w:t xml:space="preserve">автоматизированного обмена информацией (данными, документами) </w:t>
      </w:r>
      <w:r w:rsidRPr="000B39B9">
        <w:t>действи</w:t>
      </w:r>
      <w:r>
        <w:t>й</w:t>
      </w:r>
      <w:r w:rsidRPr="000B39B9">
        <w:t xml:space="preserve"> пользователя</w:t>
      </w:r>
      <w:r>
        <w:t xml:space="preserve"> не требуются</w:t>
      </w:r>
      <w:r w:rsidRPr="000B39B9">
        <w:rPr>
          <w:shd w:val="clear" w:color="auto" w:fill="FFFFFF"/>
        </w:rPr>
        <w:t>.</w:t>
      </w:r>
    </w:p>
    <w:p w:rsidR="00B33E5F" w:rsidRPr="005748D1" w:rsidRDefault="00B33E5F" w:rsidP="0084302D">
      <w:pPr>
        <w:pStyle w:val="4a"/>
        <w:spacing w:line="252" w:lineRule="auto"/>
      </w:pPr>
      <w:r>
        <w:t xml:space="preserve">Нажать на кнопку «Пуск» на панели задач ОС для вызова главного меню. </w:t>
      </w:r>
      <w:r w:rsidRPr="00B33E5F">
        <w:rPr>
          <w:color w:val="000000"/>
          <w:shd w:val="clear" w:color="auto" w:fill="FFFFFF"/>
        </w:rPr>
        <w:t>При помощи этого меню осуществляется быстрый доступ к программам, документам и другим объектам, включенным в меню</w:t>
      </w:r>
      <w:r>
        <w:rPr>
          <w:color w:val="000000"/>
          <w:shd w:val="clear" w:color="auto" w:fill="FFFFFF"/>
        </w:rPr>
        <w:t xml:space="preserve"> </w:t>
      </w:r>
      <w:r>
        <w:t>«Пуск»</w:t>
      </w:r>
      <w:r w:rsidRPr="00B33E5F">
        <w:rPr>
          <w:color w:val="000000"/>
          <w:shd w:val="clear" w:color="auto" w:fill="FFFFFF"/>
        </w:rPr>
        <w:t>. Имеется возможность запустить программу из командной строки, обратиться к справочной информации, найти нужный файл или папку.</w:t>
      </w:r>
    </w:p>
    <w:p w:rsidR="00B33E5F" w:rsidRDefault="00B33E5F" w:rsidP="0084302D">
      <w:pPr>
        <w:spacing w:line="252" w:lineRule="auto"/>
        <w:rPr>
          <w:shd w:val="clear" w:color="auto" w:fill="FFFFFF"/>
        </w:rPr>
      </w:pPr>
      <w:r>
        <w:rPr>
          <w:shd w:val="clear" w:color="auto" w:fill="FFFFFF"/>
        </w:rPr>
        <w:t>Выбрать необходим</w:t>
      </w:r>
      <w:r w:rsidR="00EB5AF0">
        <w:rPr>
          <w:shd w:val="clear" w:color="auto" w:fill="FFFFFF"/>
        </w:rPr>
        <w:t>ую</w:t>
      </w:r>
      <w:r>
        <w:rPr>
          <w:shd w:val="clear" w:color="auto" w:fill="FFFFFF"/>
        </w:rPr>
        <w:t xml:space="preserve"> для </w:t>
      </w:r>
      <w:r w:rsidR="00C52BB7">
        <w:rPr>
          <w:shd w:val="clear" w:color="auto" w:fill="FFFFFF"/>
        </w:rPr>
        <w:t xml:space="preserve">дальнейшей </w:t>
      </w:r>
      <w:r>
        <w:rPr>
          <w:shd w:val="clear" w:color="auto" w:fill="FFFFFF"/>
        </w:rPr>
        <w:t>работы пр</w:t>
      </w:r>
      <w:r w:rsidR="00EB5AF0">
        <w:rPr>
          <w:shd w:val="clear" w:color="auto" w:fill="FFFFFF"/>
        </w:rPr>
        <w:t>ограмму</w:t>
      </w:r>
      <w:r>
        <w:rPr>
          <w:shd w:val="clear" w:color="auto" w:fill="FFFFFF"/>
        </w:rPr>
        <w:t xml:space="preserve"> из пакета </w:t>
      </w:r>
      <w:proofErr w:type="spellStart"/>
      <w:r w:rsidRPr="00C80C83">
        <w:t>Microsoft</w:t>
      </w:r>
      <w:proofErr w:type="spellEnd"/>
      <w:r w:rsidRPr="00C80C83">
        <w:t xml:space="preserve"> </w:t>
      </w:r>
      <w:proofErr w:type="spellStart"/>
      <w:r w:rsidRPr="00C80C83">
        <w:t>Office</w:t>
      </w:r>
      <w:proofErr w:type="spellEnd"/>
      <w:r w:rsidR="00C52BB7">
        <w:t> </w:t>
      </w:r>
      <w:r w:rsidRPr="00C80C83">
        <w:t>2016</w:t>
      </w:r>
      <w:r w:rsidR="00C52BB7">
        <w:rPr>
          <w:shd w:val="clear" w:color="auto" w:fill="FFFFFF"/>
        </w:rPr>
        <w:t>:</w:t>
      </w:r>
    </w:p>
    <w:p w:rsidR="00C52BB7" w:rsidRPr="00EB5AF0" w:rsidRDefault="00C52BB7" w:rsidP="0084302D">
      <w:pPr>
        <w:pStyle w:val="-1"/>
        <w:spacing w:line="252" w:lineRule="auto"/>
        <w:rPr>
          <w:spacing w:val="-4"/>
          <w:szCs w:val="24"/>
        </w:rPr>
      </w:pPr>
      <w:proofErr w:type="spellStart"/>
      <w:r w:rsidRPr="00EB5AF0">
        <w:rPr>
          <w:spacing w:val="-4"/>
          <w:shd w:val="clear" w:color="auto" w:fill="FFFFFF"/>
        </w:rPr>
        <w:t>Microsoft</w:t>
      </w:r>
      <w:proofErr w:type="spellEnd"/>
      <w:r w:rsidRPr="00EB5AF0">
        <w:rPr>
          <w:spacing w:val="-4"/>
          <w:shd w:val="clear" w:color="auto" w:fill="FFFFFF"/>
        </w:rPr>
        <w:t xml:space="preserve"> </w:t>
      </w:r>
      <w:proofErr w:type="spellStart"/>
      <w:r w:rsidRPr="00EB5AF0">
        <w:rPr>
          <w:spacing w:val="-4"/>
          <w:shd w:val="clear" w:color="auto" w:fill="FFFFFF"/>
        </w:rPr>
        <w:t>Word</w:t>
      </w:r>
      <w:proofErr w:type="spellEnd"/>
      <w:r w:rsidRPr="00EB5AF0">
        <w:rPr>
          <w:spacing w:val="-4"/>
          <w:shd w:val="clear" w:color="auto" w:fill="FFFFFF"/>
        </w:rPr>
        <w:t xml:space="preserve"> </w:t>
      </w:r>
      <w:r w:rsidRPr="00EB5AF0">
        <w:rPr>
          <w:color w:val="000000"/>
          <w:spacing w:val="-4"/>
          <w:szCs w:val="24"/>
          <w:shd w:val="clear" w:color="auto" w:fill="FFFFFF"/>
        </w:rPr>
        <w:t>для создания, просмотра, а также редактирования различных текстов;</w:t>
      </w:r>
    </w:p>
    <w:p w:rsidR="00C52BB7" w:rsidRPr="00C52BB7" w:rsidRDefault="00C52BB7" w:rsidP="0084302D">
      <w:pPr>
        <w:pStyle w:val="-1"/>
        <w:spacing w:line="252" w:lineRule="auto"/>
        <w:rPr>
          <w:szCs w:val="24"/>
        </w:rPr>
      </w:pPr>
      <w:proofErr w:type="spellStart"/>
      <w:r w:rsidRPr="00C52BB7">
        <w:rPr>
          <w:color w:val="000000"/>
          <w:szCs w:val="24"/>
          <w:shd w:val="clear" w:color="auto" w:fill="FFFFFF"/>
        </w:rPr>
        <w:t>Microso</w:t>
      </w:r>
      <w:r>
        <w:rPr>
          <w:color w:val="000000"/>
          <w:szCs w:val="24"/>
          <w:shd w:val="clear" w:color="auto" w:fill="FFFFFF"/>
        </w:rPr>
        <w:t>ft</w:t>
      </w:r>
      <w:proofErr w:type="spellEnd"/>
      <w:r>
        <w:rPr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Cs w:val="24"/>
          <w:shd w:val="clear" w:color="auto" w:fill="FFFFFF"/>
        </w:rPr>
        <w:t>E</w:t>
      </w:r>
      <w:proofErr w:type="gramStart"/>
      <w:r w:rsidR="0084408C">
        <w:rPr>
          <w:color w:val="000000"/>
          <w:szCs w:val="24"/>
          <w:shd w:val="clear" w:color="auto" w:fill="FFFFFF"/>
        </w:rPr>
        <w:t>с</w:t>
      </w:r>
      <w:proofErr w:type="gramEnd"/>
      <w:r>
        <w:rPr>
          <w:color w:val="000000"/>
          <w:szCs w:val="24"/>
          <w:shd w:val="clear" w:color="auto" w:fill="FFFFFF"/>
        </w:rPr>
        <w:t>xel</w:t>
      </w:r>
      <w:proofErr w:type="spellEnd"/>
      <w:r>
        <w:rPr>
          <w:color w:val="000000"/>
          <w:szCs w:val="24"/>
          <w:shd w:val="clear" w:color="auto" w:fill="FFFFFF"/>
        </w:rPr>
        <w:t xml:space="preserve"> для работы</w:t>
      </w:r>
      <w:r w:rsidRPr="00C52BB7">
        <w:rPr>
          <w:color w:val="000000"/>
          <w:szCs w:val="24"/>
          <w:shd w:val="clear" w:color="auto" w:fill="FFFFFF"/>
        </w:rPr>
        <w:t xml:space="preserve"> с электронными таблицами</w:t>
      </w:r>
      <w:r>
        <w:rPr>
          <w:color w:val="000000"/>
          <w:szCs w:val="24"/>
          <w:shd w:val="clear" w:color="auto" w:fill="FFFFFF"/>
        </w:rPr>
        <w:t>;</w:t>
      </w:r>
    </w:p>
    <w:p w:rsidR="00C52BB7" w:rsidRPr="00C52BB7" w:rsidRDefault="00C52BB7" w:rsidP="0084302D">
      <w:pPr>
        <w:pStyle w:val="-1"/>
        <w:spacing w:line="252" w:lineRule="auto"/>
        <w:rPr>
          <w:szCs w:val="24"/>
        </w:rPr>
      </w:pPr>
      <w:proofErr w:type="spellStart"/>
      <w:r w:rsidRPr="00C52BB7">
        <w:rPr>
          <w:color w:val="000000"/>
          <w:szCs w:val="24"/>
          <w:shd w:val="clear" w:color="auto" w:fill="FFFFFF"/>
        </w:rPr>
        <w:t>Microsoft</w:t>
      </w:r>
      <w:proofErr w:type="spellEnd"/>
      <w:r w:rsidRPr="00C52BB7">
        <w:rPr>
          <w:color w:val="000000"/>
          <w:szCs w:val="24"/>
          <w:shd w:val="clear" w:color="auto" w:fill="FFFFFF"/>
        </w:rPr>
        <w:t xml:space="preserve"> </w:t>
      </w:r>
      <w:proofErr w:type="spellStart"/>
      <w:r w:rsidRPr="00C52BB7">
        <w:rPr>
          <w:color w:val="000000"/>
          <w:szCs w:val="24"/>
          <w:shd w:val="clear" w:color="auto" w:fill="FFFFFF"/>
        </w:rPr>
        <w:t>PowerPoint</w:t>
      </w:r>
      <w:proofErr w:type="spellEnd"/>
      <w:r w:rsidRPr="00C52BB7">
        <w:rPr>
          <w:color w:val="000000"/>
          <w:szCs w:val="24"/>
          <w:shd w:val="clear" w:color="auto" w:fill="FFFFFF"/>
        </w:rPr>
        <w:t xml:space="preserve"> </w:t>
      </w:r>
      <w:r>
        <w:rPr>
          <w:color w:val="000000"/>
          <w:szCs w:val="24"/>
          <w:shd w:val="clear" w:color="auto" w:fill="FFFFFF"/>
        </w:rPr>
        <w:t>для создания</w:t>
      </w:r>
      <w:r w:rsidRPr="00C52BB7">
        <w:rPr>
          <w:color w:val="000000"/>
          <w:szCs w:val="24"/>
          <w:shd w:val="clear" w:color="auto" w:fill="FFFFFF"/>
        </w:rPr>
        <w:t xml:space="preserve"> презентаций</w:t>
      </w:r>
      <w:r>
        <w:rPr>
          <w:color w:val="000000"/>
          <w:szCs w:val="24"/>
          <w:shd w:val="clear" w:color="auto" w:fill="FFFFFF"/>
        </w:rPr>
        <w:t>;</w:t>
      </w:r>
    </w:p>
    <w:p w:rsidR="00C52BB7" w:rsidRPr="00C52BB7" w:rsidRDefault="00C52BB7" w:rsidP="0084302D">
      <w:pPr>
        <w:pStyle w:val="-1"/>
        <w:spacing w:line="252" w:lineRule="auto"/>
        <w:rPr>
          <w:szCs w:val="24"/>
        </w:rPr>
      </w:pPr>
      <w:proofErr w:type="spellStart"/>
      <w:r w:rsidRPr="00C52BB7">
        <w:rPr>
          <w:color w:val="000000"/>
          <w:szCs w:val="24"/>
          <w:shd w:val="clear" w:color="auto" w:fill="FFFFFF"/>
        </w:rPr>
        <w:t>Microsoft</w:t>
      </w:r>
      <w:proofErr w:type="spellEnd"/>
      <w:r w:rsidRPr="00C52BB7">
        <w:rPr>
          <w:color w:val="000000"/>
          <w:szCs w:val="24"/>
          <w:shd w:val="clear" w:color="auto" w:fill="FFFFFF"/>
        </w:rPr>
        <w:t xml:space="preserve"> </w:t>
      </w:r>
      <w:proofErr w:type="spellStart"/>
      <w:r w:rsidRPr="00C52BB7">
        <w:rPr>
          <w:color w:val="000000"/>
          <w:szCs w:val="24"/>
          <w:shd w:val="clear" w:color="auto" w:fill="FFFFFF"/>
        </w:rPr>
        <w:t>OneNote</w:t>
      </w:r>
      <w:proofErr w:type="spellEnd"/>
      <w:r w:rsidRPr="00C52BB7">
        <w:rPr>
          <w:color w:val="000000"/>
          <w:szCs w:val="24"/>
          <w:shd w:val="clear" w:color="auto" w:fill="FFFFFF"/>
        </w:rPr>
        <w:t xml:space="preserve"> </w:t>
      </w:r>
      <w:r>
        <w:rPr>
          <w:color w:val="000000"/>
          <w:szCs w:val="24"/>
          <w:shd w:val="clear" w:color="auto" w:fill="FFFFFF"/>
        </w:rPr>
        <w:t xml:space="preserve">для </w:t>
      </w:r>
      <w:r w:rsidRPr="00C52BB7">
        <w:rPr>
          <w:color w:val="000000"/>
          <w:szCs w:val="24"/>
          <w:shd w:val="clear" w:color="auto" w:fill="FFFFFF"/>
        </w:rPr>
        <w:t xml:space="preserve">быстрых записей </w:t>
      </w:r>
      <w:r>
        <w:rPr>
          <w:color w:val="000000"/>
          <w:szCs w:val="24"/>
          <w:shd w:val="clear" w:color="auto" w:fill="FFFFFF"/>
        </w:rPr>
        <w:t>в</w:t>
      </w:r>
      <w:r w:rsidRPr="00C52BB7">
        <w:rPr>
          <w:color w:val="000000"/>
          <w:szCs w:val="24"/>
          <w:shd w:val="clear" w:color="auto" w:fill="FFFFFF"/>
        </w:rPr>
        <w:t xml:space="preserve"> </w:t>
      </w:r>
      <w:r>
        <w:rPr>
          <w:color w:val="000000"/>
          <w:szCs w:val="24"/>
          <w:shd w:val="clear" w:color="auto" w:fill="FFFFFF"/>
        </w:rPr>
        <w:t>б</w:t>
      </w:r>
      <w:r w:rsidRPr="00C52BB7">
        <w:rPr>
          <w:color w:val="000000"/>
          <w:szCs w:val="24"/>
          <w:shd w:val="clear" w:color="auto" w:fill="FFFFFF"/>
        </w:rPr>
        <w:t>локнот</w:t>
      </w:r>
      <w:r>
        <w:rPr>
          <w:color w:val="000000"/>
          <w:szCs w:val="24"/>
          <w:shd w:val="clear" w:color="auto" w:fill="FFFFFF"/>
        </w:rPr>
        <w:t>е;</w:t>
      </w:r>
    </w:p>
    <w:p w:rsidR="00C52BB7" w:rsidRPr="00C52BB7" w:rsidRDefault="00C52BB7" w:rsidP="0084302D">
      <w:pPr>
        <w:pStyle w:val="-1"/>
        <w:spacing w:line="252" w:lineRule="auto"/>
        <w:rPr>
          <w:szCs w:val="24"/>
        </w:rPr>
      </w:pPr>
      <w:proofErr w:type="spellStart"/>
      <w:r w:rsidRPr="00C52BB7">
        <w:rPr>
          <w:color w:val="000000"/>
          <w:szCs w:val="24"/>
          <w:shd w:val="clear" w:color="auto" w:fill="FFFFFF"/>
        </w:rPr>
        <w:lastRenderedPageBreak/>
        <w:t>Microsoft</w:t>
      </w:r>
      <w:proofErr w:type="spellEnd"/>
      <w:r w:rsidRPr="00C52BB7">
        <w:rPr>
          <w:color w:val="000000"/>
          <w:szCs w:val="24"/>
          <w:shd w:val="clear" w:color="auto" w:fill="FFFFFF"/>
        </w:rPr>
        <w:t xml:space="preserve"> </w:t>
      </w:r>
      <w:proofErr w:type="spellStart"/>
      <w:r w:rsidRPr="00C52BB7">
        <w:rPr>
          <w:color w:val="000000"/>
          <w:szCs w:val="24"/>
          <w:shd w:val="clear" w:color="auto" w:fill="FFFFFF"/>
        </w:rPr>
        <w:t>Outlook</w:t>
      </w:r>
      <w:proofErr w:type="spellEnd"/>
      <w:r w:rsidRPr="00C52BB7">
        <w:rPr>
          <w:color w:val="000000"/>
          <w:szCs w:val="24"/>
          <w:shd w:val="clear" w:color="auto" w:fill="FFFFFF"/>
        </w:rPr>
        <w:t xml:space="preserve"> для отправки и получения электронных писем</w:t>
      </w:r>
      <w:r>
        <w:rPr>
          <w:color w:val="000000"/>
          <w:szCs w:val="24"/>
          <w:shd w:val="clear" w:color="auto" w:fill="FFFFFF"/>
        </w:rPr>
        <w:t>;</w:t>
      </w:r>
    </w:p>
    <w:p w:rsidR="00C52BB7" w:rsidRPr="00C52BB7" w:rsidRDefault="00C52BB7" w:rsidP="0084302D">
      <w:pPr>
        <w:pStyle w:val="-1"/>
        <w:spacing w:line="252" w:lineRule="auto"/>
        <w:rPr>
          <w:szCs w:val="24"/>
        </w:rPr>
      </w:pPr>
      <w:proofErr w:type="spellStart"/>
      <w:r w:rsidRPr="00C52BB7">
        <w:rPr>
          <w:color w:val="000000"/>
          <w:szCs w:val="24"/>
          <w:shd w:val="clear" w:color="auto" w:fill="FFFFFF"/>
        </w:rPr>
        <w:t>Microsoft</w:t>
      </w:r>
      <w:proofErr w:type="spellEnd"/>
      <w:r w:rsidRPr="00C52BB7">
        <w:rPr>
          <w:color w:val="000000"/>
          <w:szCs w:val="24"/>
          <w:shd w:val="clear" w:color="auto" w:fill="FFFFFF"/>
        </w:rPr>
        <w:t xml:space="preserve"> </w:t>
      </w:r>
      <w:proofErr w:type="spellStart"/>
      <w:r w:rsidRPr="00C52BB7">
        <w:rPr>
          <w:color w:val="000000"/>
          <w:szCs w:val="24"/>
          <w:shd w:val="clear" w:color="auto" w:fill="FFFFFF"/>
        </w:rPr>
        <w:t>Access</w:t>
      </w:r>
      <w:proofErr w:type="spellEnd"/>
      <w:r w:rsidRPr="00C52BB7">
        <w:rPr>
          <w:color w:val="000000"/>
          <w:szCs w:val="24"/>
          <w:shd w:val="clear" w:color="auto" w:fill="FFFFFF"/>
        </w:rPr>
        <w:t xml:space="preserve"> для работы с базами данных</w:t>
      </w:r>
      <w:r>
        <w:rPr>
          <w:color w:val="000000"/>
          <w:szCs w:val="24"/>
          <w:shd w:val="clear" w:color="auto" w:fill="FFFFFF"/>
        </w:rPr>
        <w:t>.</w:t>
      </w:r>
    </w:p>
    <w:p w:rsidR="009A4228" w:rsidRDefault="00C52BB7" w:rsidP="0084302D">
      <w:pPr>
        <w:pStyle w:val="4a"/>
        <w:spacing w:line="252" w:lineRule="auto"/>
      </w:pPr>
      <w:r>
        <w:t xml:space="preserve">Выбрать на рабочем столе ярлык </w:t>
      </w:r>
      <w:r w:rsidRPr="00F11410">
        <w:t>«</w:t>
      </w:r>
      <w:r w:rsidR="00FF6675">
        <w:t>ПК</w:t>
      </w:r>
      <w:r w:rsidR="003201F7">
        <w:t> </w:t>
      </w:r>
      <w:r w:rsidR="00B90F9E">
        <w:t>ОПУД</w:t>
      </w:r>
      <w:r w:rsidRPr="00F11410">
        <w:t>»</w:t>
      </w:r>
      <w:r>
        <w:t xml:space="preserve"> для запуска </w:t>
      </w:r>
      <w:r w:rsidR="00FF6675">
        <w:t>ПК</w:t>
      </w:r>
      <w:r>
        <w:t xml:space="preserve">. </w:t>
      </w:r>
      <w:r w:rsidR="009A4228">
        <w:t xml:space="preserve">Порядок работы с </w:t>
      </w:r>
      <w:r w:rsidR="00FF6675">
        <w:t>ПК</w:t>
      </w:r>
      <w:r w:rsidR="003201F7">
        <w:t> </w:t>
      </w:r>
      <w:r w:rsidR="0063238E">
        <w:t xml:space="preserve">ОПУД </w:t>
      </w:r>
      <w:r w:rsidR="009A4228">
        <w:t xml:space="preserve">указан в документе </w:t>
      </w:r>
      <w:r w:rsidR="00415577">
        <w:t>ВБМА.00000</w:t>
      </w:r>
      <w:r w:rsidR="00FF6675">
        <w:t>-01</w:t>
      </w:r>
      <w:r w:rsidR="00415577">
        <w:t> 0</w:t>
      </w:r>
      <w:r w:rsidR="009A4228">
        <w:t>1 01 «</w:t>
      </w:r>
      <w:r w:rsidR="0063238E">
        <w:t xml:space="preserve">Программный комплекс </w:t>
      </w:r>
      <w:r w:rsidR="0063238E" w:rsidRPr="00A370AB">
        <w:rPr>
          <w:lang w:eastAsia="ru-RU" w:bidi="ar-SA"/>
        </w:rPr>
        <w:t>обеспечения пунктов удаленного доступа</w:t>
      </w:r>
      <w:r w:rsidR="009A4228">
        <w:t>. Описание применения», в частности:</w:t>
      </w:r>
    </w:p>
    <w:p w:rsidR="00BD50DE" w:rsidRDefault="00BD50DE" w:rsidP="0084302D">
      <w:pPr>
        <w:pStyle w:val="-1"/>
        <w:spacing w:line="252" w:lineRule="auto"/>
      </w:pPr>
      <w:r>
        <w:t>в разделе</w:t>
      </w:r>
      <w:r w:rsidR="003201F7">
        <w:t> </w:t>
      </w:r>
      <w:r>
        <w:t xml:space="preserve">2 «Описание задачи» указаны задачи, для которых предназначен </w:t>
      </w:r>
      <w:r w:rsidR="00FF6675">
        <w:t>ПК</w:t>
      </w:r>
      <w:r w:rsidR="003201F7">
        <w:t> </w:t>
      </w:r>
      <w:r w:rsidR="00FF6675">
        <w:t>ПООС</w:t>
      </w:r>
      <w:r w:rsidR="0095555A">
        <w:t>,</w:t>
      </w:r>
      <w:r>
        <w:t xml:space="preserve"> и порядок действий оператора для их правильного решения;</w:t>
      </w:r>
    </w:p>
    <w:p w:rsidR="009A4228" w:rsidRDefault="009A4228" w:rsidP="0084302D">
      <w:pPr>
        <w:pStyle w:val="-1"/>
        <w:spacing w:line="252" w:lineRule="auto"/>
      </w:pPr>
      <w:r>
        <w:t>в разделе</w:t>
      </w:r>
      <w:r w:rsidR="003201F7">
        <w:t> </w:t>
      </w:r>
      <w:r>
        <w:t>4 «Выполнение программы» ук</w:t>
      </w:r>
      <w:r w:rsidR="0095555A">
        <w:t xml:space="preserve">азаны порядок запуска программы, </w:t>
      </w:r>
      <w:r w:rsidR="003201F7">
        <w:t>порядок авторизации пользователя, описание элементов интерфейса</w:t>
      </w:r>
      <w:r>
        <w:t>;</w:t>
      </w:r>
    </w:p>
    <w:p w:rsidR="00C52BB7" w:rsidRPr="00CE053B" w:rsidRDefault="009A4228" w:rsidP="0084302D">
      <w:pPr>
        <w:pStyle w:val="-1"/>
        <w:spacing w:line="252" w:lineRule="auto"/>
      </w:pPr>
      <w:r w:rsidRPr="00CE053B">
        <w:t>в разделе</w:t>
      </w:r>
      <w:r w:rsidR="003201F7" w:rsidRPr="00CE053B">
        <w:t> </w:t>
      </w:r>
      <w:r w:rsidRPr="00CE053B">
        <w:t xml:space="preserve">6 «Входные и выходные данные» указаны </w:t>
      </w:r>
      <w:r w:rsidR="00CE053B" w:rsidRPr="00CE053B">
        <w:t>описания входных и выходных данных</w:t>
      </w:r>
      <w:r w:rsidR="00BD50DE" w:rsidRPr="00CE053B">
        <w:t>.</w:t>
      </w:r>
    </w:p>
    <w:p w:rsidR="0060221A" w:rsidRDefault="0060221A" w:rsidP="008901E9">
      <w:pPr>
        <w:pStyle w:val="30"/>
        <w:spacing w:before="280" w:after="280"/>
      </w:pPr>
      <w:bookmarkStart w:id="65" w:name="_Toc419910143"/>
      <w:bookmarkStart w:id="66" w:name="_Toc116042817"/>
      <w:bookmarkEnd w:id="62"/>
      <w:r>
        <w:t>П</w:t>
      </w:r>
      <w:r w:rsidRPr="00D6618F">
        <w:t>орядок конт</w:t>
      </w:r>
      <w:r>
        <w:t>роля работоспособности изделия</w:t>
      </w:r>
      <w:bookmarkEnd w:id="65"/>
      <w:bookmarkEnd w:id="66"/>
    </w:p>
    <w:p w:rsidR="0060221A" w:rsidRDefault="00B562A3" w:rsidP="0084302D">
      <w:pPr>
        <w:pStyle w:val="4a"/>
        <w:spacing w:line="252" w:lineRule="auto"/>
      </w:pPr>
      <w:r w:rsidRPr="00B33E5F">
        <w:t xml:space="preserve">Контроль работоспособности изделия проводить </w:t>
      </w:r>
      <w:r>
        <w:t xml:space="preserve">проверкой работоспособности аппаратных средств, входящих в состав изделия, и проверкой выполнения контрольных примеров </w:t>
      </w:r>
      <w:r w:rsidR="00FF6675">
        <w:t xml:space="preserve">ПК </w:t>
      </w:r>
      <w:r w:rsidR="0063238E">
        <w:t>ОПУД</w:t>
      </w:r>
      <w:r>
        <w:t>.</w:t>
      </w:r>
    </w:p>
    <w:p w:rsidR="00B562A3" w:rsidRDefault="00B562A3" w:rsidP="0084302D">
      <w:pPr>
        <w:pStyle w:val="4a"/>
        <w:spacing w:line="252" w:lineRule="auto"/>
      </w:pPr>
      <w:r>
        <w:t>Проверку</w:t>
      </w:r>
      <w:r w:rsidRPr="00B1303A">
        <w:t xml:space="preserve"> работоспособности </w:t>
      </w:r>
      <w:r>
        <w:t xml:space="preserve">аппаратных средств, входящих в состав изделия, проводить </w:t>
      </w:r>
      <w:r w:rsidR="00DB3991">
        <w:t xml:space="preserve">включением и опробованием работы изделия, как указано в </w:t>
      </w:r>
      <w:r w:rsidR="00D86640">
        <w:fldChar w:fldCharType="begin"/>
      </w:r>
      <w:r w:rsidR="003D5A26">
        <w:instrText xml:space="preserve"> REF _Ref20913958 \r \h </w:instrText>
      </w:r>
      <w:r w:rsidR="00D86640">
        <w:fldChar w:fldCharType="separate"/>
      </w:r>
      <w:r w:rsidR="008E1C5E">
        <w:t>2.2.3</w:t>
      </w:r>
      <w:r w:rsidR="00D86640">
        <w:fldChar w:fldCharType="end"/>
      </w:r>
      <w:r>
        <w:t>.</w:t>
      </w:r>
    </w:p>
    <w:p w:rsidR="00B33E5F" w:rsidRDefault="00B562A3" w:rsidP="008901E9">
      <w:pPr>
        <w:pStyle w:val="4a"/>
      </w:pPr>
      <w:r>
        <w:t xml:space="preserve">Проверку выполнения контрольных примеров </w:t>
      </w:r>
      <w:r w:rsidR="00FF6675">
        <w:t>ПК</w:t>
      </w:r>
      <w:r w:rsidR="008901E9">
        <w:t> </w:t>
      </w:r>
      <w:r w:rsidR="0063238E">
        <w:t>ОПУД</w:t>
      </w:r>
      <w:r>
        <w:t xml:space="preserve"> проводить в следующей последовательности:</w:t>
      </w:r>
    </w:p>
    <w:p w:rsidR="00B33E5F" w:rsidRDefault="00B33E5F" w:rsidP="008901E9">
      <w:pPr>
        <w:pStyle w:val="-1"/>
      </w:pPr>
      <w:r>
        <w:t xml:space="preserve">запустить </w:t>
      </w:r>
      <w:r w:rsidR="00FF6675">
        <w:t xml:space="preserve">ПК </w:t>
      </w:r>
      <w:r w:rsidR="0063238E">
        <w:t>ОПУД</w:t>
      </w:r>
      <w:r w:rsidR="00C52BB7">
        <w:t xml:space="preserve">, как указано в </w:t>
      </w:r>
      <w:r w:rsidR="0095555A">
        <w:t xml:space="preserve">разделе 4 </w:t>
      </w:r>
      <w:r w:rsidR="00BD50DE">
        <w:t>документ</w:t>
      </w:r>
      <w:r w:rsidR="0095555A">
        <w:t>а</w:t>
      </w:r>
      <w:r w:rsidR="00C52BB7">
        <w:t xml:space="preserve"> </w:t>
      </w:r>
      <w:r w:rsidR="007D7072">
        <w:t>ВБМА.00000</w:t>
      </w:r>
      <w:r w:rsidR="00FF6675">
        <w:t>-01</w:t>
      </w:r>
      <w:r w:rsidR="007D7072">
        <w:rPr>
          <w:rFonts w:eastAsia="MS Mincho"/>
        </w:rPr>
        <w:t> 0</w:t>
      </w:r>
      <w:r w:rsidR="00C52BB7">
        <w:rPr>
          <w:rFonts w:eastAsia="MS Mincho"/>
        </w:rPr>
        <w:t>1 01 «</w:t>
      </w:r>
      <w:r w:rsidR="0063238E">
        <w:t xml:space="preserve">Программный комплекс </w:t>
      </w:r>
      <w:r w:rsidR="0063238E" w:rsidRPr="00A370AB">
        <w:t>обеспечения пунктов удаленного доступа</w:t>
      </w:r>
      <w:r w:rsidR="00C52BB7">
        <w:rPr>
          <w:rFonts w:eastAsia="MS Mincho"/>
        </w:rPr>
        <w:t xml:space="preserve">. Описание применения». Убедиться, что </w:t>
      </w:r>
      <w:r w:rsidR="00FF6675">
        <w:rPr>
          <w:rFonts w:eastAsia="MS Mincho"/>
        </w:rPr>
        <w:t>ПК</w:t>
      </w:r>
      <w:r w:rsidR="0084302D">
        <w:rPr>
          <w:rFonts w:eastAsia="MS Mincho"/>
        </w:rPr>
        <w:t> </w:t>
      </w:r>
      <w:r w:rsidR="0063238E">
        <w:rPr>
          <w:rFonts w:eastAsia="MS Mincho"/>
        </w:rPr>
        <w:t>ОПУД</w:t>
      </w:r>
      <w:r w:rsidR="0095555A">
        <w:rPr>
          <w:rFonts w:eastAsia="MS Mincho"/>
        </w:rPr>
        <w:t xml:space="preserve"> </w:t>
      </w:r>
      <w:r w:rsidR="00C52BB7">
        <w:rPr>
          <w:rFonts w:eastAsia="MS Mincho"/>
        </w:rPr>
        <w:t>запускается</w:t>
      </w:r>
      <w:r w:rsidR="00C52BB7">
        <w:t>;</w:t>
      </w:r>
    </w:p>
    <w:p w:rsidR="00C52BB7" w:rsidRDefault="00C52BB7" w:rsidP="008901E9">
      <w:pPr>
        <w:pStyle w:val="-1"/>
      </w:pPr>
      <w:r>
        <w:t>выполнить контрольны</w:t>
      </w:r>
      <w:r w:rsidR="001A5C0C">
        <w:t>е</w:t>
      </w:r>
      <w:r>
        <w:t xml:space="preserve"> пример</w:t>
      </w:r>
      <w:r w:rsidR="001A5C0C">
        <w:t>ы</w:t>
      </w:r>
      <w:r>
        <w:t xml:space="preserve">, </w:t>
      </w:r>
      <w:r w:rsidR="00BD50DE">
        <w:t>указанные</w:t>
      </w:r>
      <w:r>
        <w:t xml:space="preserve"> в разделе 5 «Контроль программы» документа </w:t>
      </w:r>
      <w:r w:rsidR="007D7072">
        <w:t>ВБМА.00000</w:t>
      </w:r>
      <w:r w:rsidR="00FF6675">
        <w:t>-01</w:t>
      </w:r>
      <w:r w:rsidR="007D7072">
        <w:rPr>
          <w:rFonts w:eastAsia="MS Mincho"/>
        </w:rPr>
        <w:t> 0</w:t>
      </w:r>
      <w:r>
        <w:rPr>
          <w:rFonts w:eastAsia="MS Mincho"/>
        </w:rPr>
        <w:t>1 01 «</w:t>
      </w:r>
      <w:r w:rsidR="0063238E">
        <w:t xml:space="preserve">Программный комплекс </w:t>
      </w:r>
      <w:r w:rsidR="0063238E" w:rsidRPr="00A370AB">
        <w:t>обеспечения пунктов удаленного доступа</w:t>
      </w:r>
      <w:r>
        <w:rPr>
          <w:rFonts w:eastAsia="MS Mincho"/>
        </w:rPr>
        <w:t>. Описание применения».</w:t>
      </w:r>
    </w:p>
    <w:p w:rsidR="00FE1DCD" w:rsidRDefault="00FE1DCD" w:rsidP="008901E9">
      <w:pPr>
        <w:pStyle w:val="30"/>
        <w:spacing w:before="240"/>
      </w:pPr>
      <w:bookmarkStart w:id="67" w:name="_Toc500495630"/>
      <w:bookmarkStart w:id="68" w:name="_Ref20912014"/>
      <w:bookmarkStart w:id="69" w:name="_Toc116042818"/>
      <w:r w:rsidRPr="00E73EDD">
        <w:t>Перечень возможных неисправностей в процессе использования изделия и рекомендации по действиям при их возникновении</w:t>
      </w:r>
      <w:bookmarkEnd w:id="67"/>
      <w:bookmarkEnd w:id="68"/>
      <w:bookmarkEnd w:id="69"/>
    </w:p>
    <w:p w:rsidR="00FE1DCD" w:rsidRDefault="00FE1DCD" w:rsidP="008901E9">
      <w:pPr>
        <w:pStyle w:val="4a"/>
      </w:pPr>
      <w:r w:rsidRPr="00B1303A">
        <w:t xml:space="preserve">В ходе эксплуатации </w:t>
      </w:r>
      <w:r>
        <w:t xml:space="preserve">изделия </w:t>
      </w:r>
      <w:r w:rsidRPr="00B1303A">
        <w:t xml:space="preserve">возможно возникновение неисправностей. Некоторые из них можно устранить самостоятельно, а для устранения других необходимо обратиться </w:t>
      </w:r>
      <w:proofErr w:type="gramStart"/>
      <w:r w:rsidRPr="00B1303A">
        <w:t>на</w:t>
      </w:r>
      <w:proofErr w:type="gramEnd"/>
      <w:r w:rsidRPr="00B1303A">
        <w:t xml:space="preserve"> предприятие-изготовитель.</w:t>
      </w:r>
      <w:r>
        <w:t xml:space="preserve"> </w:t>
      </w:r>
    </w:p>
    <w:p w:rsidR="00A57533" w:rsidRDefault="00A57533" w:rsidP="008901E9">
      <w:r w:rsidRPr="00A57533">
        <w:t xml:space="preserve">Перечень возможных неисправностей </w:t>
      </w:r>
      <w:r w:rsidR="000A2BA0">
        <w:t>аппаратных средств, входящих в состав изделия</w:t>
      </w:r>
      <w:r w:rsidRPr="00A57533">
        <w:t>, возможные причины и методы их устранения приведены в</w:t>
      </w:r>
      <w:r>
        <w:t xml:space="preserve"> </w:t>
      </w:r>
      <w:r w:rsidR="00D86640">
        <w:fldChar w:fldCharType="begin"/>
      </w:r>
      <w:r>
        <w:instrText xml:space="preserve"> REF _Ref498007853 \r \h </w:instrText>
      </w:r>
      <w:r w:rsidR="00D86640">
        <w:fldChar w:fldCharType="separate"/>
      </w:r>
      <w:r w:rsidR="008E1C5E">
        <w:t>2.3.3.2</w:t>
      </w:r>
      <w:r w:rsidR="00D86640">
        <w:fldChar w:fldCharType="end"/>
      </w:r>
      <w:r w:rsidRPr="00A57533">
        <w:t xml:space="preserve">. </w:t>
      </w:r>
    </w:p>
    <w:p w:rsidR="00143878" w:rsidRPr="00A57533" w:rsidRDefault="00143878" w:rsidP="008901E9">
      <w:r w:rsidRPr="00824F2C">
        <w:rPr>
          <w:spacing w:val="-4"/>
        </w:rPr>
        <w:t>Перечень неисправностей</w:t>
      </w:r>
      <w:r>
        <w:rPr>
          <w:spacing w:val="-4"/>
        </w:rPr>
        <w:t xml:space="preserve"> </w:t>
      </w:r>
      <w:r w:rsidR="00EB5AF0">
        <w:rPr>
          <w:spacing w:val="-4"/>
        </w:rPr>
        <w:t xml:space="preserve">общего ПО и </w:t>
      </w:r>
      <w:r w:rsidR="00BD50DE">
        <w:rPr>
          <w:spacing w:val="-4"/>
        </w:rPr>
        <w:t xml:space="preserve">ОС </w:t>
      </w:r>
      <w:r w:rsidRPr="00824F2C">
        <w:rPr>
          <w:spacing w:val="-4"/>
        </w:rPr>
        <w:t>и методы их устранения приведены в</w:t>
      </w:r>
      <w:r>
        <w:rPr>
          <w:spacing w:val="-4"/>
        </w:rPr>
        <w:t xml:space="preserve"> </w:t>
      </w:r>
      <w:r w:rsidR="00D86640">
        <w:fldChar w:fldCharType="begin"/>
      </w:r>
      <w:r w:rsidR="00BD50DE">
        <w:instrText xml:space="preserve"> REF _Ref17197759 \r \h </w:instrText>
      </w:r>
      <w:r w:rsidR="00D86640">
        <w:fldChar w:fldCharType="separate"/>
      </w:r>
      <w:r w:rsidR="008E1C5E">
        <w:t>2.3.3.3</w:t>
      </w:r>
      <w:r w:rsidR="00D86640">
        <w:fldChar w:fldCharType="end"/>
      </w:r>
      <w:r w:rsidR="00BD50DE">
        <w:t>.</w:t>
      </w:r>
    </w:p>
    <w:p w:rsidR="00A57533" w:rsidRPr="00A57533" w:rsidRDefault="00A57533" w:rsidP="008901E9">
      <w:proofErr w:type="gramStart"/>
      <w:r w:rsidRPr="00A57533">
        <w:t xml:space="preserve">Перечень возможных неисправностей </w:t>
      </w:r>
      <w:r w:rsidR="00143878">
        <w:t>специального ПО</w:t>
      </w:r>
      <w:r w:rsidRPr="00A57533">
        <w:t>, связанных с использованием изделия по назначению, и методы их устранения</w:t>
      </w:r>
      <w:r w:rsidR="00BD50DE">
        <w:t xml:space="preserve"> </w:t>
      </w:r>
      <w:r w:rsidR="00BD50DE" w:rsidRPr="00824F2C">
        <w:rPr>
          <w:spacing w:val="-4"/>
        </w:rPr>
        <w:t>приведены в</w:t>
      </w:r>
      <w:r w:rsidR="00BD50DE">
        <w:rPr>
          <w:spacing w:val="-4"/>
        </w:rPr>
        <w:t xml:space="preserve"> </w:t>
      </w:r>
      <w:r w:rsidR="00D86640">
        <w:rPr>
          <w:spacing w:val="-4"/>
        </w:rPr>
        <w:fldChar w:fldCharType="begin"/>
      </w:r>
      <w:r w:rsidR="00847375">
        <w:rPr>
          <w:spacing w:val="-4"/>
        </w:rPr>
        <w:instrText xml:space="preserve"> REF _Ref20226231 \r \h </w:instrText>
      </w:r>
      <w:r w:rsidR="00D86640">
        <w:rPr>
          <w:spacing w:val="-4"/>
        </w:rPr>
      </w:r>
      <w:r w:rsidR="00D86640">
        <w:rPr>
          <w:spacing w:val="-4"/>
        </w:rPr>
        <w:fldChar w:fldCharType="separate"/>
      </w:r>
      <w:r w:rsidR="008E1C5E">
        <w:rPr>
          <w:spacing w:val="-4"/>
        </w:rPr>
        <w:t>2.3.3.4</w:t>
      </w:r>
      <w:r w:rsidR="00D86640">
        <w:rPr>
          <w:spacing w:val="-4"/>
        </w:rPr>
        <w:fldChar w:fldCharType="end"/>
      </w:r>
      <w:r w:rsidRPr="00A57533">
        <w:t>.</w:t>
      </w:r>
      <w:proofErr w:type="gramEnd"/>
    </w:p>
    <w:p w:rsidR="00FE1DCD" w:rsidRPr="006F1782" w:rsidRDefault="00FE1DCD" w:rsidP="008901E9">
      <w:r w:rsidRPr="006F1782">
        <w:t>Порядок предъявления рекламаций привед</w:t>
      </w:r>
      <w:r w:rsidR="00143878" w:rsidRPr="006F1782">
        <w:t>ё</w:t>
      </w:r>
      <w:r w:rsidRPr="006F1782">
        <w:t xml:space="preserve">н в документе </w:t>
      </w:r>
      <w:r w:rsidR="00415577">
        <w:t>ВБМА.000000.000</w:t>
      </w:r>
      <w:r w:rsidRPr="006F1782">
        <w:t>ПС «</w:t>
      </w:r>
      <w:fldSimple w:instr=" REF MakeName \h  \* MERGEFORMAT ">
        <w:r w:rsidR="008E1C5E">
          <w:rPr>
            <w:noProof/>
          </w:rPr>
          <w:t>Пункт удаленного доступа</w:t>
        </w:r>
      </w:fldSimple>
      <w:r w:rsidRPr="006F1782">
        <w:t>. Паспорт».</w:t>
      </w:r>
    </w:p>
    <w:p w:rsidR="00143878" w:rsidRDefault="00FE1DCD" w:rsidP="008901E9">
      <w:r w:rsidRPr="00B1303A">
        <w:t xml:space="preserve">ВНИМАНИЕ: </w:t>
      </w:r>
      <w:r w:rsidR="008901E9" w:rsidRPr="00406C3B">
        <w:t>АППАРАТНЫЕ СРЕДСТВА</w:t>
      </w:r>
      <w:r w:rsidRPr="00B1303A">
        <w:t xml:space="preserve"> </w:t>
      </w:r>
      <w:r w:rsidRPr="00B834D0">
        <w:rPr>
          <w:caps/>
        </w:rPr>
        <w:t xml:space="preserve">изделия </w:t>
      </w:r>
      <w:r w:rsidRPr="00B1303A">
        <w:t xml:space="preserve">ОПЕЧАТАНЫ </w:t>
      </w:r>
      <w:r w:rsidR="00B562A3" w:rsidRPr="00546B5E">
        <w:t>БУМАЖНЫМИ ПЛОМБАМИ</w:t>
      </w:r>
      <w:r w:rsidR="00B562A3" w:rsidRPr="00B1303A">
        <w:t xml:space="preserve"> </w:t>
      </w:r>
      <w:r w:rsidRPr="009A6ABB">
        <w:rPr>
          <w:caps/>
        </w:rPr>
        <w:t>отдела технического контроля</w:t>
      </w:r>
      <w:r w:rsidRPr="00B1303A">
        <w:t xml:space="preserve"> ПРЕДПРИЯТИЯ-ИЗГОТОВИТЕЛЯ</w:t>
      </w:r>
      <w:r w:rsidR="008901E9">
        <w:t xml:space="preserve"> </w:t>
      </w:r>
      <w:r w:rsidR="008901E9" w:rsidRPr="00406C3B">
        <w:t>(ПОСТАВЩИКА) ПОКУПНЫХ ИЗДЕЛИЙ</w:t>
      </w:r>
      <w:r w:rsidRPr="00B1303A">
        <w:t xml:space="preserve">, И ПРИ ИХ НАРУШЕНИИ ДЕЙСТВИЕ ГАРАНТИИ ПРЕКРАЩАЕТСЯ. </w:t>
      </w:r>
    </w:p>
    <w:p w:rsidR="00FE1DCD" w:rsidRDefault="00143878" w:rsidP="008901E9">
      <w:r>
        <w:t>НЕ ДОПУСКАЕТСЯ</w:t>
      </w:r>
      <w:r w:rsidRPr="00B1303A">
        <w:t xml:space="preserve"> САМОСТОЯТЕЛЬНО ВСКРЫВАТЬ СОСТАВНЫЕ ЧАСТИ </w:t>
      </w:r>
      <w:r w:rsidRPr="00B834D0">
        <w:rPr>
          <w:caps/>
        </w:rPr>
        <w:t xml:space="preserve">изделия </w:t>
      </w:r>
      <w:r w:rsidR="00FE1DCD" w:rsidRPr="00B1303A">
        <w:t>ПРИ ВОЗНИКНОВЕНИИ НЕИСПРАВНОСТИ!</w:t>
      </w:r>
    </w:p>
    <w:p w:rsidR="00A57533" w:rsidRDefault="00A57533" w:rsidP="008901E9">
      <w:pPr>
        <w:pStyle w:val="4a"/>
      </w:pPr>
      <w:bookmarkStart w:id="70" w:name="_Ref498007853"/>
      <w:r w:rsidRPr="00C17EAD">
        <w:t>Перечень возможных неисправностей</w:t>
      </w:r>
      <w:r>
        <w:t xml:space="preserve"> </w:t>
      </w:r>
      <w:r w:rsidR="001C5600">
        <w:t>аппаратных средств, входящих в состав изделия</w:t>
      </w:r>
      <w:r>
        <w:t>, возможные причины и методы их устранения приведены в таблице </w:t>
      </w:r>
      <w:fldSimple w:instr=" REF _Ref441137635 \h  \* MERGEFORMAT ">
        <w:r w:rsidR="008E1C5E">
          <w:rPr>
            <w:noProof/>
          </w:rPr>
          <w:t>2</w:t>
        </w:r>
      </w:fldSimple>
      <w:r>
        <w:t>.</w:t>
      </w:r>
      <w:bookmarkEnd w:id="70"/>
    </w:p>
    <w:p w:rsidR="00A57533" w:rsidRPr="00E3404D" w:rsidRDefault="00A57533" w:rsidP="008901E9">
      <w:pPr>
        <w:pStyle w:val="affff6"/>
        <w:spacing w:before="120"/>
      </w:pPr>
      <w:r w:rsidRPr="00E3404D">
        <w:lastRenderedPageBreak/>
        <w:t>Т</w:t>
      </w:r>
      <w:r w:rsidRPr="002C6325">
        <w:t> </w:t>
      </w:r>
      <w:r w:rsidRPr="00E3404D">
        <w:t>а</w:t>
      </w:r>
      <w:r w:rsidRPr="002C6325">
        <w:t> </w:t>
      </w:r>
      <w:r w:rsidRPr="00E3404D">
        <w:t>б</w:t>
      </w:r>
      <w:r w:rsidRPr="002C6325">
        <w:t> </w:t>
      </w:r>
      <w:r w:rsidRPr="00E3404D">
        <w:t>л</w:t>
      </w:r>
      <w:r w:rsidRPr="002C6325">
        <w:t> </w:t>
      </w:r>
      <w:r w:rsidRPr="00E3404D">
        <w:t>и</w:t>
      </w:r>
      <w:r w:rsidRPr="002C6325">
        <w:t> </w:t>
      </w:r>
      <w:proofErr w:type="spellStart"/>
      <w:proofErr w:type="gramStart"/>
      <w:r w:rsidRPr="00E3404D">
        <w:t>ц</w:t>
      </w:r>
      <w:proofErr w:type="spellEnd"/>
      <w:proofErr w:type="gramEnd"/>
      <w:r w:rsidRPr="002C6325">
        <w:t> </w:t>
      </w:r>
      <w:r w:rsidRPr="00E3404D">
        <w:t>а</w:t>
      </w:r>
      <w:r w:rsidRPr="002C6325">
        <w:t>  </w:t>
      </w:r>
      <w:r w:rsidR="00D86640" w:rsidRPr="002C6325">
        <w:fldChar w:fldCharType="begin"/>
      </w:r>
      <w:r w:rsidRPr="00E3404D">
        <w:instrText xml:space="preserve"> </w:instrText>
      </w:r>
      <w:r w:rsidRPr="002C6325">
        <w:instrText>SEQ</w:instrText>
      </w:r>
      <w:r w:rsidRPr="00E3404D">
        <w:instrText xml:space="preserve"> Таблица \* </w:instrText>
      </w:r>
      <w:r w:rsidRPr="002C6325">
        <w:instrText>ARABIC</w:instrText>
      </w:r>
      <w:r w:rsidRPr="00E3404D">
        <w:instrText xml:space="preserve"> </w:instrText>
      </w:r>
      <w:r w:rsidR="00D86640" w:rsidRPr="002C6325">
        <w:fldChar w:fldCharType="separate"/>
      </w:r>
      <w:bookmarkStart w:id="71" w:name="_Ref441137635"/>
      <w:r w:rsidR="008E1C5E">
        <w:rPr>
          <w:noProof/>
        </w:rPr>
        <w:t>2</w:t>
      </w:r>
      <w:bookmarkEnd w:id="71"/>
      <w:r w:rsidR="00D86640" w:rsidRPr="002C6325">
        <w:fldChar w:fldCharType="end"/>
      </w:r>
      <w:r w:rsidRPr="00E3404D">
        <w:t xml:space="preserve"> – Перечень возможных неисправностей</w:t>
      </w:r>
    </w:p>
    <w:tbl>
      <w:tblPr>
        <w:tblW w:w="4941" w:type="pct"/>
        <w:jc w:val="center"/>
        <w:tblInd w:w="-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915"/>
        <w:gridCol w:w="2559"/>
        <w:gridCol w:w="4263"/>
      </w:tblGrid>
      <w:tr w:rsidR="00A57533" w:rsidRPr="00A15445" w:rsidTr="00463F37">
        <w:trPr>
          <w:trHeight w:val="397"/>
          <w:tblHeader/>
          <w:jc w:val="center"/>
        </w:trPr>
        <w:tc>
          <w:tcPr>
            <w:tcW w:w="1497" w:type="pct"/>
            <w:tcBorders>
              <w:bottom w:val="double" w:sz="4" w:space="0" w:color="auto"/>
            </w:tcBorders>
            <w:vAlign w:val="center"/>
          </w:tcPr>
          <w:p w:rsidR="00A57533" w:rsidRPr="00D865B8" w:rsidRDefault="00A57533" w:rsidP="008901E9">
            <w:pPr>
              <w:pStyle w:val="-"/>
            </w:pPr>
            <w:r>
              <w:t>Характер неисправности</w:t>
            </w:r>
          </w:p>
        </w:tc>
        <w:tc>
          <w:tcPr>
            <w:tcW w:w="1314" w:type="pct"/>
            <w:tcBorders>
              <w:bottom w:val="double" w:sz="4" w:space="0" w:color="auto"/>
            </w:tcBorders>
            <w:vAlign w:val="center"/>
          </w:tcPr>
          <w:p w:rsidR="00A57533" w:rsidRPr="00D865B8" w:rsidRDefault="00A57533" w:rsidP="008901E9">
            <w:pPr>
              <w:pStyle w:val="-"/>
            </w:pPr>
            <w:r>
              <w:t>Возможная причина появления неисправности</w:t>
            </w:r>
          </w:p>
        </w:tc>
        <w:tc>
          <w:tcPr>
            <w:tcW w:w="2189" w:type="pct"/>
            <w:tcBorders>
              <w:bottom w:val="double" w:sz="4" w:space="0" w:color="auto"/>
            </w:tcBorders>
            <w:vAlign w:val="center"/>
          </w:tcPr>
          <w:p w:rsidR="00A57533" w:rsidRPr="00D865B8" w:rsidRDefault="00A57533" w:rsidP="008901E9">
            <w:pPr>
              <w:pStyle w:val="-"/>
            </w:pPr>
            <w:r>
              <w:t>Метод устранения</w:t>
            </w:r>
          </w:p>
        </w:tc>
      </w:tr>
      <w:tr w:rsidR="00A57533" w:rsidRPr="00A15445" w:rsidTr="00463F37">
        <w:trPr>
          <w:trHeight w:val="454"/>
          <w:tblHeader/>
          <w:jc w:val="center"/>
        </w:trPr>
        <w:tc>
          <w:tcPr>
            <w:tcW w:w="5000" w:type="pct"/>
            <w:gridSpan w:val="3"/>
            <w:tcBorders>
              <w:bottom w:val="single" w:sz="4" w:space="0" w:color="auto"/>
            </w:tcBorders>
          </w:tcPr>
          <w:p w:rsidR="00A57533" w:rsidRPr="007D428E" w:rsidRDefault="00A57533" w:rsidP="008901E9">
            <w:pPr>
              <w:pStyle w:val="-5"/>
              <w:ind w:left="0"/>
              <w:jc w:val="center"/>
              <w:rPr>
                <w:u w:val="single"/>
              </w:rPr>
            </w:pPr>
            <w:r>
              <w:rPr>
                <w:u w:val="single"/>
              </w:rPr>
              <w:t>Системный блок</w:t>
            </w:r>
          </w:p>
        </w:tc>
      </w:tr>
      <w:tr w:rsidR="00463F37" w:rsidRPr="00A15445" w:rsidTr="00463F37">
        <w:trPr>
          <w:cantSplit/>
          <w:trHeight w:val="397"/>
          <w:tblHeader/>
          <w:jc w:val="center"/>
        </w:trPr>
        <w:tc>
          <w:tcPr>
            <w:tcW w:w="1497" w:type="pct"/>
            <w:vMerge w:val="restart"/>
          </w:tcPr>
          <w:p w:rsidR="00463F37" w:rsidRPr="00284FDA" w:rsidRDefault="00463F37" w:rsidP="008901E9">
            <w:pPr>
              <w:pStyle w:val="-5"/>
              <w:ind w:left="0"/>
            </w:pPr>
            <w:r w:rsidRPr="00284FDA">
              <w:t xml:space="preserve">При включении не работает вентилятор внутри корпуса, не светятся индикаторы, </w:t>
            </w:r>
            <w:proofErr w:type="gramStart"/>
            <w:r w:rsidRPr="00284FDA">
              <w:t xml:space="preserve">нет звукового сигнала </w:t>
            </w:r>
            <w:r>
              <w:br/>
            </w:r>
            <w:r w:rsidRPr="00284FDA">
              <w:t>об окончании начального теста и на экране монитора ничего не отображается</w:t>
            </w:r>
            <w:proofErr w:type="gramEnd"/>
          </w:p>
        </w:tc>
        <w:tc>
          <w:tcPr>
            <w:tcW w:w="1314" w:type="pct"/>
            <w:tcBorders>
              <w:bottom w:val="single" w:sz="4" w:space="0" w:color="auto"/>
            </w:tcBorders>
          </w:tcPr>
          <w:p w:rsidR="00463F37" w:rsidRDefault="00463F37" w:rsidP="008901E9">
            <w:pPr>
              <w:pStyle w:val="-5"/>
              <w:ind w:left="0"/>
            </w:pPr>
            <w:r>
              <w:t xml:space="preserve">Напряжение в </w:t>
            </w:r>
            <w:r>
              <w:rPr>
                <w:spacing w:val="-5"/>
              </w:rPr>
              <w:t>сети электропитания</w:t>
            </w:r>
            <w:r>
              <w:t xml:space="preserve"> отсутствует или не соответствует норме</w:t>
            </w:r>
          </w:p>
        </w:tc>
        <w:tc>
          <w:tcPr>
            <w:tcW w:w="2189" w:type="pct"/>
            <w:tcBorders>
              <w:bottom w:val="single" w:sz="4" w:space="0" w:color="auto"/>
            </w:tcBorders>
          </w:tcPr>
          <w:p w:rsidR="00463F37" w:rsidRPr="003D154F" w:rsidRDefault="00463F37" w:rsidP="008901E9">
            <w:pPr>
              <w:pStyle w:val="-5"/>
              <w:ind w:left="0"/>
              <w:rPr>
                <w:spacing w:val="-2"/>
              </w:rPr>
            </w:pPr>
            <w:r>
              <w:t>Выключить системный блок. Выключить монитор. Выключить и повторно включить ИБП. Повторно включить монитор и системный блок. Если системный блок и монитор не включились, то проверить исправность ИБП</w:t>
            </w:r>
          </w:p>
        </w:tc>
      </w:tr>
      <w:tr w:rsidR="00463F37" w:rsidRPr="00A15445" w:rsidTr="00463F37">
        <w:trPr>
          <w:cantSplit/>
          <w:trHeight w:val="397"/>
          <w:tblHeader/>
          <w:jc w:val="center"/>
        </w:trPr>
        <w:tc>
          <w:tcPr>
            <w:tcW w:w="1497" w:type="pct"/>
            <w:vMerge/>
          </w:tcPr>
          <w:p w:rsidR="00463F37" w:rsidRPr="00284FDA" w:rsidRDefault="00463F37" w:rsidP="008901E9">
            <w:pPr>
              <w:pStyle w:val="-5"/>
              <w:ind w:left="0"/>
            </w:pPr>
          </w:p>
        </w:tc>
        <w:tc>
          <w:tcPr>
            <w:tcW w:w="1314" w:type="pct"/>
            <w:tcBorders>
              <w:bottom w:val="nil"/>
            </w:tcBorders>
          </w:tcPr>
          <w:p w:rsidR="00463F37" w:rsidRDefault="00463F37" w:rsidP="008901E9">
            <w:pPr>
              <w:pStyle w:val="-5"/>
              <w:ind w:left="0"/>
            </w:pPr>
            <w:r>
              <w:t>Не</w:t>
            </w:r>
            <w:r w:rsidRPr="000E3BA5">
              <w:t>правильно</w:t>
            </w:r>
            <w:r>
              <w:t>е подключение</w:t>
            </w:r>
            <w:r w:rsidRPr="000E3BA5">
              <w:t xml:space="preserve"> </w:t>
            </w:r>
            <w:r>
              <w:t>кабеля электро</w:t>
            </w:r>
            <w:r w:rsidRPr="00CD7920">
              <w:t>питания</w:t>
            </w:r>
            <w:r>
              <w:t xml:space="preserve"> системного блока или монитора к ИБП</w:t>
            </w:r>
          </w:p>
        </w:tc>
        <w:tc>
          <w:tcPr>
            <w:tcW w:w="2189" w:type="pct"/>
            <w:tcBorders>
              <w:bottom w:val="nil"/>
            </w:tcBorders>
          </w:tcPr>
          <w:p w:rsidR="00463F37" w:rsidRDefault="00463F37" w:rsidP="008901E9">
            <w:pPr>
              <w:pStyle w:val="-5"/>
              <w:ind w:left="0"/>
            </w:pPr>
            <w:r>
              <w:t>Повторно подключить кабели электро</w:t>
            </w:r>
            <w:r w:rsidRPr="00CD7920">
              <w:t>питания</w:t>
            </w:r>
            <w:r>
              <w:t xml:space="preserve"> системного блока и монитора к ИБП</w:t>
            </w:r>
          </w:p>
        </w:tc>
      </w:tr>
      <w:tr w:rsidR="00463F37" w:rsidRPr="00A15445" w:rsidTr="00463F37">
        <w:trPr>
          <w:cantSplit/>
          <w:trHeight w:val="397"/>
          <w:tblHeader/>
          <w:jc w:val="center"/>
        </w:trPr>
        <w:tc>
          <w:tcPr>
            <w:tcW w:w="1497" w:type="pct"/>
            <w:vMerge/>
          </w:tcPr>
          <w:p w:rsidR="00463F37" w:rsidRDefault="00463F37" w:rsidP="0063238E">
            <w:pPr>
              <w:ind w:firstLine="0"/>
              <w:jc w:val="left"/>
            </w:pPr>
          </w:p>
        </w:tc>
        <w:tc>
          <w:tcPr>
            <w:tcW w:w="1314" w:type="pct"/>
            <w:tcBorders>
              <w:bottom w:val="single" w:sz="4" w:space="0" w:color="auto"/>
            </w:tcBorders>
          </w:tcPr>
          <w:p w:rsidR="00463F37" w:rsidRDefault="00463F37" w:rsidP="008901E9">
            <w:pPr>
              <w:pStyle w:val="-5"/>
              <w:spacing w:line="252" w:lineRule="auto"/>
              <w:ind w:left="0"/>
            </w:pPr>
            <w:r>
              <w:t>Неисправность блока питания внутри системного блока</w:t>
            </w:r>
          </w:p>
        </w:tc>
        <w:tc>
          <w:tcPr>
            <w:tcW w:w="2189" w:type="pct"/>
            <w:tcBorders>
              <w:bottom w:val="single" w:sz="4" w:space="0" w:color="auto"/>
            </w:tcBorders>
          </w:tcPr>
          <w:p w:rsidR="00463F37" w:rsidRPr="0084302D" w:rsidRDefault="00463F37" w:rsidP="008901E9">
            <w:pPr>
              <w:pStyle w:val="-5"/>
              <w:spacing w:line="252" w:lineRule="auto"/>
              <w:ind w:left="0"/>
              <w:rPr>
                <w:spacing w:val="4"/>
              </w:rPr>
            </w:pPr>
            <w:r w:rsidRPr="0084302D">
              <w:rPr>
                <w:spacing w:val="4"/>
              </w:rPr>
              <w:t>Отключить системный блок от сети электропитания. Через время не менее 30 с повторно включить системный блок.</w:t>
            </w:r>
          </w:p>
          <w:p w:rsidR="00463F37" w:rsidRDefault="00463F37" w:rsidP="008901E9">
            <w:pPr>
              <w:pStyle w:val="-5"/>
              <w:spacing w:line="252" w:lineRule="auto"/>
              <w:ind w:left="0"/>
            </w:pPr>
            <w:r w:rsidRPr="0084302D">
              <w:rPr>
                <w:spacing w:val="4"/>
              </w:rPr>
              <w:t>Если неисправность не устранилась, заменить неработающий системный блок на системный блок из состава ЗИП* (см. </w:t>
            </w:r>
            <w:fldSimple w:instr=" REF _Ref20915798 \r \h  \* MERGEFORMAT ">
              <w:r w:rsidR="008E1C5E" w:rsidRPr="008E1C5E">
                <w:rPr>
                  <w:spacing w:val="4"/>
                </w:rPr>
                <w:t>4.2</w:t>
              </w:r>
            </w:fldSimple>
            <w:r w:rsidRPr="0084302D">
              <w:rPr>
                <w:spacing w:val="4"/>
              </w:rPr>
              <w:t xml:space="preserve">) и обратиться </w:t>
            </w:r>
            <w:proofErr w:type="gramStart"/>
            <w:r w:rsidRPr="0084302D">
              <w:rPr>
                <w:spacing w:val="4"/>
              </w:rPr>
              <w:t>на</w:t>
            </w:r>
            <w:proofErr w:type="gramEnd"/>
            <w:r w:rsidRPr="0084302D">
              <w:rPr>
                <w:spacing w:val="4"/>
              </w:rPr>
              <w:t xml:space="preserve"> предприятие-изготовитель</w:t>
            </w:r>
          </w:p>
        </w:tc>
      </w:tr>
      <w:tr w:rsidR="008901E9" w:rsidRPr="00A15445" w:rsidTr="00463F37">
        <w:trPr>
          <w:cantSplit/>
          <w:trHeight w:val="397"/>
          <w:tblHeader/>
          <w:jc w:val="center"/>
        </w:trPr>
        <w:tc>
          <w:tcPr>
            <w:tcW w:w="1497" w:type="pct"/>
            <w:vMerge w:val="restart"/>
          </w:tcPr>
          <w:p w:rsidR="008901E9" w:rsidRDefault="008901E9" w:rsidP="008901E9">
            <w:pPr>
              <w:pStyle w:val="-5"/>
              <w:spacing w:line="252" w:lineRule="auto"/>
              <w:ind w:left="0"/>
            </w:pPr>
            <w:r>
              <w:t xml:space="preserve">При включении </w:t>
            </w:r>
            <w:r w:rsidRPr="00D74D29">
              <w:t xml:space="preserve">вентилятор </w:t>
            </w:r>
            <w:r>
              <w:t>внутри корпуса</w:t>
            </w:r>
            <w:r w:rsidRPr="00D74D29">
              <w:t xml:space="preserve"> работает, индикаторы </w:t>
            </w:r>
            <w:r>
              <w:t>светятся</w:t>
            </w:r>
            <w:r w:rsidRPr="00D74D29">
              <w:t xml:space="preserve">, </w:t>
            </w:r>
            <w:r>
              <w:br/>
            </w:r>
            <w:r w:rsidRPr="00D74D29">
              <w:t xml:space="preserve">но </w:t>
            </w:r>
            <w:r>
              <w:t>не звучит</w:t>
            </w:r>
            <w:r w:rsidRPr="00D74D29">
              <w:t xml:space="preserve"> характерный сигнал </w:t>
            </w:r>
            <w:r>
              <w:t>«</w:t>
            </w:r>
            <w:r w:rsidRPr="00D74D29">
              <w:t>гудок</w:t>
            </w:r>
            <w:r>
              <w:t>»</w:t>
            </w:r>
            <w:r w:rsidRPr="00D74D29">
              <w:t xml:space="preserve"> окончания начального теста, запускаемого из BIOS</w:t>
            </w:r>
            <w:r>
              <w:t>,</w:t>
            </w:r>
            <w:r w:rsidRPr="00D74D29">
              <w:t xml:space="preserve"> на экране </w:t>
            </w:r>
            <w:r>
              <w:t xml:space="preserve">монитора </w:t>
            </w:r>
            <w:r w:rsidRPr="00D74D29">
              <w:t>ничего не отображается</w:t>
            </w:r>
          </w:p>
        </w:tc>
        <w:tc>
          <w:tcPr>
            <w:tcW w:w="1314" w:type="pct"/>
            <w:tcBorders>
              <w:bottom w:val="single" w:sz="4" w:space="0" w:color="auto"/>
            </w:tcBorders>
          </w:tcPr>
          <w:p w:rsidR="008901E9" w:rsidRDefault="008901E9" w:rsidP="008901E9">
            <w:pPr>
              <w:pStyle w:val="-5"/>
              <w:spacing w:line="252" w:lineRule="auto"/>
              <w:ind w:left="0"/>
            </w:pPr>
            <w:r w:rsidRPr="00406C3B">
              <w:t>Сбой запуска материнской платы при включении</w:t>
            </w:r>
          </w:p>
        </w:tc>
        <w:tc>
          <w:tcPr>
            <w:tcW w:w="2189" w:type="pct"/>
            <w:tcBorders>
              <w:bottom w:val="single" w:sz="4" w:space="0" w:color="auto"/>
            </w:tcBorders>
          </w:tcPr>
          <w:p w:rsidR="008901E9" w:rsidRDefault="008901E9" w:rsidP="008901E9">
            <w:pPr>
              <w:pStyle w:val="-5"/>
              <w:spacing w:line="252" w:lineRule="auto"/>
              <w:ind w:left="0"/>
            </w:pPr>
            <w:r>
              <w:t xml:space="preserve">Перезагрузить системный блок, для чего нажать на кнопку </w:t>
            </w:r>
            <w:r w:rsidRPr="000E3BA5">
              <w:t>RESET</w:t>
            </w:r>
            <w:r>
              <w:t xml:space="preserve"> на передней панели системного блока.</w:t>
            </w:r>
          </w:p>
          <w:p w:rsidR="008901E9" w:rsidRDefault="008901E9" w:rsidP="008901E9">
            <w:pPr>
              <w:pStyle w:val="-5"/>
              <w:spacing w:line="252" w:lineRule="auto"/>
              <w:ind w:left="0"/>
            </w:pPr>
            <w:r>
              <w:t xml:space="preserve">Если неисправность не устранилась или звучат сигналы, отличные от </w:t>
            </w:r>
            <w:r w:rsidRPr="00D74D29">
              <w:t>характерн</w:t>
            </w:r>
            <w:r>
              <w:t>ого</w:t>
            </w:r>
            <w:r w:rsidRPr="00D74D29">
              <w:t xml:space="preserve"> сигнал</w:t>
            </w:r>
            <w:r>
              <w:t>а</w:t>
            </w:r>
            <w:r w:rsidRPr="00D74D29">
              <w:t xml:space="preserve"> </w:t>
            </w:r>
            <w:r>
              <w:t>«</w:t>
            </w:r>
            <w:r w:rsidRPr="00D74D29">
              <w:t>гудок</w:t>
            </w:r>
            <w:r>
              <w:t>»</w:t>
            </w:r>
            <w:r w:rsidRPr="00D74D29">
              <w:t xml:space="preserve">, </w:t>
            </w:r>
            <w:r>
              <w:t>заменить неработающий системный блок на системный блок из состава ЗИП* (см. </w:t>
            </w:r>
            <w:r w:rsidR="00D86640">
              <w:fldChar w:fldCharType="begin"/>
            </w:r>
            <w:r>
              <w:instrText xml:space="preserve"> REF _Ref20915798 \r \h </w:instrText>
            </w:r>
            <w:r w:rsidR="00D86640">
              <w:fldChar w:fldCharType="separate"/>
            </w:r>
            <w:r w:rsidR="008E1C5E">
              <w:t>4.2</w:t>
            </w:r>
            <w:r w:rsidR="00D86640">
              <w:fldChar w:fldCharType="end"/>
            </w:r>
            <w:r>
              <w:t xml:space="preserve">) и обратиться </w:t>
            </w:r>
            <w:proofErr w:type="gramStart"/>
            <w:r>
              <w:t>на</w:t>
            </w:r>
            <w:proofErr w:type="gramEnd"/>
            <w:r>
              <w:t xml:space="preserve"> предприятие-изготовитель</w:t>
            </w:r>
          </w:p>
        </w:tc>
      </w:tr>
      <w:tr w:rsidR="008901E9" w:rsidRPr="00A15445" w:rsidTr="00463F37">
        <w:trPr>
          <w:cantSplit/>
          <w:trHeight w:val="397"/>
          <w:tblHeader/>
          <w:jc w:val="center"/>
        </w:trPr>
        <w:tc>
          <w:tcPr>
            <w:tcW w:w="1497" w:type="pct"/>
            <w:vMerge/>
            <w:tcBorders>
              <w:bottom w:val="single" w:sz="4" w:space="0" w:color="auto"/>
            </w:tcBorders>
          </w:tcPr>
          <w:p w:rsidR="008901E9" w:rsidRPr="003D5A26" w:rsidRDefault="008901E9" w:rsidP="008901E9">
            <w:pPr>
              <w:pStyle w:val="-5"/>
              <w:spacing w:line="252" w:lineRule="auto"/>
              <w:ind w:left="0" w:right="-57"/>
              <w:rPr>
                <w:spacing w:val="-6"/>
              </w:rPr>
            </w:pPr>
          </w:p>
        </w:tc>
        <w:tc>
          <w:tcPr>
            <w:tcW w:w="1314" w:type="pct"/>
            <w:tcBorders>
              <w:bottom w:val="single" w:sz="4" w:space="0" w:color="auto"/>
            </w:tcBorders>
          </w:tcPr>
          <w:p w:rsidR="008901E9" w:rsidRDefault="008901E9" w:rsidP="008901E9">
            <w:pPr>
              <w:pStyle w:val="-5"/>
              <w:spacing w:line="252" w:lineRule="auto"/>
              <w:ind w:left="0"/>
            </w:pPr>
            <w:r>
              <w:t>Не</w:t>
            </w:r>
            <w:r w:rsidRPr="000E3BA5">
              <w:t>правильно</w:t>
            </w:r>
            <w:r>
              <w:t xml:space="preserve">е соединение </w:t>
            </w:r>
            <w:r w:rsidRPr="00CD7920">
              <w:t>кабеля</w:t>
            </w:r>
            <w:r>
              <w:t xml:space="preserve"> с разъёмами </w:t>
            </w:r>
            <w:r w:rsidRPr="00CD7920">
              <w:t xml:space="preserve">DVI-D </w:t>
            </w:r>
            <w:r>
              <w:t>с системным блоком или монитором</w:t>
            </w:r>
          </w:p>
        </w:tc>
        <w:tc>
          <w:tcPr>
            <w:tcW w:w="2189" w:type="pct"/>
            <w:tcBorders>
              <w:bottom w:val="single" w:sz="4" w:space="0" w:color="auto"/>
            </w:tcBorders>
          </w:tcPr>
          <w:p w:rsidR="008901E9" w:rsidRDefault="008901E9" w:rsidP="008901E9">
            <w:pPr>
              <w:pStyle w:val="-5"/>
              <w:spacing w:line="252" w:lineRule="auto"/>
              <w:ind w:left="0"/>
            </w:pPr>
            <w:r>
              <w:t xml:space="preserve">Повторно подключить </w:t>
            </w:r>
            <w:r w:rsidRPr="00CD7920">
              <w:t>кабел</w:t>
            </w:r>
            <w:r>
              <w:t xml:space="preserve">ь с разъёмами </w:t>
            </w:r>
            <w:r w:rsidRPr="00CD7920">
              <w:t>DVI-D</w:t>
            </w:r>
            <w:r>
              <w:t xml:space="preserve">. Убедиться, что </w:t>
            </w:r>
            <w:r w:rsidRPr="00304EEB">
              <w:t>винты крепления</w:t>
            </w:r>
            <w:r>
              <w:t xml:space="preserve"> разъё</w:t>
            </w:r>
            <w:r w:rsidRPr="00304EEB">
              <w:t>мов</w:t>
            </w:r>
            <w:r>
              <w:t xml:space="preserve"> </w:t>
            </w:r>
            <w:r w:rsidRPr="00CD7920">
              <w:t xml:space="preserve">DVI-D кабеля </w:t>
            </w:r>
            <w:r>
              <w:t xml:space="preserve">завёрнуты до упора и не перекосились. </w:t>
            </w:r>
          </w:p>
          <w:p w:rsidR="008901E9" w:rsidRDefault="008901E9" w:rsidP="008901E9">
            <w:pPr>
              <w:pStyle w:val="-5"/>
              <w:spacing w:line="252" w:lineRule="auto"/>
              <w:ind w:left="0"/>
            </w:pPr>
            <w:r>
              <w:t xml:space="preserve">Если неисправность не устранилась, то проверить исправность монитора </w:t>
            </w:r>
          </w:p>
        </w:tc>
      </w:tr>
      <w:tr w:rsidR="00232592" w:rsidRPr="00A15445" w:rsidTr="00463F37">
        <w:trPr>
          <w:cantSplit/>
          <w:trHeight w:val="608"/>
          <w:tblHeader/>
          <w:jc w:val="center"/>
        </w:trPr>
        <w:tc>
          <w:tcPr>
            <w:tcW w:w="1497" w:type="pct"/>
            <w:tcBorders>
              <w:bottom w:val="nil"/>
            </w:tcBorders>
          </w:tcPr>
          <w:p w:rsidR="00232592" w:rsidRDefault="00232592" w:rsidP="008901E9">
            <w:pPr>
              <w:pStyle w:val="-5"/>
              <w:spacing w:line="252" w:lineRule="auto"/>
              <w:ind w:left="0"/>
            </w:pPr>
            <w:r>
              <w:t xml:space="preserve">При включении </w:t>
            </w:r>
            <w:r w:rsidRPr="00D74D29">
              <w:t xml:space="preserve">на </w:t>
            </w:r>
            <w:r>
              <w:t xml:space="preserve">экране монитора отображается </w:t>
            </w:r>
            <w:r w:rsidRPr="00D74D29">
              <w:t>сообщение об ошибке</w:t>
            </w:r>
            <w:r>
              <w:t>,</w:t>
            </w:r>
            <w:r w:rsidRPr="00D74D29">
              <w:t xml:space="preserve"> </w:t>
            </w:r>
            <w:r>
              <w:t>и загрузка</w:t>
            </w:r>
            <w:r w:rsidRPr="00D74D29">
              <w:t xml:space="preserve"> </w:t>
            </w:r>
            <w:r>
              <w:t>ОС н</w:t>
            </w:r>
            <w:r w:rsidRPr="00D74D29">
              <w:t xml:space="preserve">е </w:t>
            </w:r>
            <w:r>
              <w:t>выполняется</w:t>
            </w:r>
          </w:p>
          <w:p w:rsidR="003C41C6" w:rsidRDefault="003C41C6" w:rsidP="008901E9">
            <w:pPr>
              <w:pStyle w:val="-5"/>
              <w:spacing w:line="252" w:lineRule="auto"/>
              <w:ind w:left="0"/>
            </w:pPr>
          </w:p>
        </w:tc>
        <w:tc>
          <w:tcPr>
            <w:tcW w:w="1314" w:type="pct"/>
            <w:tcBorders>
              <w:bottom w:val="nil"/>
            </w:tcBorders>
          </w:tcPr>
          <w:p w:rsidR="00232592" w:rsidRDefault="00232592" w:rsidP="008901E9">
            <w:pPr>
              <w:pStyle w:val="-5"/>
              <w:spacing w:line="252" w:lineRule="auto"/>
              <w:ind w:left="0"/>
            </w:pPr>
            <w:r>
              <w:t>Не</w:t>
            </w:r>
            <w:r w:rsidRPr="000E3BA5">
              <w:t>правильно</w:t>
            </w:r>
            <w:r>
              <w:t xml:space="preserve">е подключение периферийных устройств </w:t>
            </w:r>
          </w:p>
        </w:tc>
        <w:tc>
          <w:tcPr>
            <w:tcW w:w="2189" w:type="pct"/>
            <w:tcBorders>
              <w:bottom w:val="nil"/>
            </w:tcBorders>
          </w:tcPr>
          <w:p w:rsidR="00232592" w:rsidRPr="000E3BA5" w:rsidRDefault="00232592" w:rsidP="008901E9">
            <w:pPr>
              <w:pStyle w:val="-5"/>
              <w:spacing w:line="252" w:lineRule="auto"/>
              <w:ind w:left="0"/>
            </w:pPr>
            <w:r>
              <w:t>Подключить периферийные устройства правильно. Проверить исправность периферийных устройств. Повторно включить системный блок</w:t>
            </w:r>
          </w:p>
        </w:tc>
      </w:tr>
    </w:tbl>
    <w:p w:rsidR="00463F37" w:rsidRDefault="00463F37" w:rsidP="00463F37">
      <w:pPr>
        <w:pStyle w:val="-7"/>
      </w:pPr>
      <w:r>
        <w:lastRenderedPageBreak/>
        <w:t xml:space="preserve">Продолжение таблицы </w:t>
      </w:r>
      <w:fldSimple w:instr=" REF _Ref441137635 \h  \* MERGEFORMAT ">
        <w:r w:rsidR="008E1C5E">
          <w:rPr>
            <w:noProof/>
          </w:rPr>
          <w:t>2</w:t>
        </w:r>
      </w:fldSimple>
    </w:p>
    <w:tbl>
      <w:tblPr>
        <w:tblW w:w="4941" w:type="pct"/>
        <w:jc w:val="center"/>
        <w:tblInd w:w="-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915"/>
        <w:gridCol w:w="2559"/>
        <w:gridCol w:w="4263"/>
      </w:tblGrid>
      <w:tr w:rsidR="003C41C6" w:rsidRPr="00A15445" w:rsidTr="00463F37">
        <w:trPr>
          <w:trHeight w:val="397"/>
          <w:tblHeader/>
          <w:jc w:val="center"/>
        </w:trPr>
        <w:tc>
          <w:tcPr>
            <w:tcW w:w="1497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232592" w:rsidRPr="00D865B8" w:rsidRDefault="00232592" w:rsidP="009C7113">
            <w:pPr>
              <w:pStyle w:val="-"/>
            </w:pPr>
            <w:r>
              <w:t>Характер неисправности</w:t>
            </w:r>
          </w:p>
        </w:tc>
        <w:tc>
          <w:tcPr>
            <w:tcW w:w="1314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232592" w:rsidRPr="00D865B8" w:rsidRDefault="00232592" w:rsidP="009C7113">
            <w:pPr>
              <w:pStyle w:val="-"/>
            </w:pPr>
            <w:r>
              <w:t>Возможная причина появления неисправности</w:t>
            </w:r>
          </w:p>
        </w:tc>
        <w:tc>
          <w:tcPr>
            <w:tcW w:w="2189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232592" w:rsidRPr="00D865B8" w:rsidRDefault="00232592" w:rsidP="009C7113">
            <w:pPr>
              <w:pStyle w:val="-"/>
            </w:pPr>
            <w:r>
              <w:t>Метод устранения</w:t>
            </w:r>
          </w:p>
        </w:tc>
      </w:tr>
      <w:tr w:rsidR="008901E9" w:rsidRPr="00A15445" w:rsidTr="00463F37">
        <w:trPr>
          <w:cantSplit/>
          <w:trHeight w:val="397"/>
          <w:tblHeader/>
          <w:jc w:val="center"/>
        </w:trPr>
        <w:tc>
          <w:tcPr>
            <w:tcW w:w="1497" w:type="pct"/>
            <w:tcBorders>
              <w:bottom w:val="single" w:sz="4" w:space="0" w:color="auto"/>
            </w:tcBorders>
          </w:tcPr>
          <w:p w:rsidR="008901E9" w:rsidRPr="00FE46E6" w:rsidRDefault="008901E9" w:rsidP="008901E9">
            <w:pPr>
              <w:pStyle w:val="-5"/>
              <w:spacing w:line="252" w:lineRule="auto"/>
              <w:ind w:left="0"/>
            </w:pPr>
            <w:r>
              <w:t xml:space="preserve">При включении </w:t>
            </w:r>
            <w:r w:rsidRPr="00D74D29">
              <w:t xml:space="preserve">на </w:t>
            </w:r>
            <w:r>
              <w:t>экране монитора</w:t>
            </w:r>
            <w:r w:rsidRPr="00FE46E6">
              <w:t xml:space="preserve"> проходит начальный</w:t>
            </w:r>
            <w:r>
              <w:t xml:space="preserve"> тест, но загрузка дальше не идё</w:t>
            </w:r>
            <w:r w:rsidRPr="00FE46E6">
              <w:t>т</w:t>
            </w:r>
          </w:p>
        </w:tc>
        <w:tc>
          <w:tcPr>
            <w:tcW w:w="1314" w:type="pct"/>
          </w:tcPr>
          <w:p w:rsidR="008901E9" w:rsidRDefault="008901E9" w:rsidP="008901E9">
            <w:pPr>
              <w:pStyle w:val="-5"/>
              <w:spacing w:line="252" w:lineRule="auto"/>
              <w:ind w:left="0"/>
            </w:pPr>
            <w:r>
              <w:t>Повреждение ОС или НЖМД</w:t>
            </w:r>
          </w:p>
        </w:tc>
        <w:tc>
          <w:tcPr>
            <w:tcW w:w="2189" w:type="pct"/>
          </w:tcPr>
          <w:p w:rsidR="008901E9" w:rsidRDefault="008901E9" w:rsidP="008901E9">
            <w:pPr>
              <w:pStyle w:val="-5"/>
              <w:spacing w:line="252" w:lineRule="auto"/>
              <w:ind w:left="0"/>
            </w:pPr>
            <w:r>
              <w:t>Включить системный блок повторно</w:t>
            </w:r>
            <w:r w:rsidRPr="00FE46E6">
              <w:t xml:space="preserve">. </w:t>
            </w:r>
          </w:p>
          <w:p w:rsidR="008901E9" w:rsidRPr="00716521" w:rsidRDefault="008901E9" w:rsidP="008901E9">
            <w:pPr>
              <w:pStyle w:val="-5"/>
              <w:spacing w:line="252" w:lineRule="auto"/>
              <w:ind w:left="0"/>
            </w:pPr>
            <w:r>
              <w:t>Если неисправность не устранилась, заменить неработающий системный блок на системный блок из состава ЗИП* (см. </w:t>
            </w:r>
            <w:r w:rsidR="00D86640">
              <w:fldChar w:fldCharType="begin"/>
            </w:r>
            <w:r>
              <w:instrText xml:space="preserve"> REF _Ref20915798 \r \h </w:instrText>
            </w:r>
            <w:r w:rsidR="00D86640">
              <w:fldChar w:fldCharType="separate"/>
            </w:r>
            <w:r w:rsidR="008E1C5E">
              <w:t>4.2</w:t>
            </w:r>
            <w:r w:rsidR="00D86640">
              <w:fldChar w:fldCharType="end"/>
            </w:r>
            <w:r>
              <w:t xml:space="preserve">) и обратиться </w:t>
            </w:r>
            <w:proofErr w:type="gramStart"/>
            <w:r>
              <w:t>на</w:t>
            </w:r>
            <w:proofErr w:type="gramEnd"/>
            <w:r>
              <w:t xml:space="preserve"> предприятие-изготовитель</w:t>
            </w:r>
          </w:p>
        </w:tc>
      </w:tr>
      <w:tr w:rsidR="0063238E" w:rsidRPr="00A15445" w:rsidTr="00463F37">
        <w:trPr>
          <w:cantSplit/>
          <w:trHeight w:val="397"/>
          <w:tblHeader/>
          <w:jc w:val="center"/>
        </w:trPr>
        <w:tc>
          <w:tcPr>
            <w:tcW w:w="1497" w:type="pct"/>
            <w:vMerge w:val="restart"/>
          </w:tcPr>
          <w:p w:rsidR="0063238E" w:rsidRDefault="0063238E" w:rsidP="0063238E">
            <w:pPr>
              <w:ind w:firstLine="35"/>
            </w:pPr>
            <w:r w:rsidRPr="00143878">
              <w:t>Появление сообщения</w:t>
            </w:r>
            <w:r w:rsidRPr="00143878">
              <w:br/>
              <w:t>на экране монитора об отказе пользователю в доступе</w:t>
            </w:r>
          </w:p>
        </w:tc>
        <w:tc>
          <w:tcPr>
            <w:tcW w:w="1314" w:type="pct"/>
            <w:tcBorders>
              <w:bottom w:val="single" w:sz="4" w:space="0" w:color="auto"/>
            </w:tcBorders>
          </w:tcPr>
          <w:p w:rsidR="0063238E" w:rsidRPr="00986371" w:rsidRDefault="0063238E" w:rsidP="008901E9">
            <w:pPr>
              <w:pStyle w:val="Default"/>
              <w:spacing w:line="252" w:lineRule="auto"/>
            </w:pPr>
            <w:r>
              <w:t>Пароль введё</w:t>
            </w:r>
            <w:r w:rsidRPr="00986371">
              <w:t>н неправильно</w:t>
            </w:r>
          </w:p>
        </w:tc>
        <w:tc>
          <w:tcPr>
            <w:tcW w:w="2189" w:type="pct"/>
            <w:tcBorders>
              <w:bottom w:val="single" w:sz="4" w:space="0" w:color="auto"/>
            </w:tcBorders>
          </w:tcPr>
          <w:p w:rsidR="0063238E" w:rsidRDefault="0063238E" w:rsidP="008901E9">
            <w:pPr>
              <w:spacing w:line="252" w:lineRule="auto"/>
              <w:ind w:firstLine="0"/>
              <w:jc w:val="left"/>
            </w:pPr>
            <w:r>
              <w:t>Ввести пароль правильно</w:t>
            </w:r>
          </w:p>
        </w:tc>
      </w:tr>
      <w:tr w:rsidR="0063238E" w:rsidRPr="00A15445" w:rsidTr="00463F37">
        <w:trPr>
          <w:cantSplit/>
          <w:trHeight w:val="397"/>
          <w:tblHeader/>
          <w:jc w:val="center"/>
        </w:trPr>
        <w:tc>
          <w:tcPr>
            <w:tcW w:w="1497" w:type="pct"/>
            <w:vMerge/>
          </w:tcPr>
          <w:p w:rsidR="0063238E" w:rsidRPr="00143878" w:rsidRDefault="0063238E" w:rsidP="001738FC">
            <w:pPr>
              <w:pStyle w:val="a1"/>
            </w:pPr>
          </w:p>
        </w:tc>
        <w:tc>
          <w:tcPr>
            <w:tcW w:w="1314" w:type="pct"/>
            <w:tcBorders>
              <w:bottom w:val="nil"/>
            </w:tcBorders>
          </w:tcPr>
          <w:p w:rsidR="0063238E" w:rsidRDefault="0063238E" w:rsidP="008901E9">
            <w:pPr>
              <w:pStyle w:val="Default"/>
              <w:spacing w:line="252" w:lineRule="auto"/>
            </w:pPr>
            <w:proofErr w:type="gramStart"/>
            <w:r>
              <w:t>П</w:t>
            </w:r>
            <w:r w:rsidRPr="00986371">
              <w:t>редъявлен</w:t>
            </w:r>
            <w:proofErr w:type="gramEnd"/>
            <w:r w:rsidRPr="00986371">
              <w:t xml:space="preserve"> АНП, </w:t>
            </w:r>
            <w:r>
              <w:br/>
            </w:r>
            <w:r w:rsidRPr="00986371">
              <w:t>не соответствующий вв</w:t>
            </w:r>
            <w:r>
              <w:t>едённому паролю</w:t>
            </w:r>
          </w:p>
        </w:tc>
        <w:tc>
          <w:tcPr>
            <w:tcW w:w="2189" w:type="pct"/>
            <w:tcBorders>
              <w:bottom w:val="nil"/>
            </w:tcBorders>
          </w:tcPr>
          <w:p w:rsidR="0063238E" w:rsidRDefault="0063238E" w:rsidP="008901E9">
            <w:pPr>
              <w:spacing w:line="252" w:lineRule="auto"/>
              <w:ind w:firstLine="0"/>
              <w:jc w:val="left"/>
            </w:pPr>
            <w:r>
              <w:t xml:space="preserve">Заменить АНП на </w:t>
            </w:r>
            <w:proofErr w:type="gramStart"/>
            <w:r>
              <w:t>соответствующий</w:t>
            </w:r>
            <w:proofErr w:type="gramEnd"/>
            <w:r>
              <w:t xml:space="preserve"> вводимому паролю</w:t>
            </w:r>
          </w:p>
        </w:tc>
      </w:tr>
      <w:tr w:rsidR="0063238E" w:rsidRPr="00A15445" w:rsidTr="00463F37">
        <w:trPr>
          <w:cantSplit/>
          <w:trHeight w:val="794"/>
          <w:tblHeader/>
          <w:jc w:val="center"/>
        </w:trPr>
        <w:tc>
          <w:tcPr>
            <w:tcW w:w="1497" w:type="pct"/>
            <w:vMerge/>
            <w:tcBorders>
              <w:bottom w:val="single" w:sz="4" w:space="0" w:color="auto"/>
            </w:tcBorders>
          </w:tcPr>
          <w:p w:rsidR="0063238E" w:rsidRPr="00FE46E6" w:rsidRDefault="0063238E" w:rsidP="0063238E">
            <w:pPr>
              <w:ind w:firstLine="0"/>
              <w:jc w:val="left"/>
            </w:pPr>
          </w:p>
        </w:tc>
        <w:tc>
          <w:tcPr>
            <w:tcW w:w="1314" w:type="pct"/>
            <w:tcBorders>
              <w:bottom w:val="nil"/>
            </w:tcBorders>
          </w:tcPr>
          <w:p w:rsidR="0063238E" w:rsidRDefault="0063238E" w:rsidP="00415577">
            <w:pPr>
              <w:pStyle w:val="Default"/>
              <w:spacing w:line="252" w:lineRule="auto"/>
            </w:pPr>
            <w:r w:rsidRPr="00986371">
              <w:t>АН</w:t>
            </w:r>
            <w:r>
              <w:t xml:space="preserve">П не опознан ПАК </w:t>
            </w:r>
          </w:p>
        </w:tc>
        <w:tc>
          <w:tcPr>
            <w:tcW w:w="2189" w:type="pct"/>
            <w:tcBorders>
              <w:bottom w:val="nil"/>
            </w:tcBorders>
          </w:tcPr>
          <w:p w:rsidR="0063238E" w:rsidRDefault="0063238E" w:rsidP="008901E9">
            <w:pPr>
              <w:spacing w:line="252" w:lineRule="auto"/>
              <w:ind w:firstLine="0"/>
              <w:jc w:val="left"/>
            </w:pPr>
            <w:r>
              <w:t>Н</w:t>
            </w:r>
            <w:r w:rsidRPr="00986371">
              <w:t>ажать любую клавишу и после появления на экране запроса предъ</w:t>
            </w:r>
            <w:r w:rsidRPr="00371A5A">
              <w:t>явить АНП и пароль ещ</w:t>
            </w:r>
            <w:r>
              <w:t>ё</w:t>
            </w:r>
            <w:r w:rsidRPr="00371A5A">
              <w:t xml:space="preserve"> раз. Подряд можно сделать не более установленного </w:t>
            </w:r>
            <w:r>
              <w:t xml:space="preserve">администратором </w:t>
            </w:r>
            <w:proofErr w:type="gramStart"/>
            <w:r>
              <w:rPr>
                <w:noProof/>
              </w:rPr>
              <w:t>средств защиты информации</w:t>
            </w:r>
            <w:r>
              <w:t xml:space="preserve"> количества</w:t>
            </w:r>
            <w:r w:rsidRPr="00371A5A">
              <w:t xml:space="preserve"> попыток входа</w:t>
            </w:r>
            <w:proofErr w:type="gramEnd"/>
            <w:r w:rsidRPr="00371A5A">
              <w:t xml:space="preserve">. </w:t>
            </w:r>
            <w:r>
              <w:t xml:space="preserve">После </w:t>
            </w:r>
            <w:r w:rsidRPr="00976330">
              <w:t>всех разрешенных попыток</w:t>
            </w:r>
            <w:r>
              <w:t xml:space="preserve"> ПЭВМ</w:t>
            </w:r>
            <w:r w:rsidRPr="00371A5A">
              <w:t xml:space="preserve"> будет принудительно перезапущена, и </w:t>
            </w:r>
            <w:r w:rsidR="00415577">
              <w:t xml:space="preserve">ПАК </w:t>
            </w:r>
            <w:r w:rsidRPr="00371A5A">
              <w:t>стартует повторно.</w:t>
            </w:r>
          </w:p>
          <w:p w:rsidR="0063238E" w:rsidRDefault="0063238E" w:rsidP="008901E9">
            <w:pPr>
              <w:spacing w:line="252" w:lineRule="auto"/>
              <w:ind w:firstLine="0"/>
              <w:jc w:val="left"/>
            </w:pPr>
            <w:r w:rsidRPr="00986371">
              <w:t>Максимальное число подряд идущих отказов в доступе одному и тому же пользователю (н</w:t>
            </w:r>
            <w:r w:rsidRPr="00371A5A">
              <w:t xml:space="preserve">езависимо от перезагрузок </w:t>
            </w:r>
            <w:r>
              <w:t>ПЭВМ</w:t>
            </w:r>
            <w:r w:rsidRPr="00371A5A">
              <w:t>) определ</w:t>
            </w:r>
            <w:r>
              <w:t>ён</w:t>
            </w:r>
            <w:r w:rsidRPr="00371A5A">
              <w:t xml:space="preserve"> параметром, задаваемым администратором</w:t>
            </w:r>
            <w:r>
              <w:t xml:space="preserve"> </w:t>
            </w:r>
            <w:r>
              <w:rPr>
                <w:noProof/>
              </w:rPr>
              <w:t>средств защиты информации</w:t>
            </w:r>
            <w:r w:rsidRPr="00371A5A">
              <w:t xml:space="preserve">. </w:t>
            </w:r>
          </w:p>
          <w:p w:rsidR="0063238E" w:rsidRPr="00986371" w:rsidRDefault="0063238E" w:rsidP="00415577">
            <w:pPr>
              <w:spacing w:line="252" w:lineRule="auto"/>
              <w:ind w:firstLine="0"/>
              <w:jc w:val="left"/>
            </w:pPr>
            <w:r w:rsidRPr="00371A5A">
              <w:t>Когда все последовательные попытки доступа исчерпаны, пользователь блокируется. Снять блокиро</w:t>
            </w:r>
            <w:r>
              <w:t xml:space="preserve">вку может только администратор </w:t>
            </w:r>
            <w:r>
              <w:rPr>
                <w:noProof/>
              </w:rPr>
              <w:t>средств защиты информации</w:t>
            </w:r>
            <w:r>
              <w:t xml:space="preserve">. </w:t>
            </w:r>
            <w:r>
              <w:br/>
              <w:t>В</w:t>
            </w:r>
            <w:r w:rsidRPr="00E0495B">
              <w:t xml:space="preserve"> случае отказа </w:t>
            </w:r>
            <w:r w:rsidR="00415577">
              <w:t xml:space="preserve">ПАК </w:t>
            </w:r>
            <w:r>
              <w:t xml:space="preserve">обратиться к </w:t>
            </w:r>
            <w:r w:rsidRPr="004A0E05">
              <w:t>администратор</w:t>
            </w:r>
            <w:r>
              <w:t>у</w:t>
            </w:r>
            <w:r w:rsidRPr="004A0E05">
              <w:t xml:space="preserve"> </w:t>
            </w:r>
            <w:r>
              <w:rPr>
                <w:noProof/>
              </w:rPr>
              <w:t>средств защиты информации</w:t>
            </w:r>
          </w:p>
        </w:tc>
      </w:tr>
      <w:tr w:rsidR="008901E9" w:rsidRPr="00A15445" w:rsidTr="00463F37">
        <w:trPr>
          <w:cantSplit/>
          <w:trHeight w:val="454"/>
          <w:tblHeader/>
          <w:jc w:val="center"/>
        </w:trPr>
        <w:tc>
          <w:tcPr>
            <w:tcW w:w="1497" w:type="pct"/>
            <w:tcBorders>
              <w:bottom w:val="nil"/>
            </w:tcBorders>
          </w:tcPr>
          <w:p w:rsidR="008901E9" w:rsidRPr="00FE46E6" w:rsidRDefault="0063238E" w:rsidP="0063238E">
            <w:pPr>
              <w:ind w:firstLine="35"/>
            </w:pPr>
            <w:r>
              <w:t>Изделие</w:t>
            </w:r>
            <w:r w:rsidRPr="00FE46E6">
              <w:t xml:space="preserve"> </w:t>
            </w:r>
            <w:r>
              <w:t>включено</w:t>
            </w:r>
            <w:r w:rsidRPr="00FE46E6">
              <w:t xml:space="preserve">, но </w:t>
            </w:r>
            <w:r w:rsidRPr="00EB5AF0">
              <w:rPr>
                <w:spacing w:val="-8"/>
              </w:rPr>
              <w:t>при работе не выполняется</w:t>
            </w:r>
            <w:r w:rsidRPr="00D74D29">
              <w:t xml:space="preserve"> чтени</w:t>
            </w:r>
            <w:r>
              <w:t>е</w:t>
            </w:r>
            <w:r w:rsidRPr="00D74D29">
              <w:t xml:space="preserve"> НЗ</w:t>
            </w:r>
            <w:r>
              <w:t xml:space="preserve"> устройством для чтения/записи компакт-дисков, </w:t>
            </w:r>
            <w:r w:rsidRPr="00E14452">
              <w:t>DVD</w:t>
            </w:r>
            <w:r w:rsidR="008901E9" w:rsidRPr="0063238E">
              <w:t xml:space="preserve"> выполняется</w:t>
            </w:r>
            <w:r w:rsidR="008901E9" w:rsidRPr="00D74D29">
              <w:t xml:space="preserve"> чтени</w:t>
            </w:r>
            <w:r w:rsidR="008901E9">
              <w:t>е</w:t>
            </w:r>
            <w:r w:rsidR="008901E9" w:rsidRPr="00D74D29">
              <w:t xml:space="preserve"> НЗ</w:t>
            </w:r>
            <w:r w:rsidR="008901E9">
              <w:t xml:space="preserve"> устройством для чтения/записи компакт-дисков, </w:t>
            </w:r>
            <w:r w:rsidR="008901E9" w:rsidRPr="00E14452">
              <w:t>DVD</w:t>
            </w:r>
          </w:p>
        </w:tc>
        <w:tc>
          <w:tcPr>
            <w:tcW w:w="1314" w:type="pct"/>
            <w:tcBorders>
              <w:bottom w:val="nil"/>
            </w:tcBorders>
          </w:tcPr>
          <w:p w:rsidR="008901E9" w:rsidRPr="003534FA" w:rsidRDefault="008901E9" w:rsidP="008901E9">
            <w:pPr>
              <w:pStyle w:val="Default"/>
              <w:spacing w:line="252" w:lineRule="auto"/>
            </w:pPr>
            <w:r>
              <w:t>Неправильная установка НЗ</w:t>
            </w:r>
          </w:p>
        </w:tc>
        <w:tc>
          <w:tcPr>
            <w:tcW w:w="2189" w:type="pct"/>
            <w:tcBorders>
              <w:bottom w:val="nil"/>
            </w:tcBorders>
          </w:tcPr>
          <w:p w:rsidR="008901E9" w:rsidRDefault="008901E9" w:rsidP="008901E9">
            <w:pPr>
              <w:spacing w:line="252" w:lineRule="auto"/>
              <w:ind w:firstLine="0"/>
              <w:jc w:val="left"/>
            </w:pPr>
            <w:r>
              <w:t>Повторно установить НЗ</w:t>
            </w:r>
          </w:p>
        </w:tc>
      </w:tr>
    </w:tbl>
    <w:p w:rsidR="00463F37" w:rsidRDefault="00463F37" w:rsidP="00463F37">
      <w:pPr>
        <w:pStyle w:val="-7"/>
      </w:pPr>
      <w:r>
        <w:lastRenderedPageBreak/>
        <w:t xml:space="preserve">Продолжение таблицы </w:t>
      </w:r>
      <w:fldSimple w:instr=" REF _Ref441137635 \h  \* MERGEFORMAT ">
        <w:r w:rsidR="008E1C5E">
          <w:rPr>
            <w:noProof/>
          </w:rPr>
          <w:t>2</w:t>
        </w:r>
      </w:fldSimple>
    </w:p>
    <w:tbl>
      <w:tblPr>
        <w:tblW w:w="4941" w:type="pct"/>
        <w:jc w:val="center"/>
        <w:tblInd w:w="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915"/>
        <w:gridCol w:w="2559"/>
        <w:gridCol w:w="4263"/>
      </w:tblGrid>
      <w:tr w:rsidR="0063238E" w:rsidRPr="00A15445" w:rsidTr="00456747">
        <w:trPr>
          <w:trHeight w:val="397"/>
          <w:tblHeader/>
          <w:jc w:val="center"/>
        </w:trPr>
        <w:tc>
          <w:tcPr>
            <w:tcW w:w="1497" w:type="pct"/>
            <w:tcBorders>
              <w:bottom w:val="double" w:sz="4" w:space="0" w:color="auto"/>
            </w:tcBorders>
            <w:vAlign w:val="center"/>
          </w:tcPr>
          <w:p w:rsidR="0063238E" w:rsidRPr="00D865B8" w:rsidRDefault="0063238E" w:rsidP="006949BA">
            <w:pPr>
              <w:pStyle w:val="-"/>
            </w:pPr>
            <w:r>
              <w:t>Характер неисправности</w:t>
            </w:r>
          </w:p>
        </w:tc>
        <w:tc>
          <w:tcPr>
            <w:tcW w:w="1314" w:type="pct"/>
            <w:tcBorders>
              <w:bottom w:val="double" w:sz="4" w:space="0" w:color="auto"/>
            </w:tcBorders>
            <w:vAlign w:val="center"/>
          </w:tcPr>
          <w:p w:rsidR="0063238E" w:rsidRPr="00D865B8" w:rsidRDefault="0063238E" w:rsidP="006949BA">
            <w:pPr>
              <w:pStyle w:val="-"/>
            </w:pPr>
            <w:r>
              <w:t>Возможная причина появления неисправности</w:t>
            </w:r>
          </w:p>
        </w:tc>
        <w:tc>
          <w:tcPr>
            <w:tcW w:w="2189" w:type="pct"/>
            <w:tcBorders>
              <w:bottom w:val="double" w:sz="4" w:space="0" w:color="auto"/>
            </w:tcBorders>
            <w:vAlign w:val="center"/>
          </w:tcPr>
          <w:p w:rsidR="0063238E" w:rsidRPr="00D865B8" w:rsidRDefault="0063238E" w:rsidP="006949BA">
            <w:pPr>
              <w:pStyle w:val="-"/>
            </w:pPr>
            <w:r>
              <w:t>Метод устранения</w:t>
            </w:r>
          </w:p>
        </w:tc>
      </w:tr>
      <w:tr w:rsidR="0063238E" w:rsidRPr="00A15445" w:rsidTr="00456747">
        <w:trPr>
          <w:cantSplit/>
          <w:trHeight w:val="454"/>
          <w:tblHeader/>
          <w:jc w:val="center"/>
        </w:trPr>
        <w:tc>
          <w:tcPr>
            <w:tcW w:w="1497" w:type="pct"/>
            <w:vMerge w:val="restart"/>
          </w:tcPr>
          <w:p w:rsidR="0063238E" w:rsidRDefault="0063238E" w:rsidP="00456747">
            <w:pPr>
              <w:spacing w:line="228" w:lineRule="auto"/>
            </w:pPr>
          </w:p>
        </w:tc>
        <w:tc>
          <w:tcPr>
            <w:tcW w:w="1314" w:type="pct"/>
            <w:tcBorders>
              <w:bottom w:val="single" w:sz="4" w:space="0" w:color="auto"/>
            </w:tcBorders>
          </w:tcPr>
          <w:p w:rsidR="0063238E" w:rsidRDefault="0063238E" w:rsidP="00456747">
            <w:pPr>
              <w:pStyle w:val="Default"/>
              <w:spacing w:line="228" w:lineRule="auto"/>
            </w:pPr>
            <w:r>
              <w:t xml:space="preserve">Неправильная настройка устройства для чтения/записи компакт-дисков, </w:t>
            </w:r>
            <w:r w:rsidRPr="00E14452">
              <w:t>DVD</w:t>
            </w:r>
          </w:p>
        </w:tc>
        <w:tc>
          <w:tcPr>
            <w:tcW w:w="2189" w:type="pct"/>
            <w:tcBorders>
              <w:bottom w:val="single" w:sz="4" w:space="0" w:color="auto"/>
            </w:tcBorders>
          </w:tcPr>
          <w:p w:rsidR="0063238E" w:rsidRDefault="0063238E" w:rsidP="00456747">
            <w:pPr>
              <w:spacing w:line="228" w:lineRule="auto"/>
              <w:ind w:firstLine="0"/>
              <w:jc w:val="left"/>
            </w:pPr>
            <w:r>
              <w:t>П</w:t>
            </w:r>
            <w:r w:rsidRPr="00FE46E6">
              <w:t xml:space="preserve">ерезапустить </w:t>
            </w:r>
            <w:r>
              <w:t>ОС</w:t>
            </w:r>
            <w:r w:rsidRPr="00FE46E6">
              <w:t xml:space="preserve"> и войти в BIOS. Убедиться в том, что </w:t>
            </w:r>
            <w:r>
              <w:t xml:space="preserve">устройство для чтения/записи компакт-дисков, </w:t>
            </w:r>
            <w:r w:rsidRPr="00EB5AF0">
              <w:t>DVD настроен</w:t>
            </w:r>
            <w:r>
              <w:t>о</w:t>
            </w:r>
            <w:r w:rsidRPr="00FE46E6">
              <w:t xml:space="preserve"> </w:t>
            </w:r>
            <w:r>
              <w:t>правильно</w:t>
            </w:r>
            <w:r w:rsidRPr="00FE46E6">
              <w:t xml:space="preserve">, если нет </w:t>
            </w:r>
            <w:r>
              <w:t>–</w:t>
            </w:r>
            <w:r w:rsidRPr="00FE46E6">
              <w:t xml:space="preserve"> о</w:t>
            </w:r>
            <w:r w:rsidRPr="00D74D29">
              <w:t>т</w:t>
            </w:r>
            <w:r w:rsidRPr="00FE46E6">
              <w:t xml:space="preserve">корректировать </w:t>
            </w:r>
            <w:r>
              <w:t xml:space="preserve">настройки в </w:t>
            </w:r>
            <w:r w:rsidRPr="00FE46E6">
              <w:t>BIOS и сохранить изменения</w:t>
            </w:r>
            <w:r>
              <w:t>.</w:t>
            </w:r>
          </w:p>
          <w:p w:rsidR="0063238E" w:rsidRDefault="0063238E" w:rsidP="00456747">
            <w:pPr>
              <w:spacing w:line="228" w:lineRule="auto"/>
              <w:ind w:firstLine="0"/>
              <w:jc w:val="left"/>
            </w:pPr>
            <w:r w:rsidRPr="00EB5AF0">
              <w:rPr>
                <w:spacing w:val="60"/>
              </w:rPr>
              <w:t>Примечание</w:t>
            </w:r>
            <w:r>
              <w:t xml:space="preserve"> – Устранять неисправность может только </w:t>
            </w:r>
            <w:r w:rsidRPr="003D5A26">
              <w:t>представитель предприятия</w:t>
            </w:r>
            <w:r>
              <w:t>-</w:t>
            </w:r>
            <w:r w:rsidRPr="003D5A26">
              <w:t>изготовителя</w:t>
            </w:r>
          </w:p>
        </w:tc>
      </w:tr>
      <w:tr w:rsidR="0063238E" w:rsidRPr="00A15445" w:rsidTr="00456747">
        <w:trPr>
          <w:cantSplit/>
          <w:trHeight w:val="454"/>
          <w:tblHeader/>
          <w:jc w:val="center"/>
        </w:trPr>
        <w:tc>
          <w:tcPr>
            <w:tcW w:w="1497" w:type="pct"/>
            <w:vMerge/>
            <w:tcBorders>
              <w:bottom w:val="nil"/>
            </w:tcBorders>
          </w:tcPr>
          <w:p w:rsidR="0063238E" w:rsidRDefault="0063238E" w:rsidP="00456747">
            <w:pPr>
              <w:spacing w:line="228" w:lineRule="auto"/>
            </w:pPr>
          </w:p>
        </w:tc>
        <w:tc>
          <w:tcPr>
            <w:tcW w:w="1314" w:type="pct"/>
            <w:tcBorders>
              <w:bottom w:val="nil"/>
            </w:tcBorders>
          </w:tcPr>
          <w:p w:rsidR="0063238E" w:rsidRDefault="0063238E" w:rsidP="00456747">
            <w:pPr>
              <w:pStyle w:val="Default"/>
              <w:spacing w:line="228" w:lineRule="auto"/>
            </w:pPr>
            <w:r>
              <w:t xml:space="preserve">Неисправность устройства для чтения/записи компакт-дисков, </w:t>
            </w:r>
            <w:r w:rsidRPr="00E14452">
              <w:t>DVD</w:t>
            </w:r>
          </w:p>
        </w:tc>
        <w:tc>
          <w:tcPr>
            <w:tcW w:w="2189" w:type="pct"/>
            <w:tcBorders>
              <w:bottom w:val="nil"/>
            </w:tcBorders>
          </w:tcPr>
          <w:p w:rsidR="0063238E" w:rsidRDefault="0063238E" w:rsidP="00456747">
            <w:pPr>
              <w:spacing w:line="228" w:lineRule="auto"/>
              <w:ind w:firstLine="0"/>
              <w:jc w:val="left"/>
            </w:pPr>
            <w:r>
              <w:t xml:space="preserve">Заменить системный блок с неисправным устройством для чтения/записи компакт-дисков, </w:t>
            </w:r>
            <w:r w:rsidRPr="00E14452">
              <w:t>DVD</w:t>
            </w:r>
            <w:r>
              <w:t xml:space="preserve"> на системный блок из состава ЗИП* (см. </w:t>
            </w:r>
            <w:fldSimple w:instr=" REF _Ref20915798 \r \h  \* MERGEFORMAT ">
              <w:r w:rsidR="008E1C5E">
                <w:t>4.2</w:t>
              </w:r>
            </w:fldSimple>
            <w:r>
              <w:t xml:space="preserve">) и обратиться </w:t>
            </w:r>
            <w:proofErr w:type="gramStart"/>
            <w:r>
              <w:t>на</w:t>
            </w:r>
            <w:proofErr w:type="gramEnd"/>
            <w:r>
              <w:t xml:space="preserve"> предприятие-изготовитель</w:t>
            </w:r>
          </w:p>
        </w:tc>
      </w:tr>
      <w:tr w:rsidR="008901E9" w:rsidRPr="00A15445" w:rsidTr="00456747">
        <w:trPr>
          <w:cantSplit/>
          <w:trHeight w:val="397"/>
          <w:tblHeader/>
          <w:jc w:val="center"/>
        </w:trPr>
        <w:tc>
          <w:tcPr>
            <w:tcW w:w="1497" w:type="pct"/>
            <w:vMerge w:val="restart"/>
          </w:tcPr>
          <w:p w:rsidR="008901E9" w:rsidRDefault="008901E9" w:rsidP="00456747">
            <w:pPr>
              <w:spacing w:line="228" w:lineRule="auto"/>
              <w:ind w:firstLine="0"/>
            </w:pPr>
            <w:r>
              <w:t>Изделие</w:t>
            </w:r>
            <w:r w:rsidRPr="00FE46E6">
              <w:t xml:space="preserve"> </w:t>
            </w:r>
            <w:r>
              <w:t>включено</w:t>
            </w:r>
            <w:r w:rsidRPr="00FE46E6">
              <w:t>, но при работе</w:t>
            </w:r>
            <w:r>
              <w:t xml:space="preserve"> с НЖМД (чтение или запись) появляются ошибки</w:t>
            </w:r>
          </w:p>
        </w:tc>
        <w:tc>
          <w:tcPr>
            <w:tcW w:w="1314" w:type="pct"/>
            <w:tcBorders>
              <w:bottom w:val="nil"/>
            </w:tcBorders>
          </w:tcPr>
          <w:p w:rsidR="008901E9" w:rsidRDefault="008901E9" w:rsidP="00456747">
            <w:pPr>
              <w:pStyle w:val="Default"/>
              <w:spacing w:line="228" w:lineRule="auto"/>
            </w:pPr>
            <w:r>
              <w:t>Наличие вирусов</w:t>
            </w:r>
          </w:p>
        </w:tc>
        <w:tc>
          <w:tcPr>
            <w:tcW w:w="2189" w:type="pct"/>
            <w:tcBorders>
              <w:bottom w:val="nil"/>
            </w:tcBorders>
          </w:tcPr>
          <w:p w:rsidR="008901E9" w:rsidRPr="00FB5F1F" w:rsidRDefault="008901E9" w:rsidP="00456747">
            <w:pPr>
              <w:spacing w:line="228" w:lineRule="auto"/>
              <w:ind w:firstLine="0"/>
              <w:jc w:val="left"/>
            </w:pPr>
            <w:r>
              <w:t>Обратиться к пользователю с правами администратора</w:t>
            </w:r>
            <w:r>
              <w:rPr>
                <w:noProof/>
              </w:rPr>
              <w:t xml:space="preserve"> средств защиты информации</w:t>
            </w:r>
          </w:p>
        </w:tc>
      </w:tr>
      <w:tr w:rsidR="008901E9" w:rsidRPr="00A15445" w:rsidTr="00456747">
        <w:trPr>
          <w:cantSplit/>
          <w:trHeight w:val="397"/>
          <w:tblHeader/>
          <w:jc w:val="center"/>
        </w:trPr>
        <w:tc>
          <w:tcPr>
            <w:tcW w:w="1497" w:type="pct"/>
            <w:vMerge/>
            <w:tcBorders>
              <w:bottom w:val="nil"/>
            </w:tcBorders>
          </w:tcPr>
          <w:p w:rsidR="008901E9" w:rsidRDefault="008901E9" w:rsidP="00456747">
            <w:pPr>
              <w:pStyle w:val="a1"/>
              <w:spacing w:line="228" w:lineRule="auto"/>
            </w:pPr>
          </w:p>
        </w:tc>
        <w:tc>
          <w:tcPr>
            <w:tcW w:w="1314" w:type="pct"/>
            <w:tcBorders>
              <w:bottom w:val="nil"/>
            </w:tcBorders>
          </w:tcPr>
          <w:p w:rsidR="008901E9" w:rsidRDefault="008901E9" w:rsidP="00456747">
            <w:pPr>
              <w:pStyle w:val="Default"/>
              <w:spacing w:line="228" w:lineRule="auto"/>
            </w:pPr>
            <w:r>
              <w:t>Неисправность НЖМД</w:t>
            </w:r>
          </w:p>
        </w:tc>
        <w:tc>
          <w:tcPr>
            <w:tcW w:w="2189" w:type="pct"/>
            <w:tcBorders>
              <w:bottom w:val="nil"/>
            </w:tcBorders>
          </w:tcPr>
          <w:p w:rsidR="008901E9" w:rsidRDefault="008901E9" w:rsidP="00456747">
            <w:pPr>
              <w:spacing w:line="228" w:lineRule="auto"/>
              <w:ind w:firstLine="0"/>
              <w:jc w:val="left"/>
            </w:pPr>
            <w:r>
              <w:t>С</w:t>
            </w:r>
            <w:r w:rsidRPr="00FE46E6">
              <w:t>к</w:t>
            </w:r>
            <w:r w:rsidRPr="00D74D29">
              <w:t>о</w:t>
            </w:r>
            <w:r w:rsidRPr="00FE46E6">
              <w:t>пировать всю</w:t>
            </w:r>
            <w:r>
              <w:t xml:space="preserve"> нужную </w:t>
            </w:r>
            <w:r w:rsidRPr="00FE46E6">
              <w:t>информацию</w:t>
            </w:r>
            <w:r>
              <w:t xml:space="preserve"> с</w:t>
            </w:r>
            <w:r w:rsidRPr="00FE46E6">
              <w:t xml:space="preserve"> </w:t>
            </w:r>
            <w:r>
              <w:t>НЖМД</w:t>
            </w:r>
            <w:r w:rsidRPr="00FE46E6">
              <w:t xml:space="preserve"> на другой </w:t>
            </w:r>
            <w:r>
              <w:t xml:space="preserve">НЗ и переустановить ОС с полным удалением ранее созданных разделов. </w:t>
            </w:r>
            <w:r w:rsidRPr="00FE46E6">
              <w:t xml:space="preserve">Перезапустить </w:t>
            </w:r>
            <w:r>
              <w:t>ПЭВМ.</w:t>
            </w:r>
          </w:p>
          <w:p w:rsidR="008901E9" w:rsidRDefault="008901E9" w:rsidP="00456747">
            <w:pPr>
              <w:spacing w:line="228" w:lineRule="auto"/>
              <w:ind w:firstLine="0"/>
              <w:jc w:val="left"/>
              <w:rPr>
                <w:spacing w:val="60"/>
              </w:rPr>
            </w:pPr>
            <w:r>
              <w:t>Если неисправность больше не повторяется, восстановить работоспособность ПЭВМ, установив на не</w:t>
            </w:r>
            <w:r w:rsidR="004652B2">
              <w:t>ё</w:t>
            </w:r>
            <w:r>
              <w:t xml:space="preserve"> </w:t>
            </w:r>
            <w:r w:rsidR="004652B2">
              <w:t>общее</w:t>
            </w:r>
            <w:r>
              <w:t xml:space="preserve"> ПО и ПК ПООС.</w:t>
            </w:r>
          </w:p>
          <w:p w:rsidR="008901E9" w:rsidRDefault="008901E9" w:rsidP="00456747">
            <w:pPr>
              <w:spacing w:line="228" w:lineRule="auto"/>
              <w:ind w:firstLine="0"/>
              <w:jc w:val="left"/>
            </w:pPr>
            <w:r w:rsidRPr="00EB5AF0">
              <w:rPr>
                <w:spacing w:val="60"/>
              </w:rPr>
              <w:t>Примечание</w:t>
            </w:r>
            <w:r>
              <w:t xml:space="preserve"> – Устранять неисправность может только представитель предприятия-</w:t>
            </w:r>
            <w:r w:rsidRPr="003D5A26">
              <w:t>изготовителя</w:t>
            </w:r>
            <w:r>
              <w:t>.</w:t>
            </w:r>
          </w:p>
          <w:p w:rsidR="008901E9" w:rsidRPr="00EB5AF0" w:rsidRDefault="008901E9" w:rsidP="00456747">
            <w:pPr>
              <w:spacing w:line="228" w:lineRule="auto"/>
              <w:ind w:firstLine="0"/>
              <w:jc w:val="left"/>
              <w:rPr>
                <w:spacing w:val="60"/>
              </w:rPr>
            </w:pPr>
            <w:r>
              <w:t>Если неисправность не устранилась</w:t>
            </w:r>
            <w:r w:rsidRPr="004A5B79">
              <w:rPr>
                <w:spacing w:val="-2"/>
              </w:rPr>
              <w:t xml:space="preserve">, </w:t>
            </w:r>
            <w:r>
              <w:t>заменить системный блок с неисправным</w:t>
            </w:r>
            <w:r w:rsidRPr="00FE46E6">
              <w:t xml:space="preserve"> </w:t>
            </w:r>
            <w:r>
              <w:t>НЖМД</w:t>
            </w:r>
            <w:r w:rsidRPr="00FE46E6">
              <w:t xml:space="preserve"> </w:t>
            </w:r>
            <w:r>
              <w:t>на системный блок из состава ЗИП* (см. </w:t>
            </w:r>
            <w:r w:rsidR="00D86640">
              <w:fldChar w:fldCharType="begin"/>
            </w:r>
            <w:r>
              <w:instrText xml:space="preserve"> REF _Ref20915798 \r \h </w:instrText>
            </w:r>
            <w:r w:rsidR="00D86640">
              <w:fldChar w:fldCharType="separate"/>
            </w:r>
            <w:r w:rsidR="008E1C5E">
              <w:t>4.2</w:t>
            </w:r>
            <w:r w:rsidR="00D86640">
              <w:fldChar w:fldCharType="end"/>
            </w:r>
            <w:r>
              <w:t xml:space="preserve">) и </w:t>
            </w:r>
            <w:r w:rsidRPr="00FE46E6">
              <w:t xml:space="preserve">обратиться </w:t>
            </w:r>
            <w:proofErr w:type="gramStart"/>
            <w:r w:rsidRPr="00FE46E6">
              <w:t>на</w:t>
            </w:r>
            <w:proofErr w:type="gramEnd"/>
            <w:r w:rsidRPr="00FE46E6">
              <w:t xml:space="preserve"> предприятие-изготовитель</w:t>
            </w:r>
          </w:p>
        </w:tc>
      </w:tr>
      <w:tr w:rsidR="008901E9" w:rsidRPr="00A15445" w:rsidTr="00456747">
        <w:trPr>
          <w:cantSplit/>
          <w:trHeight w:val="340"/>
          <w:tblHeader/>
          <w:jc w:val="center"/>
        </w:trPr>
        <w:tc>
          <w:tcPr>
            <w:tcW w:w="5000" w:type="pct"/>
            <w:gridSpan w:val="3"/>
            <w:tcBorders>
              <w:bottom w:val="nil"/>
            </w:tcBorders>
          </w:tcPr>
          <w:p w:rsidR="008901E9" w:rsidRPr="003E30A2" w:rsidRDefault="008901E9" w:rsidP="00456747">
            <w:pPr>
              <w:spacing w:line="228" w:lineRule="auto"/>
              <w:ind w:firstLine="0"/>
              <w:jc w:val="center"/>
              <w:rPr>
                <w:u w:val="single"/>
              </w:rPr>
            </w:pPr>
            <w:r w:rsidRPr="003E30A2">
              <w:rPr>
                <w:u w:val="single"/>
              </w:rPr>
              <w:t>Клавиатура</w:t>
            </w:r>
          </w:p>
        </w:tc>
      </w:tr>
      <w:tr w:rsidR="0063238E" w:rsidRPr="00A15445" w:rsidTr="00456747">
        <w:trPr>
          <w:cantSplit/>
          <w:trHeight w:val="397"/>
          <w:tblHeader/>
          <w:jc w:val="center"/>
        </w:trPr>
        <w:tc>
          <w:tcPr>
            <w:tcW w:w="1497" w:type="pct"/>
            <w:vMerge w:val="restart"/>
            <w:tcBorders>
              <w:bottom w:val="nil"/>
            </w:tcBorders>
          </w:tcPr>
          <w:p w:rsidR="0063238E" w:rsidRDefault="0063238E" w:rsidP="00456747">
            <w:pPr>
              <w:spacing w:line="228" w:lineRule="auto"/>
              <w:ind w:firstLine="0"/>
            </w:pPr>
            <w:r>
              <w:t>Отсутствует реакция ПЭВМ на нажатие клавиш</w:t>
            </w:r>
          </w:p>
        </w:tc>
        <w:tc>
          <w:tcPr>
            <w:tcW w:w="1314" w:type="pct"/>
            <w:tcBorders>
              <w:bottom w:val="nil"/>
            </w:tcBorders>
          </w:tcPr>
          <w:p w:rsidR="0063238E" w:rsidRDefault="0063238E" w:rsidP="00456747">
            <w:pPr>
              <w:pStyle w:val="Default"/>
              <w:spacing w:line="228" w:lineRule="auto"/>
            </w:pPr>
            <w:r>
              <w:t xml:space="preserve">Неправильное подключение </w:t>
            </w:r>
            <w:r w:rsidRPr="00C00129">
              <w:t>интерфейсн</w:t>
            </w:r>
            <w:r>
              <w:t>ого</w:t>
            </w:r>
            <w:r w:rsidRPr="00C00129">
              <w:t xml:space="preserve"> кабел</w:t>
            </w:r>
            <w:r>
              <w:t xml:space="preserve">я к разъёму системного блока </w:t>
            </w:r>
          </w:p>
        </w:tc>
        <w:tc>
          <w:tcPr>
            <w:tcW w:w="2189" w:type="pct"/>
            <w:tcBorders>
              <w:bottom w:val="nil"/>
            </w:tcBorders>
          </w:tcPr>
          <w:p w:rsidR="0063238E" w:rsidRDefault="0063238E" w:rsidP="00456747">
            <w:pPr>
              <w:spacing w:line="228" w:lineRule="auto"/>
              <w:ind w:firstLine="0"/>
              <w:jc w:val="left"/>
            </w:pPr>
            <w:r>
              <w:t xml:space="preserve">Повторно подключить </w:t>
            </w:r>
            <w:r w:rsidRPr="00C00129">
              <w:t>интерфейсн</w:t>
            </w:r>
            <w:r>
              <w:t>ый</w:t>
            </w:r>
            <w:r w:rsidRPr="00CD7920">
              <w:t xml:space="preserve"> кабел</w:t>
            </w:r>
            <w:r>
              <w:t>ь</w:t>
            </w:r>
          </w:p>
        </w:tc>
      </w:tr>
      <w:tr w:rsidR="0063238E" w:rsidRPr="00A15445" w:rsidTr="00456747">
        <w:trPr>
          <w:cantSplit/>
          <w:trHeight w:val="397"/>
          <w:tblHeader/>
          <w:jc w:val="center"/>
        </w:trPr>
        <w:tc>
          <w:tcPr>
            <w:tcW w:w="1497" w:type="pct"/>
            <w:vMerge/>
            <w:tcBorders>
              <w:bottom w:val="nil"/>
            </w:tcBorders>
          </w:tcPr>
          <w:p w:rsidR="0063238E" w:rsidRDefault="0063238E" w:rsidP="0063238E"/>
        </w:tc>
        <w:tc>
          <w:tcPr>
            <w:tcW w:w="1314" w:type="pct"/>
            <w:tcBorders>
              <w:bottom w:val="nil"/>
            </w:tcBorders>
          </w:tcPr>
          <w:p w:rsidR="0063238E" w:rsidRDefault="0063238E" w:rsidP="008901E9">
            <w:pPr>
              <w:pStyle w:val="Default"/>
            </w:pPr>
            <w:r>
              <w:t>Неисправность клавиатуры</w:t>
            </w:r>
          </w:p>
        </w:tc>
        <w:tc>
          <w:tcPr>
            <w:tcW w:w="2189" w:type="pct"/>
            <w:tcBorders>
              <w:bottom w:val="nil"/>
            </w:tcBorders>
          </w:tcPr>
          <w:p w:rsidR="0063238E" w:rsidRPr="00086BE6" w:rsidRDefault="0063238E" w:rsidP="008901E9">
            <w:pPr>
              <w:ind w:firstLine="0"/>
              <w:jc w:val="left"/>
              <w:rPr>
                <w:spacing w:val="-6"/>
              </w:rPr>
            </w:pPr>
            <w:r w:rsidRPr="00086BE6">
              <w:rPr>
                <w:spacing w:val="-6"/>
              </w:rPr>
              <w:t>Заменить неисправную клавиатуру на клавиатуру из состава ЗИП* (см. </w:t>
            </w:r>
            <w:fldSimple w:instr=" REF _Ref20916020 \r \h  \* MERGEFORMAT ">
              <w:r w:rsidR="008E1C5E" w:rsidRPr="008E1C5E">
                <w:rPr>
                  <w:spacing w:val="-6"/>
                </w:rPr>
                <w:t>4.3</w:t>
              </w:r>
            </w:fldSimple>
            <w:r w:rsidRPr="00086BE6">
              <w:rPr>
                <w:spacing w:val="-6"/>
              </w:rPr>
              <w:t xml:space="preserve">) и обратиться </w:t>
            </w:r>
            <w:proofErr w:type="gramStart"/>
            <w:r w:rsidRPr="00086BE6">
              <w:rPr>
                <w:spacing w:val="-6"/>
              </w:rPr>
              <w:t>на</w:t>
            </w:r>
            <w:proofErr w:type="gramEnd"/>
            <w:r w:rsidRPr="00086BE6">
              <w:rPr>
                <w:spacing w:val="-6"/>
              </w:rPr>
              <w:t xml:space="preserve"> предприятие-изготовитель</w:t>
            </w:r>
          </w:p>
        </w:tc>
      </w:tr>
    </w:tbl>
    <w:p w:rsidR="00456747" w:rsidRDefault="00456747"/>
    <w:p w:rsidR="00456747" w:rsidRDefault="00456747"/>
    <w:p w:rsidR="00456747" w:rsidRDefault="00456747" w:rsidP="00456747">
      <w:pPr>
        <w:pStyle w:val="-7"/>
      </w:pPr>
      <w:r>
        <w:lastRenderedPageBreak/>
        <w:t xml:space="preserve">Продолжение таблицы </w:t>
      </w:r>
      <w:fldSimple w:instr=" REF _Ref441137635 \h  \* MERGEFORMAT ">
        <w:r w:rsidR="008E1C5E">
          <w:rPr>
            <w:noProof/>
          </w:rPr>
          <w:t>2</w:t>
        </w:r>
      </w:fldSimple>
    </w:p>
    <w:tbl>
      <w:tblPr>
        <w:tblW w:w="4940" w:type="pct"/>
        <w:jc w:val="center"/>
        <w:tblInd w:w="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915"/>
        <w:gridCol w:w="2558"/>
        <w:gridCol w:w="4262"/>
      </w:tblGrid>
      <w:tr w:rsidR="00456747" w:rsidRPr="00A15445" w:rsidTr="00F31024">
        <w:trPr>
          <w:trHeight w:val="397"/>
          <w:tblHeader/>
          <w:jc w:val="center"/>
        </w:trPr>
        <w:tc>
          <w:tcPr>
            <w:tcW w:w="1497" w:type="pct"/>
            <w:tcBorders>
              <w:bottom w:val="double" w:sz="4" w:space="0" w:color="auto"/>
            </w:tcBorders>
            <w:vAlign w:val="center"/>
          </w:tcPr>
          <w:p w:rsidR="00456747" w:rsidRPr="00D865B8" w:rsidRDefault="00456747" w:rsidP="00F31024">
            <w:pPr>
              <w:pStyle w:val="-"/>
              <w:spacing w:line="235" w:lineRule="auto"/>
            </w:pPr>
            <w:r>
              <w:t>Характер неисправности</w:t>
            </w:r>
          </w:p>
        </w:tc>
        <w:tc>
          <w:tcPr>
            <w:tcW w:w="1314" w:type="pct"/>
            <w:tcBorders>
              <w:bottom w:val="double" w:sz="4" w:space="0" w:color="auto"/>
            </w:tcBorders>
            <w:vAlign w:val="center"/>
          </w:tcPr>
          <w:p w:rsidR="00456747" w:rsidRPr="00D865B8" w:rsidRDefault="00456747" w:rsidP="00F31024">
            <w:pPr>
              <w:pStyle w:val="-"/>
              <w:spacing w:line="235" w:lineRule="auto"/>
            </w:pPr>
            <w:r>
              <w:t>Возможная причина появления неисправности</w:t>
            </w:r>
          </w:p>
        </w:tc>
        <w:tc>
          <w:tcPr>
            <w:tcW w:w="2189" w:type="pct"/>
            <w:tcBorders>
              <w:bottom w:val="double" w:sz="4" w:space="0" w:color="auto"/>
            </w:tcBorders>
            <w:vAlign w:val="center"/>
          </w:tcPr>
          <w:p w:rsidR="00456747" w:rsidRPr="00D865B8" w:rsidRDefault="00456747" w:rsidP="00F31024">
            <w:pPr>
              <w:pStyle w:val="-"/>
              <w:spacing w:line="235" w:lineRule="auto"/>
            </w:pPr>
            <w:r>
              <w:t>Метод устранения</w:t>
            </w:r>
          </w:p>
        </w:tc>
      </w:tr>
      <w:tr w:rsidR="008901E9" w:rsidRPr="00A15445" w:rsidTr="00F31024">
        <w:trPr>
          <w:cantSplit/>
          <w:trHeight w:val="397"/>
          <w:tblHeader/>
          <w:jc w:val="center"/>
        </w:trPr>
        <w:tc>
          <w:tcPr>
            <w:tcW w:w="1497" w:type="pct"/>
            <w:tcBorders>
              <w:top w:val="double" w:sz="4" w:space="0" w:color="auto"/>
              <w:bottom w:val="nil"/>
            </w:tcBorders>
          </w:tcPr>
          <w:p w:rsidR="008901E9" w:rsidRDefault="008901E9" w:rsidP="00F31024">
            <w:pPr>
              <w:spacing w:line="235" w:lineRule="auto"/>
            </w:pPr>
          </w:p>
        </w:tc>
        <w:tc>
          <w:tcPr>
            <w:tcW w:w="1314" w:type="pct"/>
            <w:tcBorders>
              <w:top w:val="double" w:sz="4" w:space="0" w:color="auto"/>
              <w:bottom w:val="nil"/>
            </w:tcBorders>
          </w:tcPr>
          <w:p w:rsidR="008901E9" w:rsidRDefault="008901E9" w:rsidP="00F31024">
            <w:pPr>
              <w:pStyle w:val="Default"/>
              <w:spacing w:line="235" w:lineRule="auto"/>
            </w:pPr>
            <w:r>
              <w:t>Неисправность разъёма на системном блоке</w:t>
            </w:r>
          </w:p>
        </w:tc>
        <w:tc>
          <w:tcPr>
            <w:tcW w:w="2189" w:type="pct"/>
            <w:tcBorders>
              <w:top w:val="double" w:sz="4" w:space="0" w:color="auto"/>
              <w:bottom w:val="nil"/>
            </w:tcBorders>
          </w:tcPr>
          <w:p w:rsidR="008901E9" w:rsidRDefault="008901E9" w:rsidP="00F31024">
            <w:pPr>
              <w:spacing w:line="235" w:lineRule="auto"/>
              <w:ind w:firstLine="0"/>
              <w:jc w:val="left"/>
            </w:pPr>
            <w:r>
              <w:t>Заменить системный блок с неисправным</w:t>
            </w:r>
            <w:r w:rsidRPr="00FE46E6">
              <w:t xml:space="preserve"> </w:t>
            </w:r>
            <w:r>
              <w:t>разъёмом на системный блок из состава ЗИП* (см. </w:t>
            </w:r>
            <w:fldSimple w:instr=" REF _Ref20915798 \r \h  \* MERGEFORMAT ">
              <w:r w:rsidR="008E1C5E">
                <w:t>4.2</w:t>
              </w:r>
            </w:fldSimple>
            <w:r>
              <w:t xml:space="preserve">) и </w:t>
            </w:r>
            <w:r w:rsidRPr="00FE46E6">
              <w:t xml:space="preserve">обратиться </w:t>
            </w:r>
            <w:proofErr w:type="gramStart"/>
            <w:r w:rsidRPr="00FE46E6">
              <w:t>на</w:t>
            </w:r>
            <w:proofErr w:type="gramEnd"/>
            <w:r w:rsidRPr="00FE46E6">
              <w:t xml:space="preserve"> предприятие-изготовитель</w:t>
            </w:r>
          </w:p>
        </w:tc>
      </w:tr>
      <w:tr w:rsidR="008901E9" w:rsidRPr="00A15445" w:rsidTr="00F31024">
        <w:trPr>
          <w:cantSplit/>
          <w:trHeight w:val="454"/>
          <w:tblHeader/>
          <w:jc w:val="center"/>
        </w:trPr>
        <w:tc>
          <w:tcPr>
            <w:tcW w:w="5000" w:type="pct"/>
            <w:gridSpan w:val="3"/>
            <w:tcBorders>
              <w:bottom w:val="nil"/>
            </w:tcBorders>
          </w:tcPr>
          <w:p w:rsidR="008901E9" w:rsidRPr="003E30A2" w:rsidRDefault="008901E9" w:rsidP="00F31024">
            <w:pPr>
              <w:spacing w:line="235" w:lineRule="auto"/>
              <w:ind w:firstLine="0"/>
              <w:jc w:val="center"/>
              <w:rPr>
                <w:b/>
                <w:u w:val="single"/>
              </w:rPr>
            </w:pPr>
            <w:r>
              <w:rPr>
                <w:u w:val="single"/>
              </w:rPr>
              <w:t>М</w:t>
            </w:r>
            <w:r w:rsidRPr="003E30A2">
              <w:rPr>
                <w:u w:val="single"/>
              </w:rPr>
              <w:t>анипулятор «мышь»</w:t>
            </w:r>
          </w:p>
        </w:tc>
      </w:tr>
      <w:tr w:rsidR="008901E9" w:rsidRPr="00A15445" w:rsidTr="00F31024">
        <w:trPr>
          <w:cantSplit/>
          <w:trHeight w:val="397"/>
          <w:tblHeader/>
          <w:jc w:val="center"/>
        </w:trPr>
        <w:tc>
          <w:tcPr>
            <w:tcW w:w="1497" w:type="pct"/>
            <w:vMerge w:val="restart"/>
            <w:tcBorders>
              <w:bottom w:val="nil"/>
            </w:tcBorders>
          </w:tcPr>
          <w:p w:rsidR="008901E9" w:rsidRDefault="008901E9" w:rsidP="00F31024">
            <w:pPr>
              <w:spacing w:line="235" w:lineRule="auto"/>
              <w:ind w:firstLine="0"/>
            </w:pPr>
            <w:r>
              <w:t>Отсутствует свечение лазерной подсветки красного цвета на нижней поверхности</w:t>
            </w:r>
          </w:p>
        </w:tc>
        <w:tc>
          <w:tcPr>
            <w:tcW w:w="1314" w:type="pct"/>
            <w:tcBorders>
              <w:bottom w:val="single" w:sz="4" w:space="0" w:color="auto"/>
            </w:tcBorders>
          </w:tcPr>
          <w:p w:rsidR="008901E9" w:rsidRDefault="008901E9" w:rsidP="00F31024">
            <w:pPr>
              <w:pStyle w:val="Default"/>
              <w:spacing w:line="235" w:lineRule="auto"/>
            </w:pPr>
            <w:r>
              <w:t xml:space="preserve">Неправильное подключение </w:t>
            </w:r>
            <w:r w:rsidRPr="00C00129">
              <w:t>интерфейсн</w:t>
            </w:r>
            <w:r>
              <w:t>ого</w:t>
            </w:r>
            <w:r w:rsidRPr="00C00129">
              <w:t xml:space="preserve"> кабел</w:t>
            </w:r>
            <w:r>
              <w:t>я к разъёму системного блока</w:t>
            </w:r>
          </w:p>
        </w:tc>
        <w:tc>
          <w:tcPr>
            <w:tcW w:w="2189" w:type="pct"/>
            <w:tcBorders>
              <w:bottom w:val="single" w:sz="4" w:space="0" w:color="auto"/>
            </w:tcBorders>
          </w:tcPr>
          <w:p w:rsidR="008901E9" w:rsidRDefault="008901E9" w:rsidP="00F31024">
            <w:pPr>
              <w:spacing w:line="235" w:lineRule="auto"/>
              <w:ind w:firstLine="0"/>
              <w:jc w:val="left"/>
            </w:pPr>
            <w:r>
              <w:t xml:space="preserve">Повторно подключить </w:t>
            </w:r>
            <w:r w:rsidRPr="00C00129">
              <w:t>интерфейсн</w:t>
            </w:r>
            <w:r>
              <w:t>ый</w:t>
            </w:r>
            <w:r w:rsidRPr="00CD7920">
              <w:t xml:space="preserve"> кабел</w:t>
            </w:r>
            <w:r>
              <w:t>ь</w:t>
            </w:r>
          </w:p>
        </w:tc>
      </w:tr>
      <w:tr w:rsidR="008901E9" w:rsidRPr="00A15445" w:rsidTr="00F31024">
        <w:trPr>
          <w:cantSplit/>
          <w:trHeight w:val="397"/>
          <w:tblHeader/>
          <w:jc w:val="center"/>
        </w:trPr>
        <w:tc>
          <w:tcPr>
            <w:tcW w:w="1497" w:type="pct"/>
            <w:vMerge/>
            <w:tcBorders>
              <w:bottom w:val="nil"/>
            </w:tcBorders>
          </w:tcPr>
          <w:p w:rsidR="008901E9" w:rsidRDefault="008901E9" w:rsidP="00F31024">
            <w:pPr>
              <w:pStyle w:val="a1"/>
              <w:spacing w:line="235" w:lineRule="auto"/>
            </w:pPr>
          </w:p>
        </w:tc>
        <w:tc>
          <w:tcPr>
            <w:tcW w:w="1314" w:type="pct"/>
            <w:tcBorders>
              <w:bottom w:val="nil"/>
            </w:tcBorders>
          </w:tcPr>
          <w:p w:rsidR="008901E9" w:rsidRDefault="008901E9" w:rsidP="00F31024">
            <w:pPr>
              <w:pStyle w:val="Default"/>
              <w:spacing w:line="235" w:lineRule="auto"/>
            </w:pPr>
            <w:r>
              <w:t>Неисправность манипулятора «мышь»</w:t>
            </w:r>
          </w:p>
        </w:tc>
        <w:tc>
          <w:tcPr>
            <w:tcW w:w="2189" w:type="pct"/>
            <w:tcBorders>
              <w:bottom w:val="nil"/>
            </w:tcBorders>
          </w:tcPr>
          <w:p w:rsidR="008901E9" w:rsidRDefault="008901E9" w:rsidP="00F31024">
            <w:pPr>
              <w:spacing w:line="235" w:lineRule="auto"/>
              <w:ind w:firstLine="0"/>
              <w:jc w:val="left"/>
            </w:pPr>
            <w:r>
              <w:t>Заменить неисправный манипулятор «мышь»</w:t>
            </w:r>
            <w:r w:rsidRPr="00FE46E6">
              <w:t xml:space="preserve"> </w:t>
            </w:r>
            <w:r>
              <w:t>на манипулятор «мышь» из состава ЗИП* (см. </w:t>
            </w:r>
            <w:r w:rsidR="00D86640">
              <w:fldChar w:fldCharType="begin"/>
            </w:r>
            <w:r>
              <w:instrText xml:space="preserve"> REF _Ref20916077 \r \h </w:instrText>
            </w:r>
            <w:r w:rsidR="00D86640">
              <w:fldChar w:fldCharType="separate"/>
            </w:r>
            <w:r w:rsidR="008E1C5E">
              <w:t>4.4</w:t>
            </w:r>
            <w:r w:rsidR="00D86640">
              <w:fldChar w:fldCharType="end"/>
            </w:r>
            <w:r>
              <w:t xml:space="preserve">) и </w:t>
            </w:r>
            <w:r w:rsidRPr="00FE46E6">
              <w:t xml:space="preserve">обратиться </w:t>
            </w:r>
            <w:proofErr w:type="gramStart"/>
            <w:r w:rsidRPr="00FE46E6">
              <w:t>на</w:t>
            </w:r>
            <w:proofErr w:type="gramEnd"/>
            <w:r w:rsidRPr="00FE46E6">
              <w:t xml:space="preserve"> предприятие-изготовитель</w:t>
            </w:r>
          </w:p>
        </w:tc>
      </w:tr>
      <w:tr w:rsidR="008901E9" w:rsidRPr="00A15445" w:rsidTr="00F31024">
        <w:trPr>
          <w:cantSplit/>
          <w:trHeight w:val="397"/>
          <w:tblHeader/>
          <w:jc w:val="center"/>
        </w:trPr>
        <w:tc>
          <w:tcPr>
            <w:tcW w:w="1497" w:type="pct"/>
            <w:tcBorders>
              <w:bottom w:val="nil"/>
            </w:tcBorders>
          </w:tcPr>
          <w:p w:rsidR="008901E9" w:rsidRDefault="008901E9" w:rsidP="00F31024">
            <w:pPr>
              <w:spacing w:line="235" w:lineRule="auto"/>
              <w:ind w:firstLine="0"/>
              <w:jc w:val="left"/>
            </w:pPr>
          </w:p>
        </w:tc>
        <w:tc>
          <w:tcPr>
            <w:tcW w:w="1314" w:type="pct"/>
            <w:tcBorders>
              <w:bottom w:val="nil"/>
            </w:tcBorders>
          </w:tcPr>
          <w:p w:rsidR="008901E9" w:rsidRDefault="008901E9" w:rsidP="00F31024">
            <w:pPr>
              <w:pStyle w:val="Default"/>
              <w:spacing w:line="235" w:lineRule="auto"/>
            </w:pPr>
            <w:r>
              <w:t>Неисправность разъёма на системном блоке</w:t>
            </w:r>
          </w:p>
        </w:tc>
        <w:tc>
          <w:tcPr>
            <w:tcW w:w="2189" w:type="pct"/>
            <w:tcBorders>
              <w:bottom w:val="nil"/>
            </w:tcBorders>
          </w:tcPr>
          <w:p w:rsidR="008901E9" w:rsidRDefault="008901E9" w:rsidP="00F31024">
            <w:pPr>
              <w:spacing w:line="235" w:lineRule="auto"/>
              <w:ind w:firstLine="0"/>
              <w:jc w:val="left"/>
            </w:pPr>
            <w:r>
              <w:t>Заменить системный блок с неисправным</w:t>
            </w:r>
            <w:r w:rsidRPr="00FE46E6">
              <w:t xml:space="preserve"> </w:t>
            </w:r>
            <w:r>
              <w:t>разъёмом на системный блок из состава ЗИП* (см. </w:t>
            </w:r>
            <w:r w:rsidR="00D86640">
              <w:fldChar w:fldCharType="begin"/>
            </w:r>
            <w:r>
              <w:instrText xml:space="preserve"> REF _Ref20915798 \r \h </w:instrText>
            </w:r>
            <w:r w:rsidR="00D86640">
              <w:fldChar w:fldCharType="separate"/>
            </w:r>
            <w:r w:rsidR="008E1C5E">
              <w:t>4.2</w:t>
            </w:r>
            <w:r w:rsidR="00D86640">
              <w:fldChar w:fldCharType="end"/>
            </w:r>
            <w:r>
              <w:t xml:space="preserve">) и </w:t>
            </w:r>
            <w:r w:rsidRPr="00FE46E6">
              <w:t xml:space="preserve">обратиться </w:t>
            </w:r>
            <w:proofErr w:type="gramStart"/>
            <w:r w:rsidRPr="00FE46E6">
              <w:t>на</w:t>
            </w:r>
            <w:proofErr w:type="gramEnd"/>
            <w:r w:rsidRPr="00FE46E6">
              <w:t xml:space="preserve"> предприятие-изготовитель</w:t>
            </w:r>
          </w:p>
        </w:tc>
      </w:tr>
      <w:tr w:rsidR="008901E9" w:rsidRPr="00A15445" w:rsidTr="00F31024">
        <w:trPr>
          <w:cantSplit/>
          <w:trHeight w:val="397"/>
          <w:tblHeader/>
          <w:jc w:val="center"/>
        </w:trPr>
        <w:tc>
          <w:tcPr>
            <w:tcW w:w="1497" w:type="pct"/>
            <w:tcBorders>
              <w:bottom w:val="nil"/>
            </w:tcBorders>
          </w:tcPr>
          <w:p w:rsidR="008901E9" w:rsidRDefault="008901E9" w:rsidP="00F31024">
            <w:pPr>
              <w:spacing w:line="235" w:lineRule="auto"/>
              <w:ind w:firstLine="0"/>
            </w:pPr>
            <w:r>
              <w:t>Отсутствует курсор на экране монитора</w:t>
            </w:r>
          </w:p>
        </w:tc>
        <w:tc>
          <w:tcPr>
            <w:tcW w:w="1314" w:type="pct"/>
            <w:tcBorders>
              <w:bottom w:val="nil"/>
            </w:tcBorders>
          </w:tcPr>
          <w:p w:rsidR="008901E9" w:rsidRDefault="008901E9" w:rsidP="00F31024">
            <w:pPr>
              <w:pStyle w:val="Default"/>
              <w:spacing w:line="235" w:lineRule="auto"/>
            </w:pPr>
            <w:r>
              <w:t xml:space="preserve">Неправильное подключение </w:t>
            </w:r>
            <w:r w:rsidRPr="00C00129">
              <w:t>интерфейсн</w:t>
            </w:r>
            <w:r>
              <w:t>ого</w:t>
            </w:r>
            <w:r w:rsidRPr="00C00129">
              <w:t xml:space="preserve"> кабел</w:t>
            </w:r>
            <w:r>
              <w:t>я к разъёму системного блока</w:t>
            </w:r>
          </w:p>
        </w:tc>
        <w:tc>
          <w:tcPr>
            <w:tcW w:w="2189" w:type="pct"/>
            <w:tcBorders>
              <w:bottom w:val="nil"/>
            </w:tcBorders>
          </w:tcPr>
          <w:p w:rsidR="008901E9" w:rsidRDefault="008901E9" w:rsidP="00F31024">
            <w:pPr>
              <w:spacing w:line="235" w:lineRule="auto"/>
              <w:ind w:firstLine="0"/>
              <w:jc w:val="left"/>
            </w:pPr>
            <w:r>
              <w:t xml:space="preserve">Повторно подключить </w:t>
            </w:r>
            <w:r w:rsidRPr="00C00129">
              <w:t>интерфейсн</w:t>
            </w:r>
            <w:r>
              <w:t>ый</w:t>
            </w:r>
            <w:r w:rsidRPr="00CD7920">
              <w:t xml:space="preserve"> кабел</w:t>
            </w:r>
            <w:r>
              <w:t>ь</w:t>
            </w:r>
          </w:p>
        </w:tc>
      </w:tr>
      <w:tr w:rsidR="008901E9" w:rsidRPr="00A15445" w:rsidTr="00F31024">
        <w:trPr>
          <w:cantSplit/>
          <w:trHeight w:val="397"/>
          <w:tblHeader/>
          <w:jc w:val="center"/>
        </w:trPr>
        <w:tc>
          <w:tcPr>
            <w:tcW w:w="1497" w:type="pct"/>
            <w:tcBorders>
              <w:bottom w:val="nil"/>
            </w:tcBorders>
          </w:tcPr>
          <w:p w:rsidR="008901E9" w:rsidRDefault="008901E9" w:rsidP="00F31024">
            <w:pPr>
              <w:spacing w:line="235" w:lineRule="auto"/>
              <w:ind w:firstLine="0"/>
            </w:pPr>
            <w:r>
              <w:t>У</w:t>
            </w:r>
            <w:r w:rsidRPr="001F7B7A">
              <w:t>худшени</w:t>
            </w:r>
            <w:r>
              <w:t>е</w:t>
            </w:r>
            <w:r w:rsidRPr="001F7B7A">
              <w:t xml:space="preserve"> качества перемещения курсора</w:t>
            </w:r>
            <w:r>
              <w:br/>
            </w:r>
            <w:r w:rsidRPr="001F7B7A">
              <w:t xml:space="preserve">по </w:t>
            </w:r>
            <w:r>
              <w:t>экрану монитора</w:t>
            </w:r>
          </w:p>
        </w:tc>
        <w:tc>
          <w:tcPr>
            <w:tcW w:w="1314" w:type="pct"/>
            <w:tcBorders>
              <w:bottom w:val="nil"/>
            </w:tcBorders>
          </w:tcPr>
          <w:p w:rsidR="008901E9" w:rsidRDefault="008901E9" w:rsidP="00F31024">
            <w:pPr>
              <w:pStyle w:val="Default"/>
              <w:spacing w:line="235" w:lineRule="auto"/>
            </w:pPr>
            <w:r>
              <w:t xml:space="preserve">Загрязнение линзы манипулятора «мышь» </w:t>
            </w:r>
          </w:p>
        </w:tc>
        <w:tc>
          <w:tcPr>
            <w:tcW w:w="2189" w:type="pct"/>
            <w:tcBorders>
              <w:bottom w:val="nil"/>
            </w:tcBorders>
          </w:tcPr>
          <w:p w:rsidR="008901E9" w:rsidRDefault="008901E9" w:rsidP="00F31024">
            <w:pPr>
              <w:spacing w:line="235" w:lineRule="auto"/>
              <w:ind w:firstLine="0"/>
              <w:jc w:val="left"/>
            </w:pPr>
            <w:r>
              <w:t xml:space="preserve">Отключить манипулятор «мышь» и снять видимые загрязнения влажной салфеткой для пластиковых поверхностей. Повторно подключить </w:t>
            </w:r>
            <w:r w:rsidRPr="00C00129">
              <w:t>интерфейсн</w:t>
            </w:r>
            <w:r>
              <w:t>ый</w:t>
            </w:r>
            <w:r w:rsidRPr="00CD7920">
              <w:t xml:space="preserve"> кабел</w:t>
            </w:r>
            <w:r>
              <w:t>ь</w:t>
            </w:r>
          </w:p>
        </w:tc>
      </w:tr>
      <w:tr w:rsidR="008901E9" w:rsidRPr="00A15445" w:rsidTr="00F31024">
        <w:trPr>
          <w:cantSplit/>
          <w:trHeight w:val="510"/>
          <w:tblHeader/>
          <w:jc w:val="center"/>
        </w:trPr>
        <w:tc>
          <w:tcPr>
            <w:tcW w:w="5000" w:type="pct"/>
            <w:gridSpan w:val="3"/>
            <w:tcBorders>
              <w:bottom w:val="nil"/>
            </w:tcBorders>
          </w:tcPr>
          <w:p w:rsidR="008901E9" w:rsidRPr="003E30A2" w:rsidRDefault="008901E9" w:rsidP="00F31024">
            <w:pPr>
              <w:spacing w:line="235" w:lineRule="auto"/>
              <w:ind w:firstLine="0"/>
              <w:jc w:val="center"/>
              <w:rPr>
                <w:u w:val="single"/>
              </w:rPr>
            </w:pPr>
            <w:r w:rsidRPr="003E30A2">
              <w:rPr>
                <w:u w:val="single"/>
              </w:rPr>
              <w:t>Монитор</w:t>
            </w:r>
          </w:p>
        </w:tc>
      </w:tr>
      <w:tr w:rsidR="008901E9" w:rsidRPr="00A15445" w:rsidTr="00F31024">
        <w:trPr>
          <w:cantSplit/>
          <w:trHeight w:val="397"/>
          <w:tblHeader/>
          <w:jc w:val="center"/>
        </w:trPr>
        <w:tc>
          <w:tcPr>
            <w:tcW w:w="1497" w:type="pct"/>
            <w:vMerge w:val="restart"/>
            <w:tcBorders>
              <w:bottom w:val="nil"/>
            </w:tcBorders>
          </w:tcPr>
          <w:p w:rsidR="008901E9" w:rsidRDefault="008901E9" w:rsidP="00F31024">
            <w:pPr>
              <w:spacing w:line="235" w:lineRule="auto"/>
              <w:ind w:firstLine="35"/>
            </w:pPr>
            <w:r>
              <w:t xml:space="preserve">Отсутствует свечение индикатора </w:t>
            </w:r>
            <w:proofErr w:type="gramStart"/>
            <w:r>
              <w:t>включения</w:t>
            </w:r>
            <w:proofErr w:type="gramEnd"/>
            <w:r>
              <w:br/>
              <w:t>и монитор не включается</w:t>
            </w:r>
          </w:p>
        </w:tc>
        <w:tc>
          <w:tcPr>
            <w:tcW w:w="1314" w:type="pct"/>
            <w:tcBorders>
              <w:bottom w:val="nil"/>
            </w:tcBorders>
          </w:tcPr>
          <w:p w:rsidR="008901E9" w:rsidRPr="003E2F73" w:rsidRDefault="008901E9" w:rsidP="00F31024">
            <w:pPr>
              <w:pStyle w:val="Default"/>
              <w:spacing w:line="235" w:lineRule="auto"/>
            </w:pPr>
            <w:r w:rsidRPr="003E2F73">
              <w:t>Неправильное подключение кабеля с разъёмом DVI-D к разъёмам системного блока или монитора</w:t>
            </w:r>
          </w:p>
        </w:tc>
        <w:tc>
          <w:tcPr>
            <w:tcW w:w="2189" w:type="pct"/>
            <w:tcBorders>
              <w:bottom w:val="nil"/>
            </w:tcBorders>
          </w:tcPr>
          <w:p w:rsidR="008901E9" w:rsidRDefault="008901E9" w:rsidP="00F31024">
            <w:pPr>
              <w:pStyle w:val="-5"/>
              <w:spacing w:line="235" w:lineRule="auto"/>
              <w:ind w:left="0"/>
            </w:pPr>
            <w:r>
              <w:t xml:space="preserve">Повторно подключить </w:t>
            </w:r>
            <w:r w:rsidRPr="00CD7920">
              <w:t>кабел</w:t>
            </w:r>
            <w:r>
              <w:t>ь</w:t>
            </w:r>
            <w:r>
              <w:br/>
            </w:r>
            <w:r w:rsidRPr="00CD7920">
              <w:t>DVI-D – DVI-D</w:t>
            </w:r>
            <w:r>
              <w:t xml:space="preserve">. Убедиться, что </w:t>
            </w:r>
            <w:r w:rsidRPr="00304EEB">
              <w:t>винты крепления</w:t>
            </w:r>
            <w:r>
              <w:t xml:space="preserve"> кабеля с </w:t>
            </w:r>
            <w:r w:rsidRPr="00075D1A">
              <w:t>разъёмом DVI-D</w:t>
            </w:r>
            <w:r>
              <w:t xml:space="preserve"> завёрнуты до упора и не перекосились</w:t>
            </w:r>
          </w:p>
        </w:tc>
      </w:tr>
      <w:tr w:rsidR="008901E9" w:rsidRPr="00A15445" w:rsidTr="00F31024">
        <w:trPr>
          <w:cantSplit/>
          <w:trHeight w:val="397"/>
          <w:tblHeader/>
          <w:jc w:val="center"/>
        </w:trPr>
        <w:tc>
          <w:tcPr>
            <w:tcW w:w="1497" w:type="pct"/>
            <w:vMerge/>
            <w:tcBorders>
              <w:bottom w:val="nil"/>
            </w:tcBorders>
          </w:tcPr>
          <w:p w:rsidR="008901E9" w:rsidRDefault="008901E9" w:rsidP="00F31024">
            <w:pPr>
              <w:spacing w:line="235" w:lineRule="auto"/>
            </w:pPr>
          </w:p>
        </w:tc>
        <w:tc>
          <w:tcPr>
            <w:tcW w:w="1314" w:type="pct"/>
            <w:tcBorders>
              <w:bottom w:val="single" w:sz="4" w:space="0" w:color="auto"/>
            </w:tcBorders>
          </w:tcPr>
          <w:p w:rsidR="008901E9" w:rsidRDefault="008901E9" w:rsidP="00F31024">
            <w:pPr>
              <w:pStyle w:val="Default"/>
              <w:spacing w:line="235" w:lineRule="auto"/>
            </w:pPr>
            <w:r>
              <w:t>Неисправность монитора</w:t>
            </w:r>
          </w:p>
        </w:tc>
        <w:tc>
          <w:tcPr>
            <w:tcW w:w="2189" w:type="pct"/>
            <w:tcBorders>
              <w:bottom w:val="single" w:sz="4" w:space="0" w:color="auto"/>
            </w:tcBorders>
          </w:tcPr>
          <w:p w:rsidR="008901E9" w:rsidRDefault="008901E9" w:rsidP="00F31024">
            <w:pPr>
              <w:pStyle w:val="-5"/>
              <w:spacing w:line="235" w:lineRule="auto"/>
              <w:ind w:left="0"/>
            </w:pPr>
            <w:r>
              <w:t>Заменить неисправный монитор на монитор из состава ЗИП* (см. </w:t>
            </w:r>
            <w:fldSimple w:instr=" REF _Ref20920368 \r \h  \* MERGEFORMAT ">
              <w:r w:rsidR="008E1C5E">
                <w:t>4.5</w:t>
              </w:r>
            </w:fldSimple>
            <w:r>
              <w:t xml:space="preserve">) и </w:t>
            </w:r>
            <w:r w:rsidRPr="003E2F73">
              <w:rPr>
                <w:spacing w:val="-6"/>
              </w:rPr>
              <w:t xml:space="preserve">обратиться </w:t>
            </w:r>
            <w:proofErr w:type="gramStart"/>
            <w:r w:rsidRPr="003E2F73">
              <w:rPr>
                <w:spacing w:val="-6"/>
              </w:rPr>
              <w:t>на</w:t>
            </w:r>
            <w:proofErr w:type="gramEnd"/>
            <w:r w:rsidRPr="003E2F73">
              <w:rPr>
                <w:spacing w:val="-6"/>
              </w:rPr>
              <w:t xml:space="preserve"> предприятие-изготовитель</w:t>
            </w:r>
          </w:p>
        </w:tc>
      </w:tr>
      <w:tr w:rsidR="008901E9" w:rsidRPr="00A15445" w:rsidTr="00F31024">
        <w:trPr>
          <w:cantSplit/>
          <w:trHeight w:val="397"/>
          <w:tblHeader/>
          <w:jc w:val="center"/>
        </w:trPr>
        <w:tc>
          <w:tcPr>
            <w:tcW w:w="1497" w:type="pct"/>
            <w:vMerge/>
            <w:tcBorders>
              <w:bottom w:val="nil"/>
            </w:tcBorders>
          </w:tcPr>
          <w:p w:rsidR="008901E9" w:rsidRDefault="008901E9" w:rsidP="00F31024">
            <w:pPr>
              <w:spacing w:line="235" w:lineRule="auto"/>
            </w:pPr>
          </w:p>
        </w:tc>
        <w:tc>
          <w:tcPr>
            <w:tcW w:w="1314" w:type="pct"/>
            <w:tcBorders>
              <w:bottom w:val="nil"/>
            </w:tcBorders>
          </w:tcPr>
          <w:p w:rsidR="008901E9" w:rsidRDefault="008901E9" w:rsidP="00F31024">
            <w:pPr>
              <w:pStyle w:val="Default"/>
              <w:spacing w:line="235" w:lineRule="auto"/>
            </w:pPr>
            <w:r>
              <w:t>Неисправность разъёма на системном блоке</w:t>
            </w:r>
          </w:p>
        </w:tc>
        <w:tc>
          <w:tcPr>
            <w:tcW w:w="2189" w:type="pct"/>
            <w:tcBorders>
              <w:bottom w:val="nil"/>
            </w:tcBorders>
          </w:tcPr>
          <w:p w:rsidR="003C41C6" w:rsidRDefault="008901E9" w:rsidP="00F31024">
            <w:pPr>
              <w:pStyle w:val="-5"/>
              <w:spacing w:line="235" w:lineRule="auto"/>
              <w:ind w:left="0"/>
            </w:pPr>
            <w:r>
              <w:t>Заменить неисправный системный блок на системный блок из состава ЗИП* (см. </w:t>
            </w:r>
            <w:fldSimple w:instr=" REF _Ref20915798 \r \h  \* MERGEFORMAT ">
              <w:r w:rsidR="008E1C5E">
                <w:t>4.2</w:t>
              </w:r>
            </w:fldSimple>
            <w:r>
              <w:t xml:space="preserve">) и обратиться </w:t>
            </w:r>
            <w:proofErr w:type="gramStart"/>
            <w:r>
              <w:t>на</w:t>
            </w:r>
            <w:proofErr w:type="gramEnd"/>
            <w:r>
              <w:t xml:space="preserve"> предприятие-изготовитель</w:t>
            </w:r>
          </w:p>
          <w:p w:rsidR="00F31024" w:rsidRDefault="00F31024" w:rsidP="00F31024">
            <w:pPr>
              <w:pStyle w:val="-5"/>
              <w:spacing w:line="235" w:lineRule="auto"/>
              <w:ind w:left="0"/>
            </w:pPr>
          </w:p>
        </w:tc>
      </w:tr>
    </w:tbl>
    <w:p w:rsidR="00F31024" w:rsidRDefault="00F31024"/>
    <w:p w:rsidR="00F31024" w:rsidRDefault="00F31024"/>
    <w:p w:rsidR="00F31024" w:rsidRDefault="00F31024" w:rsidP="00F31024">
      <w:pPr>
        <w:pStyle w:val="-7"/>
      </w:pPr>
      <w:r>
        <w:lastRenderedPageBreak/>
        <w:t xml:space="preserve">Продолжение таблицы </w:t>
      </w:r>
      <w:fldSimple w:instr=" REF _Ref441137635 \h  \* MERGEFORMAT ">
        <w:r w:rsidR="008E1C5E">
          <w:rPr>
            <w:noProof/>
          </w:rPr>
          <w:t>2</w:t>
        </w:r>
      </w:fldSimple>
    </w:p>
    <w:tbl>
      <w:tblPr>
        <w:tblW w:w="4940" w:type="pct"/>
        <w:jc w:val="center"/>
        <w:tblInd w:w="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915"/>
        <w:gridCol w:w="2558"/>
        <w:gridCol w:w="4262"/>
      </w:tblGrid>
      <w:tr w:rsidR="0063238E" w:rsidRPr="00A15445" w:rsidTr="00F31024">
        <w:trPr>
          <w:trHeight w:val="397"/>
          <w:tblHeader/>
          <w:jc w:val="center"/>
        </w:trPr>
        <w:tc>
          <w:tcPr>
            <w:tcW w:w="1497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63238E" w:rsidRPr="00D865B8" w:rsidRDefault="0063238E" w:rsidP="006949BA">
            <w:pPr>
              <w:pStyle w:val="-"/>
            </w:pPr>
            <w:r>
              <w:t>Характер неисправности</w:t>
            </w:r>
          </w:p>
        </w:tc>
        <w:tc>
          <w:tcPr>
            <w:tcW w:w="1314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63238E" w:rsidRPr="00D865B8" w:rsidRDefault="0063238E" w:rsidP="006949BA">
            <w:pPr>
              <w:pStyle w:val="-"/>
            </w:pPr>
            <w:r>
              <w:t>Возможная причина появления неисправности</w:t>
            </w:r>
          </w:p>
        </w:tc>
        <w:tc>
          <w:tcPr>
            <w:tcW w:w="2189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63238E" w:rsidRPr="00D865B8" w:rsidRDefault="0063238E" w:rsidP="006949BA">
            <w:pPr>
              <w:pStyle w:val="-"/>
            </w:pPr>
            <w:r>
              <w:t>Метод устранения</w:t>
            </w:r>
          </w:p>
        </w:tc>
      </w:tr>
      <w:tr w:rsidR="008901E9" w:rsidRPr="00A15445" w:rsidTr="00F31024">
        <w:trPr>
          <w:cantSplit/>
          <w:trHeight w:val="454"/>
          <w:tblHeader/>
          <w:jc w:val="center"/>
        </w:trPr>
        <w:tc>
          <w:tcPr>
            <w:tcW w:w="1497" w:type="pct"/>
            <w:tcBorders>
              <w:bottom w:val="nil"/>
            </w:tcBorders>
          </w:tcPr>
          <w:p w:rsidR="008901E9" w:rsidRPr="003C41C6" w:rsidRDefault="008901E9" w:rsidP="003C41C6">
            <w:pPr>
              <w:ind w:firstLine="0"/>
              <w:jc w:val="left"/>
              <w:rPr>
                <w:spacing w:val="-8"/>
              </w:rPr>
            </w:pPr>
            <w:proofErr w:type="gramStart"/>
            <w:r w:rsidRPr="003C41C6">
              <w:rPr>
                <w:spacing w:val="-8"/>
              </w:rPr>
              <w:t>Пониженная яркость изображения, пониженная контрастность изображения, изображение на экране сдвинуто по горизонтали (вертикали), изображение на экране сжато по горизонтали (вертикали))</w:t>
            </w:r>
            <w:proofErr w:type="gramEnd"/>
          </w:p>
        </w:tc>
        <w:tc>
          <w:tcPr>
            <w:tcW w:w="1314" w:type="pct"/>
            <w:tcBorders>
              <w:bottom w:val="nil"/>
            </w:tcBorders>
          </w:tcPr>
          <w:p w:rsidR="008901E9" w:rsidRDefault="008901E9" w:rsidP="008901E9">
            <w:pPr>
              <w:pStyle w:val="Default"/>
              <w:spacing w:line="252" w:lineRule="auto"/>
            </w:pPr>
            <w:r>
              <w:t>Неправильные настройки монитора</w:t>
            </w:r>
          </w:p>
        </w:tc>
        <w:tc>
          <w:tcPr>
            <w:tcW w:w="2189" w:type="pct"/>
            <w:tcBorders>
              <w:bottom w:val="nil"/>
            </w:tcBorders>
          </w:tcPr>
          <w:p w:rsidR="008901E9" w:rsidRDefault="008901E9" w:rsidP="008901E9">
            <w:pPr>
              <w:pStyle w:val="-5"/>
              <w:spacing w:line="252" w:lineRule="auto"/>
              <w:ind w:left="0"/>
            </w:pPr>
            <w:r>
              <w:t>О</w:t>
            </w:r>
            <w:r w:rsidRPr="00EA4500">
              <w:t>трегулировать качество изображен</w:t>
            </w:r>
            <w:r w:rsidRPr="00D74D29">
              <w:t>ия соответствующ</w:t>
            </w:r>
            <w:r>
              <w:t>ей</w:t>
            </w:r>
            <w:r w:rsidRPr="00D74D29">
              <w:t xml:space="preserve"> </w:t>
            </w:r>
            <w:r>
              <w:t>кнопкой управления</w:t>
            </w:r>
          </w:p>
        </w:tc>
      </w:tr>
      <w:tr w:rsidR="008901E9" w:rsidRPr="00A15445" w:rsidTr="00F31024">
        <w:trPr>
          <w:cantSplit/>
          <w:trHeight w:val="397"/>
          <w:tblHeader/>
          <w:jc w:val="center"/>
        </w:trPr>
        <w:tc>
          <w:tcPr>
            <w:tcW w:w="5000" w:type="pct"/>
            <w:gridSpan w:val="3"/>
            <w:tcBorders>
              <w:bottom w:val="nil"/>
            </w:tcBorders>
          </w:tcPr>
          <w:p w:rsidR="008901E9" w:rsidRPr="003E30A2" w:rsidRDefault="008901E9" w:rsidP="008901E9">
            <w:pPr>
              <w:spacing w:line="252" w:lineRule="auto"/>
              <w:ind w:firstLine="0"/>
              <w:jc w:val="center"/>
              <w:rPr>
                <w:u w:val="single"/>
              </w:rPr>
            </w:pPr>
            <w:r w:rsidRPr="003E30A2">
              <w:rPr>
                <w:u w:val="single"/>
              </w:rPr>
              <w:t>Источник бесперебойного питания</w:t>
            </w:r>
          </w:p>
        </w:tc>
      </w:tr>
      <w:tr w:rsidR="008901E9" w:rsidRPr="00A15445" w:rsidTr="00F31024">
        <w:trPr>
          <w:cantSplit/>
          <w:trHeight w:val="454"/>
          <w:tblHeader/>
          <w:jc w:val="center"/>
        </w:trPr>
        <w:tc>
          <w:tcPr>
            <w:tcW w:w="1497" w:type="pct"/>
            <w:tcBorders>
              <w:bottom w:val="nil"/>
            </w:tcBorders>
          </w:tcPr>
          <w:p w:rsidR="008901E9" w:rsidRPr="007361E2" w:rsidRDefault="008901E9" w:rsidP="0063238E">
            <w:pPr>
              <w:ind w:firstLine="0"/>
            </w:pPr>
            <w:r>
              <w:t>ИБП не включается</w:t>
            </w:r>
          </w:p>
        </w:tc>
        <w:tc>
          <w:tcPr>
            <w:tcW w:w="1314" w:type="pct"/>
            <w:tcBorders>
              <w:bottom w:val="nil"/>
            </w:tcBorders>
          </w:tcPr>
          <w:p w:rsidR="008901E9" w:rsidRDefault="008901E9" w:rsidP="008901E9">
            <w:pPr>
              <w:pStyle w:val="Default"/>
              <w:spacing w:line="252" w:lineRule="auto"/>
            </w:pPr>
            <w:r>
              <w:t xml:space="preserve">ИБП не </w:t>
            </w:r>
            <w:proofErr w:type="gramStart"/>
            <w:r>
              <w:t>подключён</w:t>
            </w:r>
            <w:proofErr w:type="gramEnd"/>
            <w:r>
              <w:t xml:space="preserve"> к сети электропитания</w:t>
            </w:r>
          </w:p>
        </w:tc>
        <w:tc>
          <w:tcPr>
            <w:tcW w:w="2189" w:type="pct"/>
            <w:tcBorders>
              <w:bottom w:val="nil"/>
            </w:tcBorders>
          </w:tcPr>
          <w:p w:rsidR="008901E9" w:rsidRDefault="008901E9" w:rsidP="008901E9">
            <w:pPr>
              <w:spacing w:line="252" w:lineRule="auto"/>
              <w:ind w:firstLine="0"/>
              <w:jc w:val="left"/>
            </w:pPr>
            <w:r>
              <w:t>Проверить надёжность подключения ИБП к розетке сети электропитания. Повторно подключить кабель электропитания ИБП</w:t>
            </w:r>
          </w:p>
          <w:p w:rsidR="000D47B6" w:rsidRDefault="000D47B6" w:rsidP="008901E9">
            <w:pPr>
              <w:spacing w:line="252" w:lineRule="auto"/>
              <w:ind w:firstLine="0"/>
              <w:jc w:val="left"/>
            </w:pPr>
          </w:p>
        </w:tc>
      </w:tr>
      <w:tr w:rsidR="008901E9" w:rsidRPr="00A15445" w:rsidTr="00F31024">
        <w:trPr>
          <w:cantSplit/>
          <w:trHeight w:val="454"/>
          <w:tblHeader/>
          <w:jc w:val="center"/>
        </w:trPr>
        <w:tc>
          <w:tcPr>
            <w:tcW w:w="1497" w:type="pct"/>
            <w:vMerge w:val="restart"/>
          </w:tcPr>
          <w:p w:rsidR="008901E9" w:rsidRPr="0084302D" w:rsidRDefault="008901E9" w:rsidP="0063238E">
            <w:pPr>
              <w:ind w:firstLine="0"/>
            </w:pPr>
          </w:p>
        </w:tc>
        <w:tc>
          <w:tcPr>
            <w:tcW w:w="1314" w:type="pct"/>
            <w:tcBorders>
              <w:bottom w:val="nil"/>
            </w:tcBorders>
          </w:tcPr>
          <w:p w:rsidR="008901E9" w:rsidRDefault="008901E9" w:rsidP="008901E9">
            <w:pPr>
              <w:pStyle w:val="Default"/>
              <w:spacing w:line="252" w:lineRule="auto"/>
            </w:pPr>
            <w:r>
              <w:t>Сработал автоматический выключатель</w:t>
            </w:r>
          </w:p>
        </w:tc>
        <w:tc>
          <w:tcPr>
            <w:tcW w:w="2189" w:type="pct"/>
            <w:tcBorders>
              <w:bottom w:val="nil"/>
            </w:tcBorders>
          </w:tcPr>
          <w:p w:rsidR="008901E9" w:rsidRDefault="008901E9" w:rsidP="008901E9">
            <w:pPr>
              <w:spacing w:line="252" w:lineRule="auto"/>
              <w:ind w:right="-57" w:firstLine="0"/>
              <w:jc w:val="left"/>
              <w:rPr>
                <w:spacing w:val="-10"/>
              </w:rPr>
            </w:pPr>
            <w:r w:rsidRPr="003E2F73">
              <w:rPr>
                <w:spacing w:val="-10"/>
              </w:rPr>
              <w:t>Отключить подключенные устройства от ИБП. Включить автоматический выключатель. Заново подключить по отдельности каждое из ранее отключенных устройств. Если автоматический выключатель снова сработал, неисправным является подключаемое устройство</w:t>
            </w:r>
          </w:p>
          <w:p w:rsidR="000D47B6" w:rsidRPr="003E2F73" w:rsidRDefault="000D47B6" w:rsidP="008901E9">
            <w:pPr>
              <w:spacing w:line="252" w:lineRule="auto"/>
              <w:ind w:right="-57" w:firstLine="0"/>
              <w:jc w:val="left"/>
              <w:rPr>
                <w:spacing w:val="-10"/>
              </w:rPr>
            </w:pPr>
          </w:p>
        </w:tc>
      </w:tr>
      <w:tr w:rsidR="008901E9" w:rsidRPr="00A15445" w:rsidTr="00F31024">
        <w:trPr>
          <w:cantSplit/>
          <w:trHeight w:val="454"/>
          <w:tblHeader/>
          <w:jc w:val="center"/>
        </w:trPr>
        <w:tc>
          <w:tcPr>
            <w:tcW w:w="1497" w:type="pct"/>
            <w:vMerge/>
            <w:tcBorders>
              <w:bottom w:val="single" w:sz="4" w:space="0" w:color="auto"/>
            </w:tcBorders>
          </w:tcPr>
          <w:p w:rsidR="008901E9" w:rsidRPr="0084302D" w:rsidRDefault="008901E9" w:rsidP="0063238E">
            <w:pPr>
              <w:ind w:firstLine="0"/>
            </w:pPr>
          </w:p>
        </w:tc>
        <w:tc>
          <w:tcPr>
            <w:tcW w:w="1314" w:type="pct"/>
            <w:tcBorders>
              <w:bottom w:val="nil"/>
            </w:tcBorders>
          </w:tcPr>
          <w:p w:rsidR="008901E9" w:rsidRDefault="008901E9" w:rsidP="008901E9">
            <w:pPr>
              <w:pStyle w:val="Default"/>
              <w:spacing w:line="252" w:lineRule="auto"/>
            </w:pPr>
            <w:r>
              <w:t>Аккумуляторная батарея не подключена</w:t>
            </w:r>
          </w:p>
        </w:tc>
        <w:tc>
          <w:tcPr>
            <w:tcW w:w="2189" w:type="pct"/>
            <w:tcBorders>
              <w:bottom w:val="nil"/>
            </w:tcBorders>
          </w:tcPr>
          <w:p w:rsidR="008901E9" w:rsidRDefault="008901E9" w:rsidP="008901E9">
            <w:pPr>
              <w:spacing w:line="252" w:lineRule="auto"/>
              <w:ind w:firstLine="0"/>
              <w:jc w:val="left"/>
            </w:pPr>
            <w:r>
              <w:t xml:space="preserve">Подключите батарею, используя </w:t>
            </w:r>
            <w:r w:rsidRPr="00D47C1E">
              <w:t xml:space="preserve">разъём подключения </w:t>
            </w:r>
            <w:r>
              <w:t>аккумуляторной</w:t>
            </w:r>
            <w:r w:rsidRPr="00D47C1E">
              <w:t xml:space="preserve"> батареи ИБП</w:t>
            </w:r>
          </w:p>
        </w:tc>
      </w:tr>
      <w:tr w:rsidR="008901E9" w:rsidRPr="00A15445" w:rsidTr="00F31024">
        <w:trPr>
          <w:cantSplit/>
          <w:trHeight w:val="454"/>
          <w:tblHeader/>
          <w:jc w:val="center"/>
        </w:trPr>
        <w:tc>
          <w:tcPr>
            <w:tcW w:w="1497" w:type="pct"/>
            <w:vMerge w:val="restart"/>
            <w:tcBorders>
              <w:bottom w:val="nil"/>
            </w:tcBorders>
          </w:tcPr>
          <w:p w:rsidR="0063238E" w:rsidRDefault="008901E9" w:rsidP="0063238E">
            <w:pPr>
              <w:ind w:firstLine="0"/>
            </w:pPr>
            <w:r w:rsidRPr="0084302D">
              <w:t xml:space="preserve">ИБП работает в режиме питания от аккумуляторной батареи, хотя подключен к сети электропитания (индикатор питания светится зелёным светом, звучит звуковой сигнал в виде четырёх звуковых сигналов каждые 30 </w:t>
            </w:r>
            <w:proofErr w:type="gramStart"/>
            <w:r w:rsidRPr="0084302D">
              <w:t>с</w:t>
            </w:r>
            <w:proofErr w:type="gramEnd"/>
            <w:r w:rsidRPr="0084302D">
              <w:t xml:space="preserve">. </w:t>
            </w:r>
            <w:proofErr w:type="gramStart"/>
            <w:r w:rsidRPr="0084302D">
              <w:t>При</w:t>
            </w:r>
            <w:proofErr w:type="gramEnd"/>
            <w:r w:rsidRPr="0084302D">
              <w:t xml:space="preserve"> подаче звуковых сигналов индикатор питания не светится)</w:t>
            </w:r>
          </w:p>
          <w:p w:rsidR="003C41C6" w:rsidRDefault="003C41C6" w:rsidP="0063238E">
            <w:pPr>
              <w:ind w:firstLine="0"/>
            </w:pPr>
          </w:p>
          <w:p w:rsidR="003C41C6" w:rsidRDefault="003C41C6" w:rsidP="0063238E">
            <w:pPr>
              <w:ind w:firstLine="0"/>
            </w:pPr>
          </w:p>
          <w:p w:rsidR="003C41C6" w:rsidRDefault="003C41C6" w:rsidP="0063238E">
            <w:pPr>
              <w:ind w:firstLine="0"/>
            </w:pPr>
          </w:p>
          <w:p w:rsidR="003C41C6" w:rsidRDefault="003C41C6" w:rsidP="0063238E">
            <w:pPr>
              <w:ind w:firstLine="0"/>
            </w:pPr>
          </w:p>
          <w:p w:rsidR="003C41C6" w:rsidRDefault="003C41C6" w:rsidP="0063238E">
            <w:pPr>
              <w:ind w:firstLine="0"/>
            </w:pPr>
          </w:p>
          <w:p w:rsidR="003C41C6" w:rsidRDefault="003C41C6" w:rsidP="0063238E">
            <w:pPr>
              <w:ind w:firstLine="0"/>
            </w:pPr>
          </w:p>
          <w:p w:rsidR="003C41C6" w:rsidRPr="0084302D" w:rsidRDefault="003C41C6" w:rsidP="0063238E">
            <w:pPr>
              <w:ind w:firstLine="0"/>
            </w:pPr>
          </w:p>
        </w:tc>
        <w:tc>
          <w:tcPr>
            <w:tcW w:w="1314" w:type="pct"/>
            <w:tcBorders>
              <w:bottom w:val="single" w:sz="4" w:space="0" w:color="auto"/>
            </w:tcBorders>
          </w:tcPr>
          <w:p w:rsidR="008901E9" w:rsidRDefault="008901E9" w:rsidP="008901E9">
            <w:pPr>
              <w:pStyle w:val="Default"/>
              <w:spacing w:line="252" w:lineRule="auto"/>
            </w:pPr>
            <w:r w:rsidRPr="003E2F73">
              <w:rPr>
                <w:spacing w:val="-6"/>
              </w:rPr>
              <w:t>Кабель электропитания</w:t>
            </w:r>
            <w:r>
              <w:t xml:space="preserve"> ИБП ненадёжно подключен к розетке сети электропитания</w:t>
            </w:r>
          </w:p>
        </w:tc>
        <w:tc>
          <w:tcPr>
            <w:tcW w:w="2189" w:type="pct"/>
            <w:tcBorders>
              <w:bottom w:val="single" w:sz="4" w:space="0" w:color="auto"/>
            </w:tcBorders>
          </w:tcPr>
          <w:p w:rsidR="008901E9" w:rsidRDefault="008901E9" w:rsidP="008901E9">
            <w:pPr>
              <w:spacing w:line="252" w:lineRule="auto"/>
              <w:ind w:firstLine="0"/>
              <w:jc w:val="left"/>
            </w:pPr>
            <w:r>
              <w:t>Проверить надёжность подключения ИБП к розетке сети электропитания.</w:t>
            </w:r>
          </w:p>
          <w:p w:rsidR="008901E9" w:rsidRDefault="008901E9" w:rsidP="008901E9">
            <w:pPr>
              <w:spacing w:line="252" w:lineRule="auto"/>
              <w:ind w:firstLine="0"/>
              <w:jc w:val="left"/>
            </w:pPr>
            <w:r>
              <w:t>Повторно подключить кабель электропитания ИБП</w:t>
            </w:r>
          </w:p>
        </w:tc>
      </w:tr>
      <w:tr w:rsidR="003C41C6" w:rsidRPr="00A15445" w:rsidTr="00F31024">
        <w:trPr>
          <w:cantSplit/>
          <w:trHeight w:val="1739"/>
          <w:tblHeader/>
          <w:jc w:val="center"/>
        </w:trPr>
        <w:tc>
          <w:tcPr>
            <w:tcW w:w="1497" w:type="pct"/>
            <w:vMerge/>
            <w:tcBorders>
              <w:bottom w:val="nil"/>
            </w:tcBorders>
          </w:tcPr>
          <w:p w:rsidR="003C41C6" w:rsidRPr="0084302D" w:rsidRDefault="003C41C6" w:rsidP="0063238E">
            <w:pPr>
              <w:ind w:firstLine="0"/>
            </w:pPr>
          </w:p>
        </w:tc>
        <w:tc>
          <w:tcPr>
            <w:tcW w:w="1314" w:type="pct"/>
            <w:tcBorders>
              <w:bottom w:val="nil"/>
            </w:tcBorders>
          </w:tcPr>
          <w:p w:rsidR="003C41C6" w:rsidRPr="003E2F73" w:rsidRDefault="003C41C6" w:rsidP="008901E9">
            <w:pPr>
              <w:pStyle w:val="Default"/>
              <w:spacing w:line="252" w:lineRule="auto"/>
              <w:rPr>
                <w:spacing w:val="-6"/>
              </w:rPr>
            </w:pPr>
            <w:r>
              <w:t xml:space="preserve">Отсутствует подача напряжения от сети электропитания, напряжение подаётся от </w:t>
            </w:r>
            <w:r w:rsidRPr="005C1E59">
              <w:rPr>
                <w:spacing w:val="-6"/>
              </w:rPr>
              <w:t>аккумуляторной батареи</w:t>
            </w:r>
          </w:p>
        </w:tc>
        <w:tc>
          <w:tcPr>
            <w:tcW w:w="2189" w:type="pct"/>
            <w:tcBorders>
              <w:bottom w:val="nil"/>
            </w:tcBorders>
          </w:tcPr>
          <w:p w:rsidR="003C41C6" w:rsidRDefault="003C41C6" w:rsidP="009C7113">
            <w:pPr>
              <w:spacing w:line="252" w:lineRule="auto"/>
              <w:ind w:firstLine="0"/>
              <w:jc w:val="left"/>
            </w:pPr>
            <w:r>
              <w:t>Завершить работу ПЭВМ и выключить её и ИБП. Дождаться возобновления подачи напряжения в сеть электропитания</w:t>
            </w:r>
          </w:p>
        </w:tc>
      </w:tr>
    </w:tbl>
    <w:p w:rsidR="00F31024" w:rsidRDefault="00F31024" w:rsidP="00F31024">
      <w:pPr>
        <w:pStyle w:val="-7"/>
      </w:pPr>
      <w:r>
        <w:lastRenderedPageBreak/>
        <w:t xml:space="preserve">Продолжение таблицы </w:t>
      </w:r>
      <w:fldSimple w:instr=" REF _Ref441137635 \h  \* MERGEFORMAT ">
        <w:r w:rsidR="008E1C5E">
          <w:rPr>
            <w:noProof/>
          </w:rPr>
          <w:t>2</w:t>
        </w:r>
      </w:fldSimple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915"/>
        <w:gridCol w:w="37"/>
        <w:gridCol w:w="2558"/>
        <w:gridCol w:w="4343"/>
      </w:tblGrid>
      <w:tr w:rsidR="0063238E" w:rsidRPr="00A15445" w:rsidTr="00F31024">
        <w:trPr>
          <w:trHeight w:val="397"/>
          <w:tblHeader/>
          <w:jc w:val="center"/>
        </w:trPr>
        <w:tc>
          <w:tcPr>
            <w:tcW w:w="1498" w:type="pct"/>
            <w:gridSpan w:val="2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63238E" w:rsidRPr="00D865B8" w:rsidRDefault="0063238E" w:rsidP="006949BA">
            <w:pPr>
              <w:pStyle w:val="-"/>
            </w:pPr>
            <w:r>
              <w:t>Характер неисправности</w:t>
            </w:r>
          </w:p>
        </w:tc>
        <w:tc>
          <w:tcPr>
            <w:tcW w:w="1298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63238E" w:rsidRPr="00D865B8" w:rsidRDefault="0063238E" w:rsidP="006949BA">
            <w:pPr>
              <w:pStyle w:val="-"/>
            </w:pPr>
            <w:r>
              <w:t>Возможная причина появления неисправности</w:t>
            </w:r>
          </w:p>
        </w:tc>
        <w:tc>
          <w:tcPr>
            <w:tcW w:w="2204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63238E" w:rsidRPr="00D865B8" w:rsidRDefault="0063238E" w:rsidP="006949BA">
            <w:pPr>
              <w:pStyle w:val="-"/>
            </w:pPr>
            <w:r>
              <w:t>Метод устранения</w:t>
            </w:r>
          </w:p>
        </w:tc>
      </w:tr>
      <w:tr w:rsidR="008901E9" w:rsidRPr="00A15445" w:rsidTr="00F31024">
        <w:trPr>
          <w:cantSplit/>
          <w:trHeight w:val="454"/>
          <w:tblHeader/>
          <w:jc w:val="center"/>
        </w:trPr>
        <w:tc>
          <w:tcPr>
            <w:tcW w:w="1498" w:type="pct"/>
            <w:gridSpan w:val="2"/>
            <w:vMerge w:val="restart"/>
            <w:tcBorders>
              <w:top w:val="double" w:sz="4" w:space="0" w:color="auto"/>
            </w:tcBorders>
          </w:tcPr>
          <w:p w:rsidR="008901E9" w:rsidRDefault="008901E9" w:rsidP="0063238E">
            <w:pPr>
              <w:ind w:firstLine="0"/>
            </w:pPr>
            <w:r>
              <w:t>ИБП н</w:t>
            </w:r>
            <w:r w:rsidRPr="007361E2">
              <w:t xml:space="preserve">е обеспечивает </w:t>
            </w:r>
            <w:r>
              <w:t>ожидаемое время работы от резервного источника (индикатор питания мигает зелёным светом, звучит звуковой сигнал)</w:t>
            </w:r>
          </w:p>
        </w:tc>
        <w:tc>
          <w:tcPr>
            <w:tcW w:w="1298" w:type="pct"/>
            <w:tcBorders>
              <w:top w:val="double" w:sz="4" w:space="0" w:color="auto"/>
              <w:bottom w:val="nil"/>
            </w:tcBorders>
          </w:tcPr>
          <w:p w:rsidR="008901E9" w:rsidRDefault="008901E9" w:rsidP="008901E9">
            <w:pPr>
              <w:pStyle w:val="Default"/>
              <w:spacing w:line="252" w:lineRule="auto"/>
            </w:pPr>
            <w:r>
              <w:t>Батарея ИБП разрядилась из-за длительной работы при отсутствии подачи напряжения в сети электропитания (частые звуковые сигналы каждые 0,5 с)</w:t>
            </w:r>
          </w:p>
        </w:tc>
        <w:tc>
          <w:tcPr>
            <w:tcW w:w="2204" w:type="pct"/>
            <w:tcBorders>
              <w:top w:val="double" w:sz="4" w:space="0" w:color="auto"/>
              <w:bottom w:val="nil"/>
            </w:tcBorders>
          </w:tcPr>
          <w:p w:rsidR="008901E9" w:rsidRDefault="008901E9" w:rsidP="008901E9">
            <w:pPr>
              <w:spacing w:line="252" w:lineRule="auto"/>
              <w:ind w:firstLine="0"/>
              <w:jc w:val="left"/>
            </w:pPr>
            <w:r>
              <w:t>Завершить работу ПЭВМ и выключить ИБП.</w:t>
            </w:r>
          </w:p>
          <w:p w:rsidR="008901E9" w:rsidRDefault="008901E9" w:rsidP="008901E9">
            <w:pPr>
              <w:spacing w:line="252" w:lineRule="auto"/>
              <w:ind w:firstLine="0"/>
              <w:jc w:val="left"/>
            </w:pPr>
            <w:r w:rsidRPr="00287487">
              <w:rPr>
                <w:spacing w:val="60"/>
              </w:rPr>
              <w:t>Примечание</w:t>
            </w:r>
            <w:r>
              <w:t xml:space="preserve"> – Оставшееся время автономной работы от ИБП не более 2 мин. </w:t>
            </w:r>
            <w:r>
              <w:br/>
              <w:t>Зарядить аккумуляторную батарею</w:t>
            </w:r>
          </w:p>
        </w:tc>
      </w:tr>
      <w:tr w:rsidR="008901E9" w:rsidRPr="00A15445" w:rsidTr="00F31024">
        <w:trPr>
          <w:cantSplit/>
          <w:trHeight w:val="454"/>
          <w:tblHeader/>
          <w:jc w:val="center"/>
        </w:trPr>
        <w:tc>
          <w:tcPr>
            <w:tcW w:w="1498" w:type="pct"/>
            <w:gridSpan w:val="2"/>
            <w:vMerge/>
            <w:tcBorders>
              <w:bottom w:val="single" w:sz="4" w:space="0" w:color="auto"/>
            </w:tcBorders>
          </w:tcPr>
          <w:p w:rsidR="008901E9" w:rsidRPr="007361E2" w:rsidRDefault="008901E9" w:rsidP="0063238E">
            <w:pPr>
              <w:ind w:firstLine="0"/>
            </w:pPr>
          </w:p>
        </w:tc>
        <w:tc>
          <w:tcPr>
            <w:tcW w:w="1298" w:type="pct"/>
            <w:tcBorders>
              <w:bottom w:val="nil"/>
            </w:tcBorders>
          </w:tcPr>
          <w:p w:rsidR="008901E9" w:rsidRDefault="008901E9" w:rsidP="008901E9">
            <w:pPr>
              <w:pStyle w:val="Default"/>
              <w:spacing w:line="252" w:lineRule="auto"/>
            </w:pPr>
            <w:r>
              <w:t>Истёк срок службы аккумуляторной батареи (постоянный тональный сигнал)</w:t>
            </w:r>
          </w:p>
        </w:tc>
        <w:tc>
          <w:tcPr>
            <w:tcW w:w="2204" w:type="pct"/>
            <w:tcBorders>
              <w:bottom w:val="nil"/>
            </w:tcBorders>
          </w:tcPr>
          <w:p w:rsidR="008901E9" w:rsidRDefault="008901E9" w:rsidP="008901E9">
            <w:pPr>
              <w:spacing w:line="252" w:lineRule="auto"/>
              <w:ind w:firstLine="0"/>
              <w:jc w:val="left"/>
            </w:pPr>
            <w:r>
              <w:t>Завершить работу ПЭВМ и выключить ИБП. О</w:t>
            </w:r>
            <w:r w:rsidRPr="00FE46E6">
              <w:t xml:space="preserve">братиться </w:t>
            </w:r>
            <w:proofErr w:type="gramStart"/>
            <w:r w:rsidRPr="00FE46E6">
              <w:t>на</w:t>
            </w:r>
            <w:proofErr w:type="gramEnd"/>
            <w:r w:rsidRPr="00FE46E6">
              <w:t xml:space="preserve"> предприятие-изготовитель</w:t>
            </w:r>
          </w:p>
        </w:tc>
      </w:tr>
      <w:tr w:rsidR="008901E9" w:rsidRPr="00A15445" w:rsidTr="00F31024">
        <w:trPr>
          <w:cantSplit/>
          <w:trHeight w:val="454"/>
          <w:tblHeader/>
          <w:jc w:val="center"/>
        </w:trPr>
        <w:tc>
          <w:tcPr>
            <w:tcW w:w="1498" w:type="pct"/>
            <w:gridSpan w:val="2"/>
            <w:tcBorders>
              <w:bottom w:val="nil"/>
            </w:tcBorders>
          </w:tcPr>
          <w:p w:rsidR="008901E9" w:rsidRPr="007361E2" w:rsidRDefault="008901E9" w:rsidP="0063238E">
            <w:pPr>
              <w:ind w:firstLine="0"/>
            </w:pPr>
            <w:r>
              <w:t xml:space="preserve">Отсутствие электропитания на подключенных к ИБП устройствах (индикатор питания не светится, </w:t>
            </w:r>
            <w:r w:rsidRPr="00287487">
              <w:rPr>
                <w:spacing w:val="-6"/>
              </w:rPr>
              <w:t>звучит короткий звуковой</w:t>
            </w:r>
            <w:r>
              <w:t xml:space="preserve"> сигнал каждые 4 с)</w:t>
            </w:r>
          </w:p>
        </w:tc>
        <w:tc>
          <w:tcPr>
            <w:tcW w:w="1298" w:type="pct"/>
            <w:tcBorders>
              <w:bottom w:val="nil"/>
            </w:tcBorders>
          </w:tcPr>
          <w:p w:rsidR="008901E9" w:rsidRDefault="008901E9" w:rsidP="003C41C6">
            <w:pPr>
              <w:pStyle w:val="Default"/>
              <w:spacing w:line="252" w:lineRule="auto"/>
            </w:pPr>
            <w:r>
              <w:t xml:space="preserve">ИБП израсходовал заряд, имевшийся в аккумуляторной батарее, и при этом отсутствует подача напряжения в сети электропитания </w:t>
            </w:r>
          </w:p>
        </w:tc>
        <w:tc>
          <w:tcPr>
            <w:tcW w:w="2204" w:type="pct"/>
            <w:tcBorders>
              <w:bottom w:val="nil"/>
            </w:tcBorders>
          </w:tcPr>
          <w:p w:rsidR="008901E9" w:rsidRDefault="008901E9" w:rsidP="008901E9">
            <w:pPr>
              <w:spacing w:line="252" w:lineRule="auto"/>
              <w:ind w:firstLine="0"/>
              <w:jc w:val="left"/>
            </w:pPr>
            <w:r>
              <w:t>Завершить работу ПЭВМ и выключить ИБП.</w:t>
            </w:r>
          </w:p>
          <w:p w:rsidR="008901E9" w:rsidRDefault="008901E9" w:rsidP="008901E9">
            <w:pPr>
              <w:spacing w:line="252" w:lineRule="auto"/>
              <w:ind w:firstLine="0"/>
              <w:jc w:val="left"/>
            </w:pPr>
            <w:r>
              <w:t>Дождаться возобновления подачи напряжения в сеть электропитания. Зарядить аккумуляторную батарею в течение не менее 10 ч</w:t>
            </w:r>
          </w:p>
        </w:tc>
      </w:tr>
      <w:tr w:rsidR="0063238E" w:rsidTr="00F31024">
        <w:tblPrEx>
          <w:jc w:val="left"/>
          <w:tblBorders>
            <w:top w:val="single" w:sz="4" w:space="0" w:color="000000"/>
            <w:left w:val="single" w:sz="4" w:space="0" w:color="000000"/>
            <w:bottom w:val="none" w:sz="0" w:space="0" w:color="auto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/>
        </w:tblPrEx>
        <w:trPr>
          <w:trHeight w:val="267"/>
        </w:trPr>
        <w:tc>
          <w:tcPr>
            <w:tcW w:w="5000" w:type="pct"/>
            <w:gridSpan w:val="4"/>
            <w:vAlign w:val="center"/>
          </w:tcPr>
          <w:p w:rsidR="0063238E" w:rsidRPr="00031679" w:rsidRDefault="0063238E" w:rsidP="006949BA">
            <w:pPr>
              <w:spacing w:line="233" w:lineRule="auto"/>
              <w:ind w:firstLine="0"/>
              <w:jc w:val="center"/>
              <w:rPr>
                <w:u w:val="single"/>
              </w:rPr>
            </w:pPr>
            <w:r w:rsidRPr="00031679">
              <w:rPr>
                <w:u w:val="single"/>
              </w:rPr>
              <w:t>Модем</w:t>
            </w:r>
          </w:p>
        </w:tc>
      </w:tr>
      <w:tr w:rsidR="0063238E" w:rsidTr="00F31024">
        <w:tblPrEx>
          <w:jc w:val="left"/>
          <w:tblBorders>
            <w:top w:val="single" w:sz="4" w:space="0" w:color="000000"/>
            <w:left w:val="single" w:sz="4" w:space="0" w:color="000000"/>
            <w:bottom w:val="none" w:sz="0" w:space="0" w:color="auto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/>
        </w:tblPrEx>
        <w:trPr>
          <w:trHeight w:val="53"/>
        </w:trPr>
        <w:tc>
          <w:tcPr>
            <w:tcW w:w="1479" w:type="pct"/>
            <w:vMerge w:val="restart"/>
          </w:tcPr>
          <w:p w:rsidR="0063238E" w:rsidRDefault="0063238E" w:rsidP="006949BA">
            <w:pPr>
              <w:pStyle w:val="a1"/>
              <w:numPr>
                <w:ilvl w:val="0"/>
                <w:numId w:val="0"/>
              </w:numPr>
              <w:spacing w:line="233" w:lineRule="auto"/>
              <w:jc w:val="left"/>
            </w:pPr>
            <w:r>
              <w:t>Модем</w:t>
            </w:r>
            <w:r w:rsidRPr="007E2499">
              <w:t xml:space="preserve"> не включается</w:t>
            </w:r>
          </w:p>
        </w:tc>
        <w:tc>
          <w:tcPr>
            <w:tcW w:w="1317" w:type="pct"/>
            <w:gridSpan w:val="2"/>
          </w:tcPr>
          <w:p w:rsidR="0063238E" w:rsidRPr="000475A8" w:rsidRDefault="0063238E" w:rsidP="004D50B5">
            <w:pPr>
              <w:pStyle w:val="-5"/>
              <w:ind w:left="0"/>
              <w:rPr>
                <w:spacing w:val="-6"/>
              </w:rPr>
            </w:pPr>
            <w:r w:rsidRPr="000475A8">
              <w:rPr>
                <w:spacing w:val="-6"/>
              </w:rPr>
              <w:t xml:space="preserve">Не присоединен </w:t>
            </w:r>
            <w:proofErr w:type="spellStart"/>
            <w:r w:rsidRPr="00A72591">
              <w:t>PoE</w:t>
            </w:r>
            <w:r w:rsidR="004D50B5">
              <w:noBreakHyphen/>
            </w:r>
            <w:r w:rsidRPr="00A72591">
              <w:t>инжектор</w:t>
            </w:r>
            <w:proofErr w:type="spellEnd"/>
          </w:p>
        </w:tc>
        <w:tc>
          <w:tcPr>
            <w:tcW w:w="2204" w:type="pct"/>
          </w:tcPr>
          <w:p w:rsidR="0063238E" w:rsidRPr="00DD4059" w:rsidRDefault="0063238E" w:rsidP="009C7113">
            <w:pPr>
              <w:pStyle w:val="-5"/>
              <w:ind w:left="0"/>
            </w:pPr>
            <w:r w:rsidRPr="007E2499">
              <w:t xml:space="preserve">Проверьте присоединение </w:t>
            </w:r>
            <w:proofErr w:type="spellStart"/>
            <w:r w:rsidRPr="00A72591">
              <w:t>PoE</w:t>
            </w:r>
            <w:r w:rsidR="009C7113">
              <w:noBreakHyphen/>
            </w:r>
            <w:r w:rsidRPr="00A72591">
              <w:t>инжектор</w:t>
            </w:r>
            <w:r>
              <w:t>а</w:t>
            </w:r>
            <w:proofErr w:type="spellEnd"/>
          </w:p>
        </w:tc>
      </w:tr>
      <w:tr w:rsidR="0063238E" w:rsidTr="00F31024">
        <w:tblPrEx>
          <w:jc w:val="left"/>
          <w:tblBorders>
            <w:top w:val="single" w:sz="4" w:space="0" w:color="000000"/>
            <w:left w:val="single" w:sz="4" w:space="0" w:color="000000"/>
            <w:bottom w:val="none" w:sz="0" w:space="0" w:color="auto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/>
        </w:tblPrEx>
        <w:trPr>
          <w:trHeight w:val="53"/>
        </w:trPr>
        <w:tc>
          <w:tcPr>
            <w:tcW w:w="1479" w:type="pct"/>
            <w:vMerge/>
          </w:tcPr>
          <w:p w:rsidR="0063238E" w:rsidRDefault="0063238E" w:rsidP="006949BA">
            <w:pPr>
              <w:pStyle w:val="a1"/>
              <w:numPr>
                <w:ilvl w:val="0"/>
                <w:numId w:val="0"/>
              </w:numPr>
              <w:spacing w:line="233" w:lineRule="auto"/>
              <w:jc w:val="left"/>
            </w:pPr>
          </w:p>
        </w:tc>
        <w:tc>
          <w:tcPr>
            <w:tcW w:w="1317" w:type="pct"/>
            <w:gridSpan w:val="2"/>
          </w:tcPr>
          <w:p w:rsidR="0063238E" w:rsidRPr="007E2499" w:rsidRDefault="0063238E" w:rsidP="006949BA">
            <w:pPr>
              <w:pStyle w:val="-5"/>
              <w:ind w:left="0"/>
            </w:pPr>
            <w:r w:rsidRPr="000475A8">
              <w:rPr>
                <w:spacing w:val="-6"/>
              </w:rPr>
              <w:t xml:space="preserve">Не присоединен </w:t>
            </w:r>
            <w:r>
              <w:t xml:space="preserve">внешний </w:t>
            </w:r>
            <w:r w:rsidRPr="007E2499">
              <w:t>блок питания</w:t>
            </w:r>
          </w:p>
        </w:tc>
        <w:tc>
          <w:tcPr>
            <w:tcW w:w="2204" w:type="pct"/>
          </w:tcPr>
          <w:p w:rsidR="0063238E" w:rsidRPr="007E2499" w:rsidRDefault="0063238E" w:rsidP="006949BA">
            <w:pPr>
              <w:pStyle w:val="-5"/>
              <w:ind w:left="0"/>
            </w:pPr>
            <w:r w:rsidRPr="007E2499">
              <w:t>Проверьте</w:t>
            </w:r>
            <w:r>
              <w:t xml:space="preserve"> </w:t>
            </w:r>
            <w:r w:rsidRPr="007E2499">
              <w:t>присоединение</w:t>
            </w:r>
            <w:r>
              <w:t xml:space="preserve"> внешнего </w:t>
            </w:r>
            <w:r w:rsidRPr="007E2499">
              <w:t>блок</w:t>
            </w:r>
            <w:r>
              <w:t>а</w:t>
            </w:r>
            <w:r w:rsidRPr="007E2499">
              <w:t xml:space="preserve"> питания</w:t>
            </w:r>
          </w:p>
        </w:tc>
      </w:tr>
      <w:tr w:rsidR="0063238E" w:rsidTr="00F31024">
        <w:tblPrEx>
          <w:jc w:val="left"/>
          <w:tblBorders>
            <w:top w:val="single" w:sz="4" w:space="0" w:color="000000"/>
            <w:left w:val="single" w:sz="4" w:space="0" w:color="000000"/>
            <w:bottom w:val="none" w:sz="0" w:space="0" w:color="auto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/>
        </w:tblPrEx>
        <w:trPr>
          <w:trHeight w:val="53"/>
        </w:trPr>
        <w:tc>
          <w:tcPr>
            <w:tcW w:w="1479" w:type="pct"/>
            <w:vMerge/>
          </w:tcPr>
          <w:p w:rsidR="0063238E" w:rsidRDefault="0063238E" w:rsidP="006949BA">
            <w:pPr>
              <w:pStyle w:val="a1"/>
              <w:numPr>
                <w:ilvl w:val="0"/>
                <w:numId w:val="0"/>
              </w:numPr>
              <w:spacing w:line="233" w:lineRule="auto"/>
              <w:jc w:val="left"/>
            </w:pPr>
          </w:p>
        </w:tc>
        <w:tc>
          <w:tcPr>
            <w:tcW w:w="1317" w:type="pct"/>
            <w:gridSpan w:val="2"/>
          </w:tcPr>
          <w:p w:rsidR="0063238E" w:rsidRPr="007E2499" w:rsidRDefault="0063238E" w:rsidP="006949BA">
            <w:pPr>
              <w:pStyle w:val="-5"/>
              <w:ind w:left="0"/>
            </w:pPr>
            <w:r w:rsidRPr="007E2499">
              <w:t>Отсутствует напряжение в сети 220</w:t>
            </w:r>
            <w:proofErr w:type="gramStart"/>
            <w:r w:rsidRPr="007E2499">
              <w:t> В</w:t>
            </w:r>
            <w:proofErr w:type="gramEnd"/>
            <w:r w:rsidRPr="007E2499">
              <w:t xml:space="preserve"> 50 Гц</w:t>
            </w:r>
          </w:p>
        </w:tc>
        <w:tc>
          <w:tcPr>
            <w:tcW w:w="2204" w:type="pct"/>
          </w:tcPr>
          <w:p w:rsidR="0063238E" w:rsidRPr="007E2499" w:rsidRDefault="0063238E" w:rsidP="006949BA">
            <w:pPr>
              <w:pStyle w:val="-5"/>
              <w:ind w:left="0"/>
            </w:pPr>
            <w:r w:rsidRPr="007E2499">
              <w:t>Проверьте наличие напряжения в сети 220</w:t>
            </w:r>
            <w:proofErr w:type="gramStart"/>
            <w:r w:rsidRPr="007E2499">
              <w:t xml:space="preserve"> В</w:t>
            </w:r>
            <w:proofErr w:type="gramEnd"/>
            <w:r w:rsidRPr="007E2499">
              <w:t xml:space="preserve"> 50 Гц</w:t>
            </w:r>
          </w:p>
        </w:tc>
      </w:tr>
      <w:tr w:rsidR="0063238E" w:rsidTr="00F31024">
        <w:tblPrEx>
          <w:jc w:val="left"/>
          <w:tblBorders>
            <w:top w:val="single" w:sz="4" w:space="0" w:color="000000"/>
            <w:left w:val="single" w:sz="4" w:space="0" w:color="000000"/>
            <w:bottom w:val="none" w:sz="0" w:space="0" w:color="auto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/>
        </w:tblPrEx>
        <w:trPr>
          <w:trHeight w:val="53"/>
        </w:trPr>
        <w:tc>
          <w:tcPr>
            <w:tcW w:w="1479" w:type="pct"/>
            <w:vMerge/>
          </w:tcPr>
          <w:p w:rsidR="0063238E" w:rsidRDefault="0063238E" w:rsidP="006949BA">
            <w:pPr>
              <w:pStyle w:val="a1"/>
              <w:numPr>
                <w:ilvl w:val="0"/>
                <w:numId w:val="0"/>
              </w:numPr>
              <w:spacing w:line="233" w:lineRule="auto"/>
              <w:jc w:val="left"/>
            </w:pPr>
          </w:p>
        </w:tc>
        <w:tc>
          <w:tcPr>
            <w:tcW w:w="1317" w:type="pct"/>
            <w:gridSpan w:val="2"/>
          </w:tcPr>
          <w:p w:rsidR="0063238E" w:rsidRPr="007E2499" w:rsidRDefault="0063238E" w:rsidP="006949BA">
            <w:pPr>
              <w:pStyle w:val="-5"/>
              <w:ind w:left="0"/>
            </w:pPr>
            <w:r>
              <w:t>Модем</w:t>
            </w:r>
            <w:r w:rsidRPr="007E2499">
              <w:t xml:space="preserve"> выш</w:t>
            </w:r>
            <w:r>
              <w:t>е</w:t>
            </w:r>
            <w:r w:rsidRPr="007E2499">
              <w:t>л из строя</w:t>
            </w:r>
          </w:p>
        </w:tc>
        <w:tc>
          <w:tcPr>
            <w:tcW w:w="2204" w:type="pct"/>
          </w:tcPr>
          <w:p w:rsidR="0063238E" w:rsidRDefault="0063238E" w:rsidP="006949BA">
            <w:pPr>
              <w:pStyle w:val="-5"/>
              <w:ind w:left="0"/>
            </w:pPr>
            <w:proofErr w:type="gramStart"/>
            <w:r>
              <w:t>Заменить модем на модем</w:t>
            </w:r>
            <w:proofErr w:type="gramEnd"/>
            <w:r>
              <w:t xml:space="preserve"> из состава ЗИП* </w:t>
            </w:r>
            <w:r w:rsidRPr="00DB29AD">
              <w:t>(см. </w:t>
            </w:r>
            <w:fldSimple w:instr=" REF _Ref20915798 \r \h  \* MERGEFORMAT ">
              <w:r w:rsidR="008E1C5E">
                <w:t>4.2</w:t>
              </w:r>
            </w:fldSimple>
            <w:r w:rsidRPr="00DB29AD">
              <w:t xml:space="preserve">) </w:t>
            </w:r>
            <w:r>
              <w:t xml:space="preserve">и повторить </w:t>
            </w:r>
            <w:r w:rsidR="004D50B5">
              <w:t>включение</w:t>
            </w:r>
            <w:r>
              <w:t>.</w:t>
            </w:r>
          </w:p>
          <w:p w:rsidR="0063238E" w:rsidRPr="007E2499" w:rsidRDefault="0063238E" w:rsidP="006949BA">
            <w:pPr>
              <w:pStyle w:val="-5"/>
              <w:ind w:left="0"/>
            </w:pPr>
            <w:r w:rsidRPr="00DB29AD">
              <w:t xml:space="preserve">Если неисправность не устранилась, </w:t>
            </w:r>
            <w:r>
              <w:t>необхо</w:t>
            </w:r>
            <w:r w:rsidRPr="007E2499">
              <w:t xml:space="preserve">димо обратиться </w:t>
            </w:r>
            <w:proofErr w:type="gramStart"/>
            <w:r w:rsidRPr="007E2499">
              <w:t>на</w:t>
            </w:r>
            <w:proofErr w:type="gramEnd"/>
            <w:r w:rsidRPr="007E2499">
              <w:t xml:space="preserve"> предприятие-изготовитель</w:t>
            </w:r>
          </w:p>
        </w:tc>
      </w:tr>
      <w:tr w:rsidR="0063238E" w:rsidTr="00F31024">
        <w:tblPrEx>
          <w:jc w:val="left"/>
          <w:tblBorders>
            <w:top w:val="single" w:sz="4" w:space="0" w:color="000000"/>
            <w:left w:val="single" w:sz="4" w:space="0" w:color="000000"/>
            <w:bottom w:val="none" w:sz="0" w:space="0" w:color="auto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/>
        </w:tblPrEx>
        <w:trPr>
          <w:trHeight w:val="355"/>
        </w:trPr>
        <w:tc>
          <w:tcPr>
            <w:tcW w:w="5000" w:type="pct"/>
            <w:gridSpan w:val="4"/>
            <w:vAlign w:val="center"/>
          </w:tcPr>
          <w:p w:rsidR="0063238E" w:rsidRDefault="0063238E" w:rsidP="006949BA">
            <w:pPr>
              <w:pStyle w:val="-"/>
            </w:pPr>
            <w:r w:rsidRPr="00630518">
              <w:rPr>
                <w:u w:val="single"/>
              </w:rPr>
              <w:t xml:space="preserve">Программно-аппаратный комплекс </w:t>
            </w:r>
            <w:proofErr w:type="spellStart"/>
            <w:r w:rsidRPr="00630518">
              <w:rPr>
                <w:u w:val="single"/>
              </w:rPr>
              <w:t>VipNet</w:t>
            </w:r>
            <w:proofErr w:type="spellEnd"/>
            <w:r w:rsidRPr="00630518">
              <w:rPr>
                <w:u w:val="single"/>
              </w:rPr>
              <w:t xml:space="preserve"> </w:t>
            </w:r>
            <w:proofErr w:type="spellStart"/>
            <w:r w:rsidRPr="00630518">
              <w:rPr>
                <w:u w:val="single"/>
              </w:rPr>
              <w:t>Coordinator</w:t>
            </w:r>
            <w:proofErr w:type="spellEnd"/>
            <w:r w:rsidRPr="00630518">
              <w:rPr>
                <w:u w:val="single"/>
              </w:rPr>
              <w:t xml:space="preserve"> HW50</w:t>
            </w:r>
          </w:p>
        </w:tc>
      </w:tr>
      <w:tr w:rsidR="004D50B5" w:rsidTr="00F31024">
        <w:tblPrEx>
          <w:jc w:val="left"/>
          <w:tblBorders>
            <w:top w:val="single" w:sz="4" w:space="0" w:color="000000"/>
            <w:left w:val="single" w:sz="4" w:space="0" w:color="000000"/>
            <w:bottom w:val="none" w:sz="0" w:space="0" w:color="auto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/>
        </w:tblPrEx>
        <w:trPr>
          <w:trHeight w:val="53"/>
        </w:trPr>
        <w:tc>
          <w:tcPr>
            <w:tcW w:w="1498" w:type="pct"/>
            <w:gridSpan w:val="2"/>
            <w:vMerge w:val="restart"/>
          </w:tcPr>
          <w:p w:rsidR="0063238E" w:rsidRPr="004D50B5" w:rsidRDefault="004D50B5" w:rsidP="006949BA">
            <w:pPr>
              <w:pStyle w:val="a1"/>
              <w:numPr>
                <w:ilvl w:val="0"/>
                <w:numId w:val="0"/>
              </w:numPr>
              <w:spacing w:line="233" w:lineRule="auto"/>
              <w:jc w:val="left"/>
              <w:rPr>
                <w:lang w:val="en-US"/>
              </w:rPr>
            </w:pPr>
            <w:r>
              <w:t>ПАК</w:t>
            </w:r>
            <w:r w:rsidR="0063238E" w:rsidRPr="004D50B5">
              <w:rPr>
                <w:szCs w:val="32"/>
                <w:lang w:val="en-US"/>
              </w:rPr>
              <w:t xml:space="preserve"> </w:t>
            </w:r>
            <w:proofErr w:type="spellStart"/>
            <w:r w:rsidR="0063238E" w:rsidRPr="004D50B5">
              <w:rPr>
                <w:szCs w:val="32"/>
                <w:lang w:val="en-US"/>
              </w:rPr>
              <w:t>VipNet</w:t>
            </w:r>
            <w:proofErr w:type="spellEnd"/>
            <w:r w:rsidR="0063238E" w:rsidRPr="004D50B5">
              <w:rPr>
                <w:szCs w:val="32"/>
                <w:lang w:val="en-US"/>
              </w:rPr>
              <w:t xml:space="preserve"> Coordinator HW50 </w:t>
            </w:r>
            <w:r w:rsidR="0063238E" w:rsidRPr="007E2499">
              <w:t>не</w:t>
            </w:r>
            <w:r w:rsidR="0063238E" w:rsidRPr="004D50B5">
              <w:rPr>
                <w:lang w:val="en-US"/>
              </w:rPr>
              <w:t xml:space="preserve"> </w:t>
            </w:r>
            <w:r w:rsidR="0063238E" w:rsidRPr="007E2499">
              <w:t>включается</w:t>
            </w:r>
          </w:p>
        </w:tc>
        <w:tc>
          <w:tcPr>
            <w:tcW w:w="1298" w:type="pct"/>
          </w:tcPr>
          <w:p w:rsidR="0063238E" w:rsidRPr="000475A8" w:rsidRDefault="0063238E" w:rsidP="006949BA">
            <w:pPr>
              <w:pStyle w:val="-5"/>
              <w:ind w:left="0"/>
              <w:rPr>
                <w:spacing w:val="-6"/>
              </w:rPr>
            </w:pPr>
            <w:r w:rsidRPr="000475A8">
              <w:rPr>
                <w:spacing w:val="-6"/>
              </w:rPr>
              <w:t>Не присоединен кабель электропитания</w:t>
            </w:r>
          </w:p>
        </w:tc>
        <w:tc>
          <w:tcPr>
            <w:tcW w:w="2204" w:type="pct"/>
          </w:tcPr>
          <w:p w:rsidR="0063238E" w:rsidRPr="00DD4059" w:rsidRDefault="0063238E" w:rsidP="006949BA">
            <w:pPr>
              <w:pStyle w:val="-5"/>
            </w:pPr>
            <w:r w:rsidRPr="007E2499">
              <w:t>Проверьте присоединение кабеля электропитания</w:t>
            </w:r>
          </w:p>
        </w:tc>
      </w:tr>
      <w:tr w:rsidR="0063238E" w:rsidTr="00F31024">
        <w:tblPrEx>
          <w:jc w:val="left"/>
          <w:tblBorders>
            <w:top w:val="single" w:sz="4" w:space="0" w:color="000000"/>
            <w:left w:val="single" w:sz="4" w:space="0" w:color="000000"/>
            <w:bottom w:val="none" w:sz="0" w:space="0" w:color="auto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/>
        </w:tblPrEx>
        <w:trPr>
          <w:trHeight w:val="53"/>
        </w:trPr>
        <w:tc>
          <w:tcPr>
            <w:tcW w:w="1498" w:type="pct"/>
            <w:gridSpan w:val="2"/>
            <w:vMerge/>
          </w:tcPr>
          <w:p w:rsidR="0063238E" w:rsidRDefault="0063238E" w:rsidP="006949BA">
            <w:pPr>
              <w:pStyle w:val="a1"/>
              <w:numPr>
                <w:ilvl w:val="0"/>
                <w:numId w:val="0"/>
              </w:numPr>
              <w:spacing w:line="233" w:lineRule="auto"/>
              <w:jc w:val="left"/>
            </w:pPr>
          </w:p>
        </w:tc>
        <w:tc>
          <w:tcPr>
            <w:tcW w:w="1298" w:type="pct"/>
          </w:tcPr>
          <w:p w:rsidR="0063238E" w:rsidRPr="007E2499" w:rsidRDefault="0063238E" w:rsidP="006949BA">
            <w:pPr>
              <w:pStyle w:val="-5"/>
              <w:ind w:left="0"/>
            </w:pPr>
            <w:r w:rsidRPr="007E2499">
              <w:t>Неисправный кабель электропитания</w:t>
            </w:r>
          </w:p>
        </w:tc>
        <w:tc>
          <w:tcPr>
            <w:tcW w:w="2204" w:type="pct"/>
          </w:tcPr>
          <w:p w:rsidR="0063238E" w:rsidRPr="007E2499" w:rsidRDefault="0063238E" w:rsidP="006949BA">
            <w:pPr>
              <w:pStyle w:val="-5"/>
              <w:ind w:left="0"/>
            </w:pPr>
            <w:r w:rsidRPr="007E2499">
              <w:t>Замените кабель электропитания</w:t>
            </w:r>
          </w:p>
        </w:tc>
      </w:tr>
      <w:tr w:rsidR="0063238E" w:rsidTr="00F31024">
        <w:tblPrEx>
          <w:jc w:val="left"/>
          <w:tblBorders>
            <w:top w:val="single" w:sz="4" w:space="0" w:color="000000"/>
            <w:left w:val="single" w:sz="4" w:space="0" w:color="000000"/>
            <w:bottom w:val="none" w:sz="0" w:space="0" w:color="auto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/>
        </w:tblPrEx>
        <w:trPr>
          <w:trHeight w:val="53"/>
        </w:trPr>
        <w:tc>
          <w:tcPr>
            <w:tcW w:w="1498" w:type="pct"/>
            <w:gridSpan w:val="2"/>
            <w:vMerge/>
          </w:tcPr>
          <w:p w:rsidR="0063238E" w:rsidRDefault="0063238E" w:rsidP="006949BA">
            <w:pPr>
              <w:pStyle w:val="a1"/>
              <w:numPr>
                <w:ilvl w:val="0"/>
                <w:numId w:val="0"/>
              </w:numPr>
              <w:spacing w:line="233" w:lineRule="auto"/>
              <w:jc w:val="left"/>
            </w:pPr>
          </w:p>
        </w:tc>
        <w:tc>
          <w:tcPr>
            <w:tcW w:w="1298" w:type="pct"/>
          </w:tcPr>
          <w:p w:rsidR="0063238E" w:rsidRPr="007E2499" w:rsidRDefault="0063238E" w:rsidP="003C41C6">
            <w:pPr>
              <w:pStyle w:val="-5"/>
              <w:ind w:left="0"/>
            </w:pPr>
            <w:r w:rsidRPr="007E2499">
              <w:t xml:space="preserve">Отсутствует </w:t>
            </w:r>
            <w:proofErr w:type="spellStart"/>
            <w:r w:rsidRPr="007E2499">
              <w:t>напряже</w:t>
            </w:r>
            <w:r w:rsidR="003C41C6">
              <w:t>-</w:t>
            </w:r>
            <w:r w:rsidRPr="007E2499">
              <w:t>ние</w:t>
            </w:r>
            <w:proofErr w:type="spellEnd"/>
            <w:r w:rsidRPr="007E2499">
              <w:t xml:space="preserve"> в сети 220</w:t>
            </w:r>
            <w:proofErr w:type="gramStart"/>
            <w:r w:rsidRPr="007E2499">
              <w:t> В</w:t>
            </w:r>
            <w:proofErr w:type="gramEnd"/>
            <w:r w:rsidRPr="007E2499">
              <w:t xml:space="preserve"> 50 Гц</w:t>
            </w:r>
          </w:p>
        </w:tc>
        <w:tc>
          <w:tcPr>
            <w:tcW w:w="2204" w:type="pct"/>
          </w:tcPr>
          <w:p w:rsidR="0063238E" w:rsidRPr="007E2499" w:rsidRDefault="0063238E" w:rsidP="006949BA">
            <w:pPr>
              <w:pStyle w:val="-5"/>
              <w:ind w:left="0"/>
            </w:pPr>
            <w:r w:rsidRPr="007E2499">
              <w:t>Проверьте наличие напряжения в сети 220</w:t>
            </w:r>
            <w:proofErr w:type="gramStart"/>
            <w:r w:rsidRPr="007E2499">
              <w:t xml:space="preserve"> В</w:t>
            </w:r>
            <w:proofErr w:type="gramEnd"/>
            <w:r w:rsidRPr="007E2499">
              <w:t xml:space="preserve"> 50 Гц</w:t>
            </w:r>
          </w:p>
        </w:tc>
      </w:tr>
      <w:tr w:rsidR="0063238E" w:rsidTr="00F31024">
        <w:tblPrEx>
          <w:jc w:val="left"/>
          <w:tblBorders>
            <w:top w:val="single" w:sz="4" w:space="0" w:color="000000"/>
            <w:left w:val="single" w:sz="4" w:space="0" w:color="000000"/>
            <w:bottom w:val="none" w:sz="0" w:space="0" w:color="auto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/>
        </w:tblPrEx>
        <w:trPr>
          <w:trHeight w:val="53"/>
        </w:trPr>
        <w:tc>
          <w:tcPr>
            <w:tcW w:w="1498" w:type="pct"/>
            <w:gridSpan w:val="2"/>
            <w:vMerge/>
          </w:tcPr>
          <w:p w:rsidR="0063238E" w:rsidRDefault="0063238E" w:rsidP="006949BA">
            <w:pPr>
              <w:pStyle w:val="a1"/>
              <w:numPr>
                <w:ilvl w:val="0"/>
                <w:numId w:val="0"/>
              </w:numPr>
              <w:spacing w:line="233" w:lineRule="auto"/>
              <w:jc w:val="left"/>
            </w:pPr>
          </w:p>
        </w:tc>
        <w:tc>
          <w:tcPr>
            <w:tcW w:w="1298" w:type="pct"/>
          </w:tcPr>
          <w:p w:rsidR="0063238E" w:rsidRPr="007E2499" w:rsidRDefault="0063238E" w:rsidP="006949BA">
            <w:pPr>
              <w:pStyle w:val="-5"/>
              <w:ind w:left="0"/>
            </w:pPr>
            <w:r w:rsidRPr="007E2499">
              <w:t>Вышел из строя блок питания</w:t>
            </w:r>
          </w:p>
        </w:tc>
        <w:tc>
          <w:tcPr>
            <w:tcW w:w="2204" w:type="pct"/>
          </w:tcPr>
          <w:p w:rsidR="0063238E" w:rsidRPr="007E2499" w:rsidRDefault="0063238E" w:rsidP="004D50B5">
            <w:pPr>
              <w:pStyle w:val="-5"/>
              <w:ind w:left="0"/>
            </w:pPr>
            <w:r>
              <w:t xml:space="preserve">Заменить </w:t>
            </w:r>
            <w:r w:rsidR="004D50B5">
              <w:t>ПАК</w:t>
            </w:r>
            <w:r w:rsidRPr="00A84D51">
              <w:rPr>
                <w:szCs w:val="32"/>
              </w:rPr>
              <w:t xml:space="preserve"> </w:t>
            </w:r>
            <w:proofErr w:type="spellStart"/>
            <w:r w:rsidRPr="00A84D51">
              <w:rPr>
                <w:szCs w:val="32"/>
              </w:rPr>
              <w:t>VipNet</w:t>
            </w:r>
            <w:proofErr w:type="spellEnd"/>
            <w:r w:rsidRPr="00A84D51">
              <w:rPr>
                <w:szCs w:val="32"/>
              </w:rPr>
              <w:t xml:space="preserve"> </w:t>
            </w:r>
            <w:proofErr w:type="spellStart"/>
            <w:r w:rsidRPr="00A84D51">
              <w:rPr>
                <w:szCs w:val="32"/>
              </w:rPr>
              <w:t>Coordinator</w:t>
            </w:r>
            <w:proofErr w:type="spellEnd"/>
            <w:r w:rsidRPr="00A84D51">
              <w:rPr>
                <w:szCs w:val="32"/>
              </w:rPr>
              <w:t xml:space="preserve"> HW50 </w:t>
            </w:r>
            <w:r>
              <w:t xml:space="preserve">на </w:t>
            </w:r>
            <w:r w:rsidR="004D50B5">
              <w:t>ПАК</w:t>
            </w:r>
            <w:r w:rsidRPr="00A84D51">
              <w:rPr>
                <w:szCs w:val="32"/>
              </w:rPr>
              <w:t xml:space="preserve"> </w:t>
            </w:r>
            <w:proofErr w:type="spellStart"/>
            <w:r w:rsidRPr="00A84D51">
              <w:rPr>
                <w:szCs w:val="32"/>
              </w:rPr>
              <w:t>VipNet</w:t>
            </w:r>
            <w:proofErr w:type="spellEnd"/>
            <w:r w:rsidRPr="00A84D51">
              <w:rPr>
                <w:szCs w:val="32"/>
              </w:rPr>
              <w:t xml:space="preserve"> </w:t>
            </w:r>
            <w:proofErr w:type="spellStart"/>
            <w:r w:rsidRPr="00A84D51">
              <w:rPr>
                <w:szCs w:val="32"/>
              </w:rPr>
              <w:t>Coordinator</w:t>
            </w:r>
            <w:proofErr w:type="spellEnd"/>
            <w:r w:rsidRPr="00A84D51">
              <w:rPr>
                <w:szCs w:val="32"/>
              </w:rPr>
              <w:t xml:space="preserve"> HW50</w:t>
            </w:r>
            <w:r>
              <w:t xml:space="preserve"> из состава ЗИП* и повторить </w:t>
            </w:r>
            <w:r w:rsidR="004D50B5">
              <w:t>включение</w:t>
            </w:r>
          </w:p>
        </w:tc>
      </w:tr>
      <w:tr w:rsidR="0063238E" w:rsidTr="00F31024">
        <w:tblPrEx>
          <w:jc w:val="left"/>
          <w:tblBorders>
            <w:top w:val="single" w:sz="4" w:space="0" w:color="000000"/>
            <w:left w:val="single" w:sz="4" w:space="0" w:color="000000"/>
            <w:bottom w:val="none" w:sz="0" w:space="0" w:color="auto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/>
        </w:tblPrEx>
        <w:trPr>
          <w:trHeight w:val="53"/>
        </w:trPr>
        <w:tc>
          <w:tcPr>
            <w:tcW w:w="1498" w:type="pct"/>
            <w:gridSpan w:val="2"/>
            <w:vMerge/>
          </w:tcPr>
          <w:p w:rsidR="0063238E" w:rsidRDefault="0063238E" w:rsidP="006949BA">
            <w:pPr>
              <w:pStyle w:val="a1"/>
              <w:numPr>
                <w:ilvl w:val="0"/>
                <w:numId w:val="0"/>
              </w:numPr>
              <w:spacing w:line="233" w:lineRule="auto"/>
              <w:jc w:val="left"/>
            </w:pPr>
          </w:p>
        </w:tc>
        <w:tc>
          <w:tcPr>
            <w:tcW w:w="1298" w:type="pct"/>
          </w:tcPr>
          <w:p w:rsidR="0063238E" w:rsidRPr="004D50B5" w:rsidRDefault="004D50B5" w:rsidP="006949BA">
            <w:pPr>
              <w:pStyle w:val="-5"/>
              <w:ind w:left="0"/>
              <w:rPr>
                <w:lang w:val="en-US"/>
              </w:rPr>
            </w:pPr>
            <w:r>
              <w:t>ПАК</w:t>
            </w:r>
            <w:r w:rsidR="0063238E" w:rsidRPr="004D50B5">
              <w:rPr>
                <w:szCs w:val="32"/>
                <w:lang w:val="en-US"/>
              </w:rPr>
              <w:t xml:space="preserve"> </w:t>
            </w:r>
            <w:proofErr w:type="spellStart"/>
            <w:r w:rsidR="0063238E" w:rsidRPr="004D50B5">
              <w:rPr>
                <w:szCs w:val="32"/>
                <w:lang w:val="en-US"/>
              </w:rPr>
              <w:t>VipNet</w:t>
            </w:r>
            <w:proofErr w:type="spellEnd"/>
            <w:r w:rsidR="0063238E" w:rsidRPr="004D50B5">
              <w:rPr>
                <w:szCs w:val="32"/>
                <w:lang w:val="en-US"/>
              </w:rPr>
              <w:t xml:space="preserve"> Coordinator HW50 </w:t>
            </w:r>
            <w:r w:rsidR="0063238E" w:rsidRPr="007E2499">
              <w:t>выш</w:t>
            </w:r>
            <w:r w:rsidR="0063238E">
              <w:t>е</w:t>
            </w:r>
            <w:r w:rsidR="0063238E" w:rsidRPr="007E2499">
              <w:t>л</w:t>
            </w:r>
            <w:r w:rsidR="0063238E" w:rsidRPr="004D50B5">
              <w:rPr>
                <w:lang w:val="en-US"/>
              </w:rPr>
              <w:t xml:space="preserve"> </w:t>
            </w:r>
            <w:r w:rsidR="0063238E" w:rsidRPr="007E2499">
              <w:t>из</w:t>
            </w:r>
            <w:r w:rsidR="0063238E" w:rsidRPr="004D50B5">
              <w:rPr>
                <w:lang w:val="en-US"/>
              </w:rPr>
              <w:t xml:space="preserve"> </w:t>
            </w:r>
            <w:r w:rsidR="0063238E" w:rsidRPr="007E2499">
              <w:t>строя</w:t>
            </w:r>
          </w:p>
        </w:tc>
        <w:tc>
          <w:tcPr>
            <w:tcW w:w="2204" w:type="pct"/>
          </w:tcPr>
          <w:p w:rsidR="0063238E" w:rsidRPr="007E2499" w:rsidRDefault="0063238E" w:rsidP="006949BA">
            <w:pPr>
              <w:pStyle w:val="-5"/>
            </w:pPr>
            <w:r>
              <w:t>Необхо</w:t>
            </w:r>
            <w:r w:rsidRPr="007E2499">
              <w:t xml:space="preserve">димо обратиться </w:t>
            </w:r>
            <w:proofErr w:type="gramStart"/>
            <w:r w:rsidRPr="007E2499">
              <w:t>на</w:t>
            </w:r>
            <w:proofErr w:type="gramEnd"/>
            <w:r w:rsidRPr="007E2499">
              <w:t xml:space="preserve"> предприятие-изготовитель</w:t>
            </w:r>
          </w:p>
        </w:tc>
      </w:tr>
    </w:tbl>
    <w:p w:rsidR="00F31024" w:rsidRDefault="00F31024" w:rsidP="00F31024">
      <w:pPr>
        <w:pStyle w:val="-7"/>
      </w:pPr>
      <w:r>
        <w:lastRenderedPageBreak/>
        <w:t xml:space="preserve">Продолжение таблицы </w:t>
      </w:r>
      <w:fldSimple w:instr=" REF _Ref441137635 \h  \* MERGEFORMAT ">
        <w:r w:rsidR="008E1C5E">
          <w:rPr>
            <w:noProof/>
          </w:rPr>
          <w:t>2</w:t>
        </w:r>
      </w:fldSimple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915"/>
        <w:gridCol w:w="37"/>
        <w:gridCol w:w="2558"/>
        <w:gridCol w:w="4262"/>
        <w:gridCol w:w="81"/>
      </w:tblGrid>
      <w:tr w:rsidR="004D50B5" w:rsidRPr="00A15445" w:rsidTr="00F31024">
        <w:trPr>
          <w:trHeight w:val="397"/>
          <w:tblHeader/>
          <w:jc w:val="center"/>
        </w:trPr>
        <w:tc>
          <w:tcPr>
            <w:tcW w:w="1498" w:type="pct"/>
            <w:gridSpan w:val="2"/>
            <w:tcBorders>
              <w:bottom w:val="double" w:sz="4" w:space="0" w:color="auto"/>
            </w:tcBorders>
            <w:vAlign w:val="center"/>
          </w:tcPr>
          <w:p w:rsidR="004D50B5" w:rsidRPr="00D865B8" w:rsidRDefault="004D50B5" w:rsidP="000B0692">
            <w:pPr>
              <w:pStyle w:val="-"/>
            </w:pPr>
            <w:r>
              <w:t>Характер неисправности</w:t>
            </w:r>
          </w:p>
        </w:tc>
        <w:tc>
          <w:tcPr>
            <w:tcW w:w="1298" w:type="pct"/>
            <w:tcBorders>
              <w:bottom w:val="double" w:sz="4" w:space="0" w:color="auto"/>
            </w:tcBorders>
            <w:vAlign w:val="center"/>
          </w:tcPr>
          <w:p w:rsidR="004D50B5" w:rsidRPr="00D865B8" w:rsidRDefault="004D50B5" w:rsidP="000B0692">
            <w:pPr>
              <w:pStyle w:val="-"/>
            </w:pPr>
            <w:r>
              <w:t>Возможная причина появления неисправности</w:t>
            </w:r>
          </w:p>
        </w:tc>
        <w:tc>
          <w:tcPr>
            <w:tcW w:w="2204" w:type="pct"/>
            <w:gridSpan w:val="2"/>
            <w:tcBorders>
              <w:bottom w:val="double" w:sz="4" w:space="0" w:color="auto"/>
            </w:tcBorders>
            <w:vAlign w:val="center"/>
          </w:tcPr>
          <w:p w:rsidR="004D50B5" w:rsidRPr="00D865B8" w:rsidRDefault="004D50B5" w:rsidP="000B0692">
            <w:pPr>
              <w:pStyle w:val="-"/>
            </w:pPr>
            <w:r>
              <w:t>Метод устранения</w:t>
            </w:r>
          </w:p>
        </w:tc>
      </w:tr>
      <w:tr w:rsidR="005546EF" w:rsidTr="00F31024">
        <w:tblPrEx>
          <w:jc w:val="left"/>
          <w:tblBorders>
            <w:top w:val="single" w:sz="4" w:space="0" w:color="000000"/>
            <w:left w:val="single" w:sz="4" w:space="0" w:color="000000"/>
            <w:bottom w:val="none" w:sz="0" w:space="0" w:color="auto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/>
        </w:tblPrEx>
        <w:trPr>
          <w:trHeight w:val="421"/>
        </w:trPr>
        <w:tc>
          <w:tcPr>
            <w:tcW w:w="5000" w:type="pct"/>
            <w:gridSpan w:val="5"/>
          </w:tcPr>
          <w:p w:rsidR="005546EF" w:rsidRPr="00DB29AD" w:rsidRDefault="005546EF" w:rsidP="006949BA">
            <w:pPr>
              <w:pStyle w:val="-"/>
            </w:pPr>
            <w:r w:rsidRPr="00630518">
              <w:rPr>
                <w:u w:val="single"/>
              </w:rPr>
              <w:t>Внешний блок питания</w:t>
            </w:r>
          </w:p>
        </w:tc>
      </w:tr>
      <w:tr w:rsidR="005546EF" w:rsidTr="00F31024">
        <w:tblPrEx>
          <w:jc w:val="left"/>
          <w:tblBorders>
            <w:top w:val="single" w:sz="4" w:space="0" w:color="000000"/>
            <w:left w:val="single" w:sz="4" w:space="0" w:color="000000"/>
            <w:bottom w:val="none" w:sz="0" w:space="0" w:color="auto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/>
        </w:tblPrEx>
        <w:trPr>
          <w:trHeight w:val="53"/>
        </w:trPr>
        <w:tc>
          <w:tcPr>
            <w:tcW w:w="1479" w:type="pct"/>
          </w:tcPr>
          <w:p w:rsidR="005546EF" w:rsidRDefault="005546EF" w:rsidP="006949BA">
            <w:pPr>
              <w:pStyle w:val="a1"/>
              <w:numPr>
                <w:ilvl w:val="0"/>
                <w:numId w:val="0"/>
              </w:numPr>
              <w:spacing w:line="233" w:lineRule="auto"/>
              <w:jc w:val="left"/>
            </w:pPr>
            <w:r>
              <w:t>Отсутствует питание</w:t>
            </w:r>
          </w:p>
        </w:tc>
        <w:tc>
          <w:tcPr>
            <w:tcW w:w="1317" w:type="pct"/>
            <w:gridSpan w:val="2"/>
          </w:tcPr>
          <w:p w:rsidR="005546EF" w:rsidRDefault="005546EF" w:rsidP="006949BA">
            <w:pPr>
              <w:pStyle w:val="Default"/>
              <w:spacing w:line="233" w:lineRule="auto"/>
            </w:pPr>
            <w:r w:rsidRPr="00315305">
              <w:t>Внешний блок питания</w:t>
            </w:r>
            <w:r w:rsidRPr="007E2499">
              <w:t xml:space="preserve"> выш</w:t>
            </w:r>
            <w:r>
              <w:t>е</w:t>
            </w:r>
            <w:r w:rsidRPr="007E2499">
              <w:t>л из строя</w:t>
            </w:r>
          </w:p>
        </w:tc>
        <w:tc>
          <w:tcPr>
            <w:tcW w:w="2204" w:type="pct"/>
            <w:gridSpan w:val="2"/>
          </w:tcPr>
          <w:p w:rsidR="005546EF" w:rsidRPr="00DB29AD" w:rsidRDefault="005546EF" w:rsidP="005546EF">
            <w:pPr>
              <w:spacing w:line="233" w:lineRule="auto"/>
              <w:ind w:firstLine="0"/>
              <w:jc w:val="left"/>
            </w:pPr>
            <w:proofErr w:type="gramStart"/>
            <w:r>
              <w:t xml:space="preserve">Заменить </w:t>
            </w:r>
            <w:r w:rsidRPr="00315305">
              <w:t>внешний блок питания</w:t>
            </w:r>
            <w:r w:rsidRPr="007E2499">
              <w:t xml:space="preserve"> </w:t>
            </w:r>
            <w:r>
              <w:t xml:space="preserve">на </w:t>
            </w:r>
            <w:r w:rsidRPr="00315305">
              <w:t>внешний</w:t>
            </w:r>
            <w:proofErr w:type="gramEnd"/>
            <w:r w:rsidRPr="00315305">
              <w:t xml:space="preserve"> блок питания</w:t>
            </w:r>
            <w:r w:rsidRPr="007E2499">
              <w:t xml:space="preserve"> </w:t>
            </w:r>
            <w:r>
              <w:t xml:space="preserve">из состава ЗИП* и повторить </w:t>
            </w:r>
            <w:r w:rsidRPr="007E2499">
              <w:t>2.2.3</w:t>
            </w:r>
          </w:p>
        </w:tc>
      </w:tr>
      <w:tr w:rsidR="005546EF" w:rsidTr="00F31024">
        <w:tblPrEx>
          <w:jc w:val="left"/>
          <w:tblBorders>
            <w:top w:val="single" w:sz="4" w:space="0" w:color="000000"/>
            <w:left w:val="single" w:sz="4" w:space="0" w:color="000000"/>
            <w:bottom w:val="none" w:sz="0" w:space="0" w:color="auto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/>
        </w:tblPrEx>
        <w:trPr>
          <w:trHeight w:val="397"/>
        </w:trPr>
        <w:tc>
          <w:tcPr>
            <w:tcW w:w="5000" w:type="pct"/>
            <w:gridSpan w:val="5"/>
            <w:vAlign w:val="center"/>
          </w:tcPr>
          <w:p w:rsidR="005546EF" w:rsidRDefault="005546EF" w:rsidP="006949BA">
            <w:pPr>
              <w:pStyle w:val="-"/>
              <w:rPr>
                <w:lang w:eastAsia="en-US" w:bidi="en-US"/>
              </w:rPr>
            </w:pPr>
            <w:proofErr w:type="spellStart"/>
            <w:r w:rsidRPr="007C7847">
              <w:rPr>
                <w:u w:val="single"/>
              </w:rPr>
              <w:t>Патч-корд</w:t>
            </w:r>
            <w:proofErr w:type="spellEnd"/>
          </w:p>
        </w:tc>
      </w:tr>
      <w:tr w:rsidR="005546EF" w:rsidTr="00F31024">
        <w:tblPrEx>
          <w:jc w:val="left"/>
          <w:tblBorders>
            <w:top w:val="single" w:sz="4" w:space="0" w:color="000000"/>
            <w:left w:val="single" w:sz="4" w:space="0" w:color="000000"/>
            <w:bottom w:val="none" w:sz="0" w:space="0" w:color="auto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/>
        </w:tblPrEx>
        <w:tc>
          <w:tcPr>
            <w:tcW w:w="1479" w:type="pct"/>
            <w:vMerge w:val="restart"/>
          </w:tcPr>
          <w:p w:rsidR="005546EF" w:rsidRPr="007361E2" w:rsidRDefault="005546EF" w:rsidP="006949BA">
            <w:pPr>
              <w:pStyle w:val="a1"/>
              <w:numPr>
                <w:ilvl w:val="0"/>
                <w:numId w:val="0"/>
              </w:numPr>
              <w:jc w:val="left"/>
            </w:pPr>
            <w:r>
              <w:t>Отсутствует подключение к ЛВС</w:t>
            </w:r>
          </w:p>
        </w:tc>
        <w:tc>
          <w:tcPr>
            <w:tcW w:w="1317" w:type="pct"/>
            <w:gridSpan w:val="2"/>
          </w:tcPr>
          <w:p w:rsidR="005546EF" w:rsidRPr="005546EF" w:rsidRDefault="005546EF" w:rsidP="004D50B5">
            <w:pPr>
              <w:pStyle w:val="Default"/>
              <w:rPr>
                <w:spacing w:val="-10"/>
              </w:rPr>
            </w:pPr>
            <w:proofErr w:type="gramStart"/>
            <w:r w:rsidRPr="005546EF">
              <w:rPr>
                <w:spacing w:val="-10"/>
              </w:rPr>
              <w:t>Неправильное</w:t>
            </w:r>
            <w:proofErr w:type="gramEnd"/>
            <w:r w:rsidRPr="005546EF">
              <w:rPr>
                <w:spacing w:val="-10"/>
              </w:rPr>
              <w:t xml:space="preserve"> </w:t>
            </w:r>
            <w:proofErr w:type="spellStart"/>
            <w:r w:rsidRPr="005546EF">
              <w:rPr>
                <w:spacing w:val="-10"/>
              </w:rPr>
              <w:t>подклю-чение</w:t>
            </w:r>
            <w:proofErr w:type="spellEnd"/>
            <w:r w:rsidRPr="005546EF">
              <w:rPr>
                <w:spacing w:val="-10"/>
              </w:rPr>
              <w:t xml:space="preserve"> к разъёмам </w:t>
            </w:r>
          </w:p>
        </w:tc>
        <w:tc>
          <w:tcPr>
            <w:tcW w:w="2204" w:type="pct"/>
            <w:gridSpan w:val="2"/>
          </w:tcPr>
          <w:p w:rsidR="005546EF" w:rsidRDefault="005546EF" w:rsidP="006949BA">
            <w:pPr>
              <w:ind w:firstLine="0"/>
              <w:jc w:val="left"/>
            </w:pPr>
            <w:r>
              <w:t xml:space="preserve">Повторно подключить </w:t>
            </w:r>
            <w:proofErr w:type="spellStart"/>
            <w:r>
              <w:t>патч-корд</w:t>
            </w:r>
            <w:proofErr w:type="spellEnd"/>
          </w:p>
        </w:tc>
      </w:tr>
      <w:tr w:rsidR="005546EF" w:rsidTr="00F31024">
        <w:tblPrEx>
          <w:jc w:val="left"/>
          <w:tblBorders>
            <w:top w:val="single" w:sz="4" w:space="0" w:color="000000"/>
            <w:left w:val="single" w:sz="4" w:space="0" w:color="000000"/>
            <w:bottom w:val="none" w:sz="0" w:space="0" w:color="auto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/>
        </w:tblPrEx>
        <w:tc>
          <w:tcPr>
            <w:tcW w:w="1479" w:type="pct"/>
            <w:vMerge/>
          </w:tcPr>
          <w:p w:rsidR="005546EF" w:rsidRDefault="005546EF" w:rsidP="006949BA">
            <w:pPr>
              <w:pStyle w:val="a1"/>
              <w:numPr>
                <w:ilvl w:val="0"/>
                <w:numId w:val="0"/>
              </w:numPr>
              <w:jc w:val="left"/>
            </w:pPr>
          </w:p>
        </w:tc>
        <w:tc>
          <w:tcPr>
            <w:tcW w:w="1317" w:type="pct"/>
            <w:gridSpan w:val="2"/>
          </w:tcPr>
          <w:p w:rsidR="005546EF" w:rsidRDefault="005546EF" w:rsidP="006949BA">
            <w:pPr>
              <w:pStyle w:val="Default"/>
            </w:pPr>
            <w:r>
              <w:t xml:space="preserve">Неисправность разъёмов </w:t>
            </w:r>
            <w:proofErr w:type="spellStart"/>
            <w:r>
              <w:t>патч-корда</w:t>
            </w:r>
            <w:proofErr w:type="spellEnd"/>
          </w:p>
        </w:tc>
        <w:tc>
          <w:tcPr>
            <w:tcW w:w="2204" w:type="pct"/>
            <w:gridSpan w:val="2"/>
          </w:tcPr>
          <w:p w:rsidR="005546EF" w:rsidRDefault="005546EF" w:rsidP="003C41C6">
            <w:pPr>
              <w:ind w:right="-53" w:firstLine="0"/>
              <w:jc w:val="left"/>
            </w:pPr>
            <w:r>
              <w:t xml:space="preserve">Заменить </w:t>
            </w:r>
            <w:proofErr w:type="gramStart"/>
            <w:r>
              <w:t>неисправный</w:t>
            </w:r>
            <w:proofErr w:type="gramEnd"/>
            <w:r>
              <w:t xml:space="preserve"> </w:t>
            </w:r>
            <w:proofErr w:type="spellStart"/>
            <w:r>
              <w:t>патч-корд</w:t>
            </w:r>
            <w:proofErr w:type="spellEnd"/>
            <w:r w:rsidRPr="00FE46E6">
              <w:t xml:space="preserve"> </w:t>
            </w:r>
            <w:r>
              <w:t xml:space="preserve">на </w:t>
            </w:r>
            <w:proofErr w:type="spellStart"/>
            <w:r>
              <w:t>патч-корд</w:t>
            </w:r>
            <w:proofErr w:type="spellEnd"/>
            <w:r>
              <w:t xml:space="preserve"> из состава ЗИП* и </w:t>
            </w:r>
            <w:r w:rsidRPr="00FE46E6">
              <w:t>обратиться на предприятие-изготовитель</w:t>
            </w:r>
            <w:r>
              <w:t xml:space="preserve"> </w:t>
            </w:r>
          </w:p>
        </w:tc>
      </w:tr>
      <w:tr w:rsidR="005546EF" w:rsidTr="00F31024">
        <w:tblPrEx>
          <w:jc w:val="left"/>
          <w:tblBorders>
            <w:top w:val="single" w:sz="4" w:space="0" w:color="000000"/>
            <w:left w:val="single" w:sz="4" w:space="0" w:color="000000"/>
            <w:bottom w:val="none" w:sz="0" w:space="0" w:color="auto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/>
        </w:tblPrEx>
        <w:tc>
          <w:tcPr>
            <w:tcW w:w="1479" w:type="pct"/>
            <w:vMerge/>
            <w:tcBorders>
              <w:bottom w:val="single" w:sz="4" w:space="0" w:color="000000"/>
            </w:tcBorders>
          </w:tcPr>
          <w:p w:rsidR="005546EF" w:rsidRDefault="005546EF" w:rsidP="006949BA">
            <w:pPr>
              <w:pStyle w:val="a1"/>
              <w:numPr>
                <w:ilvl w:val="0"/>
                <w:numId w:val="0"/>
              </w:numPr>
              <w:jc w:val="left"/>
            </w:pPr>
          </w:p>
        </w:tc>
        <w:tc>
          <w:tcPr>
            <w:tcW w:w="1317" w:type="pct"/>
            <w:gridSpan w:val="2"/>
            <w:tcBorders>
              <w:bottom w:val="single" w:sz="4" w:space="0" w:color="000000"/>
            </w:tcBorders>
          </w:tcPr>
          <w:p w:rsidR="005546EF" w:rsidRDefault="005546EF" w:rsidP="006949BA">
            <w:pPr>
              <w:pStyle w:val="Default"/>
            </w:pPr>
            <w:r>
              <w:t xml:space="preserve">Неисправность разъёма на </w:t>
            </w:r>
            <w:r w:rsidR="004D50B5">
              <w:t>ПАК</w:t>
            </w:r>
            <w:r w:rsidR="004D50B5" w:rsidRPr="00A84D51">
              <w:rPr>
                <w:szCs w:val="32"/>
              </w:rPr>
              <w:t xml:space="preserve"> </w:t>
            </w:r>
            <w:proofErr w:type="spellStart"/>
            <w:r w:rsidR="004D50B5" w:rsidRPr="00A84D51">
              <w:rPr>
                <w:szCs w:val="32"/>
              </w:rPr>
              <w:t>VipNet</w:t>
            </w:r>
            <w:proofErr w:type="spellEnd"/>
            <w:r w:rsidR="004D50B5" w:rsidRPr="00A84D51">
              <w:rPr>
                <w:szCs w:val="32"/>
              </w:rPr>
              <w:t xml:space="preserve"> </w:t>
            </w:r>
            <w:proofErr w:type="spellStart"/>
            <w:r w:rsidR="004D50B5" w:rsidRPr="00A84D51">
              <w:rPr>
                <w:szCs w:val="32"/>
              </w:rPr>
              <w:t>Coordinator</w:t>
            </w:r>
            <w:proofErr w:type="spellEnd"/>
            <w:r w:rsidR="004D50B5" w:rsidRPr="00A84D51">
              <w:rPr>
                <w:szCs w:val="32"/>
              </w:rPr>
              <w:t xml:space="preserve"> HW50</w:t>
            </w:r>
          </w:p>
        </w:tc>
        <w:tc>
          <w:tcPr>
            <w:tcW w:w="2204" w:type="pct"/>
            <w:gridSpan w:val="2"/>
            <w:tcBorders>
              <w:bottom w:val="single" w:sz="4" w:space="0" w:color="000000"/>
            </w:tcBorders>
          </w:tcPr>
          <w:p w:rsidR="005546EF" w:rsidRDefault="005546EF" w:rsidP="004D50B5">
            <w:pPr>
              <w:ind w:firstLine="0"/>
              <w:jc w:val="left"/>
            </w:pPr>
            <w:r>
              <w:t xml:space="preserve">Заменить </w:t>
            </w:r>
            <w:r w:rsidR="004D50B5">
              <w:t>ПАК</w:t>
            </w:r>
            <w:r w:rsidR="004D50B5" w:rsidRPr="00A84D51">
              <w:rPr>
                <w:szCs w:val="32"/>
              </w:rPr>
              <w:t xml:space="preserve"> </w:t>
            </w:r>
            <w:proofErr w:type="spellStart"/>
            <w:r w:rsidR="004D50B5" w:rsidRPr="00A84D51">
              <w:rPr>
                <w:szCs w:val="32"/>
              </w:rPr>
              <w:t>VipNet</w:t>
            </w:r>
            <w:proofErr w:type="spellEnd"/>
            <w:r w:rsidR="004D50B5" w:rsidRPr="00A84D51">
              <w:rPr>
                <w:szCs w:val="32"/>
              </w:rPr>
              <w:t xml:space="preserve"> </w:t>
            </w:r>
            <w:proofErr w:type="spellStart"/>
            <w:r w:rsidR="004D50B5" w:rsidRPr="00A84D51">
              <w:rPr>
                <w:szCs w:val="32"/>
              </w:rPr>
              <w:t>Coordinator</w:t>
            </w:r>
            <w:proofErr w:type="spellEnd"/>
            <w:r w:rsidR="004D50B5" w:rsidRPr="00A84D51">
              <w:rPr>
                <w:szCs w:val="32"/>
              </w:rPr>
              <w:t xml:space="preserve"> HW50</w:t>
            </w:r>
            <w:r w:rsidR="004D50B5">
              <w:t xml:space="preserve"> </w:t>
            </w:r>
            <w:r>
              <w:t>с неисправным</w:t>
            </w:r>
            <w:r w:rsidRPr="00FE46E6">
              <w:t xml:space="preserve"> </w:t>
            </w:r>
            <w:r>
              <w:t xml:space="preserve">разъёмом на </w:t>
            </w:r>
            <w:r w:rsidR="004D50B5">
              <w:t>ПАК</w:t>
            </w:r>
            <w:r w:rsidR="004D50B5" w:rsidRPr="00A84D51">
              <w:rPr>
                <w:szCs w:val="32"/>
              </w:rPr>
              <w:t xml:space="preserve"> </w:t>
            </w:r>
            <w:proofErr w:type="spellStart"/>
            <w:r w:rsidR="004D50B5" w:rsidRPr="00A84D51">
              <w:rPr>
                <w:szCs w:val="32"/>
              </w:rPr>
              <w:t>VipNet</w:t>
            </w:r>
            <w:proofErr w:type="spellEnd"/>
            <w:r w:rsidR="004D50B5" w:rsidRPr="00A84D51">
              <w:rPr>
                <w:szCs w:val="32"/>
              </w:rPr>
              <w:t xml:space="preserve"> </w:t>
            </w:r>
            <w:proofErr w:type="spellStart"/>
            <w:r w:rsidR="004D50B5" w:rsidRPr="00A84D51">
              <w:rPr>
                <w:szCs w:val="32"/>
              </w:rPr>
              <w:t>Coordinator</w:t>
            </w:r>
            <w:proofErr w:type="spellEnd"/>
            <w:r w:rsidR="004D50B5" w:rsidRPr="00A84D51">
              <w:rPr>
                <w:szCs w:val="32"/>
              </w:rPr>
              <w:t xml:space="preserve"> HW50</w:t>
            </w:r>
            <w:r w:rsidR="004D50B5">
              <w:t xml:space="preserve"> </w:t>
            </w:r>
            <w:r>
              <w:t>из состава ЗИП* (см. </w:t>
            </w:r>
            <w:r w:rsidR="00D86640">
              <w:fldChar w:fldCharType="begin"/>
            </w:r>
            <w:r>
              <w:instrText xml:space="preserve"> REF _Ref20915798 \r \h </w:instrText>
            </w:r>
            <w:r w:rsidR="00D86640">
              <w:fldChar w:fldCharType="separate"/>
            </w:r>
            <w:r w:rsidR="008E1C5E">
              <w:t>4.2</w:t>
            </w:r>
            <w:r w:rsidR="00D86640">
              <w:fldChar w:fldCharType="end"/>
            </w:r>
            <w:r>
              <w:t xml:space="preserve">) и </w:t>
            </w:r>
            <w:r w:rsidRPr="00FE46E6">
              <w:t xml:space="preserve">обратиться </w:t>
            </w:r>
            <w:proofErr w:type="gramStart"/>
            <w:r w:rsidRPr="00FE46E6">
              <w:t>на</w:t>
            </w:r>
            <w:proofErr w:type="gramEnd"/>
            <w:r w:rsidRPr="00FE46E6">
              <w:t xml:space="preserve"> предприятие-изготовитель</w:t>
            </w:r>
          </w:p>
        </w:tc>
      </w:tr>
      <w:tr w:rsidR="005546EF" w:rsidTr="00F31024">
        <w:tblPrEx>
          <w:jc w:val="left"/>
          <w:tblBorders>
            <w:top w:val="single" w:sz="4" w:space="0" w:color="000000"/>
            <w:left w:val="single" w:sz="4" w:space="0" w:color="000000"/>
            <w:bottom w:val="none" w:sz="0" w:space="0" w:color="auto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/>
        </w:tblPrEx>
        <w:trPr>
          <w:trHeight w:val="297"/>
        </w:trPr>
        <w:tc>
          <w:tcPr>
            <w:tcW w:w="5000" w:type="pct"/>
            <w:gridSpan w:val="5"/>
            <w:tcBorders>
              <w:bottom w:val="single" w:sz="4" w:space="0" w:color="000000"/>
            </w:tcBorders>
          </w:tcPr>
          <w:p w:rsidR="005546EF" w:rsidRDefault="005546EF" w:rsidP="006949BA">
            <w:pPr>
              <w:pStyle w:val="-"/>
            </w:pPr>
            <w:r w:rsidRPr="00630518">
              <w:rPr>
                <w:u w:val="single"/>
              </w:rPr>
              <w:t>PoE-инжектор</w:t>
            </w:r>
          </w:p>
        </w:tc>
      </w:tr>
      <w:tr w:rsidR="005546EF" w:rsidTr="00F31024">
        <w:tblPrEx>
          <w:jc w:val="left"/>
          <w:tblBorders>
            <w:top w:val="single" w:sz="4" w:space="0" w:color="000000"/>
            <w:left w:val="single" w:sz="4" w:space="0" w:color="000000"/>
            <w:bottom w:val="none" w:sz="0" w:space="0" w:color="auto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/>
        </w:tblPrEx>
        <w:tc>
          <w:tcPr>
            <w:tcW w:w="1479" w:type="pct"/>
            <w:tcBorders>
              <w:bottom w:val="single" w:sz="4" w:space="0" w:color="000000"/>
            </w:tcBorders>
          </w:tcPr>
          <w:p w:rsidR="005546EF" w:rsidRDefault="005546EF" w:rsidP="006949BA">
            <w:pPr>
              <w:pStyle w:val="a1"/>
              <w:numPr>
                <w:ilvl w:val="0"/>
                <w:numId w:val="0"/>
              </w:numPr>
              <w:spacing w:line="233" w:lineRule="auto"/>
              <w:jc w:val="left"/>
            </w:pPr>
            <w:r>
              <w:t>Отсутствует питание</w:t>
            </w:r>
          </w:p>
        </w:tc>
        <w:tc>
          <w:tcPr>
            <w:tcW w:w="1317" w:type="pct"/>
            <w:gridSpan w:val="2"/>
            <w:tcBorders>
              <w:bottom w:val="single" w:sz="4" w:space="0" w:color="000000"/>
            </w:tcBorders>
          </w:tcPr>
          <w:p w:rsidR="005546EF" w:rsidRDefault="005546EF" w:rsidP="006949BA">
            <w:pPr>
              <w:pStyle w:val="Default"/>
              <w:spacing w:line="233" w:lineRule="auto"/>
            </w:pPr>
            <w:r w:rsidRPr="00315305">
              <w:t>PoE-инжектор питания</w:t>
            </w:r>
            <w:r w:rsidRPr="007E2499">
              <w:t xml:space="preserve"> выш</w:t>
            </w:r>
            <w:r>
              <w:t>е</w:t>
            </w:r>
            <w:r w:rsidRPr="007E2499">
              <w:t>л из строя</w:t>
            </w:r>
          </w:p>
        </w:tc>
        <w:tc>
          <w:tcPr>
            <w:tcW w:w="2204" w:type="pct"/>
            <w:gridSpan w:val="2"/>
            <w:tcBorders>
              <w:bottom w:val="single" w:sz="4" w:space="0" w:color="000000"/>
            </w:tcBorders>
          </w:tcPr>
          <w:p w:rsidR="005546EF" w:rsidRPr="00DB29AD" w:rsidRDefault="005546EF" w:rsidP="004D50B5">
            <w:pPr>
              <w:spacing w:line="233" w:lineRule="auto"/>
              <w:ind w:firstLine="0"/>
              <w:jc w:val="left"/>
            </w:pPr>
            <w:r>
              <w:t>Заме</w:t>
            </w:r>
            <w:proofErr w:type="gramStart"/>
            <w:r>
              <w:t xml:space="preserve">нить </w:t>
            </w:r>
            <w:r w:rsidRPr="00315305">
              <w:t>PoE-инжектор</w:t>
            </w:r>
            <w:r>
              <w:t xml:space="preserve"> на </w:t>
            </w:r>
            <w:proofErr w:type="spellStart"/>
            <w:r w:rsidRPr="00315305">
              <w:t>PoE</w:t>
            </w:r>
            <w:r w:rsidR="004D50B5">
              <w:noBreakHyphen/>
            </w:r>
            <w:r w:rsidRPr="00315305">
              <w:t>инжектор</w:t>
            </w:r>
            <w:proofErr w:type="spellEnd"/>
            <w:proofErr w:type="gramEnd"/>
            <w:r>
              <w:t xml:space="preserve"> из состава ЗИП* и повторить </w:t>
            </w:r>
            <w:r w:rsidR="004D50B5">
              <w:t>включение</w:t>
            </w:r>
          </w:p>
        </w:tc>
      </w:tr>
      <w:tr w:rsidR="008901E9" w:rsidRPr="00A15445" w:rsidTr="00456747">
        <w:trPr>
          <w:gridAfter w:val="1"/>
          <w:wAfter w:w="41" w:type="pct"/>
          <w:cantSplit/>
          <w:trHeight w:val="454"/>
          <w:tblHeader/>
          <w:jc w:val="center"/>
        </w:trPr>
        <w:tc>
          <w:tcPr>
            <w:tcW w:w="4959" w:type="pct"/>
            <w:gridSpan w:val="4"/>
            <w:tcBorders>
              <w:bottom w:val="single" w:sz="4" w:space="0" w:color="auto"/>
            </w:tcBorders>
          </w:tcPr>
          <w:p w:rsidR="008901E9" w:rsidRDefault="00D86640" w:rsidP="0084302D">
            <w:pPr>
              <w:spacing w:line="228" w:lineRule="auto"/>
              <w:ind w:left="57" w:right="7655" w:firstLine="0"/>
              <w:jc w:val="left"/>
            </w:pPr>
            <w:r>
              <w:pict>
                <v:rect id="_x0000_i1025" style="width:468.25pt;height:.5pt" o:hrstd="t" o:hrnoshade="t" o:hr="t" fillcolor="black" stroked="f"/>
              </w:pict>
            </w:r>
          </w:p>
          <w:p w:rsidR="008901E9" w:rsidRDefault="008901E9" w:rsidP="008901E9">
            <w:pPr>
              <w:spacing w:before="120" w:after="120"/>
              <w:ind w:left="57" w:right="57"/>
            </w:pPr>
            <w:r>
              <w:t>* ЗИП изделия входят в с</w:t>
            </w:r>
            <w:r w:rsidRPr="000B4ED7">
              <w:t xml:space="preserve">остав ЗИП-О </w:t>
            </w:r>
            <w:r>
              <w:t xml:space="preserve">и </w:t>
            </w:r>
            <w:r w:rsidRPr="000B4ED7">
              <w:t>указан</w:t>
            </w:r>
            <w:r>
              <w:t>ы</w:t>
            </w:r>
            <w:r w:rsidRPr="000B4ED7">
              <w:t xml:space="preserve"> в документе </w:t>
            </w:r>
            <w:r w:rsidR="00415577">
              <w:rPr>
                <w:noProof/>
              </w:rPr>
              <w:t>ВБМА.000000.000</w:t>
            </w:r>
            <w:r w:rsidRPr="000B4ED7">
              <w:t>ЗИ «</w:t>
            </w:r>
            <w:r>
              <w:rPr>
                <w:noProof/>
              </w:rPr>
              <w:t>Комплекс средств автоматизации информационно-аналитической деятельности НЦУЯО. Ведомость одиночного комплекта ЗИП</w:t>
            </w:r>
            <w:r w:rsidRPr="000B4ED7">
              <w:rPr>
                <w:noProof/>
              </w:rPr>
              <w:t>»</w:t>
            </w:r>
            <w:r>
              <w:rPr>
                <w:noProof/>
              </w:rPr>
              <w:t>.</w:t>
            </w:r>
          </w:p>
        </w:tc>
      </w:tr>
    </w:tbl>
    <w:p w:rsidR="00BD50DE" w:rsidRPr="00BD50DE" w:rsidRDefault="00BD50DE" w:rsidP="00AD45BF">
      <w:pPr>
        <w:pStyle w:val="4a"/>
        <w:spacing w:before="240"/>
      </w:pPr>
      <w:bookmarkStart w:id="72" w:name="_Ref504489704"/>
      <w:bookmarkStart w:id="73" w:name="_Ref504565934"/>
      <w:bookmarkStart w:id="74" w:name="_Ref17197759"/>
      <w:r w:rsidRPr="00824F2C">
        <w:rPr>
          <w:spacing w:val="-4"/>
        </w:rPr>
        <w:t>Перечень неисправностей</w:t>
      </w:r>
      <w:r>
        <w:rPr>
          <w:spacing w:val="-4"/>
        </w:rPr>
        <w:t xml:space="preserve"> общего ПО и ОС:</w:t>
      </w:r>
    </w:p>
    <w:p w:rsidR="00BD50DE" w:rsidRDefault="00BD50DE" w:rsidP="00AD45BF">
      <w:pPr>
        <w:pStyle w:val="-1"/>
      </w:pPr>
      <w:r w:rsidRPr="00155537">
        <w:t>не открываются программы</w:t>
      </w:r>
      <w:r>
        <w:t>;</w:t>
      </w:r>
    </w:p>
    <w:p w:rsidR="00BD50DE" w:rsidRPr="00BD50DE" w:rsidRDefault="00BD50DE" w:rsidP="00AD45BF">
      <w:pPr>
        <w:pStyle w:val="-1"/>
      </w:pPr>
      <w:r w:rsidRPr="00155537">
        <w:rPr>
          <w:spacing w:val="-2"/>
        </w:rPr>
        <w:t>произвольно закрываются окна программ</w:t>
      </w:r>
      <w:r>
        <w:rPr>
          <w:spacing w:val="-2"/>
        </w:rPr>
        <w:t>;</w:t>
      </w:r>
    </w:p>
    <w:p w:rsidR="00BD50DE" w:rsidRPr="00BD50DE" w:rsidRDefault="00BD50DE" w:rsidP="00AD45BF">
      <w:pPr>
        <w:pStyle w:val="-1"/>
      </w:pPr>
      <w:r w:rsidRPr="00155537">
        <w:rPr>
          <w:spacing w:val="-2"/>
        </w:rPr>
        <w:t>появляются сообщения об ошибках</w:t>
      </w:r>
      <w:r>
        <w:rPr>
          <w:spacing w:val="-2"/>
        </w:rPr>
        <w:t>;</w:t>
      </w:r>
    </w:p>
    <w:p w:rsidR="00BD50DE" w:rsidRPr="00BD50DE" w:rsidRDefault="00BD50DE" w:rsidP="00AD45BF">
      <w:pPr>
        <w:pStyle w:val="-1"/>
      </w:pPr>
      <w:r>
        <w:rPr>
          <w:spacing w:val="-2"/>
        </w:rPr>
        <w:t>программы не реагируют на вводимые команды.</w:t>
      </w:r>
    </w:p>
    <w:p w:rsidR="00BD50DE" w:rsidRDefault="00BD50DE" w:rsidP="00AD45BF">
      <w:r>
        <w:t xml:space="preserve">Метод устранения: </w:t>
      </w:r>
      <w:r w:rsidR="00B8350B">
        <w:t xml:space="preserve">выполнить переустановку и настройку общего и специального </w:t>
      </w:r>
      <w:proofErr w:type="gramStart"/>
      <w:r w:rsidR="00B8350B">
        <w:t>ПО</w:t>
      </w:r>
      <w:proofErr w:type="gramEnd"/>
      <w:r w:rsidR="00B8350B">
        <w:t>, как указано в </w:t>
      </w:r>
      <w:r w:rsidR="00D86640">
        <w:fldChar w:fldCharType="begin"/>
      </w:r>
      <w:r w:rsidR="00B8350B">
        <w:instrText xml:space="preserve"> REF _Ref26371257 \r \h </w:instrText>
      </w:r>
      <w:r w:rsidR="00D86640">
        <w:fldChar w:fldCharType="separate"/>
      </w:r>
      <w:r w:rsidR="008E1C5E">
        <w:t>2.2.4.1</w:t>
      </w:r>
      <w:r w:rsidR="00D86640">
        <w:fldChar w:fldCharType="end"/>
      </w:r>
      <w:r w:rsidR="00B8350B">
        <w:t>.</w:t>
      </w:r>
    </w:p>
    <w:p w:rsidR="00BD50DE" w:rsidRDefault="00BD50DE" w:rsidP="00AD45BF">
      <w:pPr>
        <w:pStyle w:val="4a"/>
      </w:pPr>
      <w:bookmarkStart w:id="75" w:name="_Ref20226231"/>
      <w:bookmarkEnd w:id="72"/>
      <w:bookmarkEnd w:id="73"/>
      <w:bookmarkEnd w:id="74"/>
      <w:r>
        <w:t>В</w:t>
      </w:r>
      <w:r w:rsidRPr="00A57533">
        <w:t>озможны</w:t>
      </w:r>
      <w:r>
        <w:t>е</w:t>
      </w:r>
      <w:r w:rsidRPr="00A57533">
        <w:t xml:space="preserve"> неисправност</w:t>
      </w:r>
      <w:r>
        <w:t>и</w:t>
      </w:r>
      <w:r w:rsidRPr="00A57533">
        <w:t xml:space="preserve"> </w:t>
      </w:r>
      <w:r>
        <w:t>специального ПО</w:t>
      </w:r>
      <w:r w:rsidRPr="00A57533">
        <w:t>, связанны</w:t>
      </w:r>
      <w:r>
        <w:t>е</w:t>
      </w:r>
      <w:r w:rsidRPr="00A57533">
        <w:t xml:space="preserve"> с использованием изделия по назначению</w:t>
      </w:r>
      <w:r>
        <w:t>, появляются в виде с</w:t>
      </w:r>
      <w:r w:rsidRPr="00F11410">
        <w:t>ообщени</w:t>
      </w:r>
      <w:r>
        <w:t>й оператору</w:t>
      </w:r>
      <w:r w:rsidRPr="00F11410">
        <w:t>, выдаваемы</w:t>
      </w:r>
      <w:r>
        <w:t>х</w:t>
      </w:r>
      <w:r w:rsidRPr="00F11410">
        <w:t xml:space="preserve"> в ходе выполнения программы</w:t>
      </w:r>
      <w:r>
        <w:t>.</w:t>
      </w:r>
      <w:bookmarkEnd w:id="75"/>
      <w:r>
        <w:t xml:space="preserve"> </w:t>
      </w:r>
    </w:p>
    <w:p w:rsidR="00BD50DE" w:rsidRPr="00DB3991" w:rsidRDefault="00BD50DE" w:rsidP="00AD45BF">
      <w:pPr>
        <w:rPr>
          <w:spacing w:val="-4"/>
        </w:rPr>
      </w:pPr>
      <w:r w:rsidRPr="00DB3991">
        <w:rPr>
          <w:spacing w:val="-4"/>
        </w:rPr>
        <w:t xml:space="preserve">Перечень возможных сообщений оператору указан в разделе 7 «Сообщения оператору» документа </w:t>
      </w:r>
      <w:r w:rsidR="007D7072">
        <w:rPr>
          <w:spacing w:val="-4"/>
        </w:rPr>
        <w:t>ВБМА.00000</w:t>
      </w:r>
      <w:r w:rsidR="00FF6675">
        <w:rPr>
          <w:spacing w:val="-4"/>
        </w:rPr>
        <w:t>-01</w:t>
      </w:r>
      <w:r w:rsidR="007D7072">
        <w:rPr>
          <w:spacing w:val="-4"/>
        </w:rPr>
        <w:t> 0</w:t>
      </w:r>
      <w:r w:rsidRPr="00DB3991">
        <w:rPr>
          <w:spacing w:val="-4"/>
        </w:rPr>
        <w:t>1 01 «</w:t>
      </w:r>
      <w:r w:rsidR="005546EF">
        <w:t xml:space="preserve">Программный комплекс </w:t>
      </w:r>
      <w:r w:rsidR="005546EF" w:rsidRPr="00A370AB">
        <w:rPr>
          <w:lang w:eastAsia="ru-RU" w:bidi="ar-SA"/>
        </w:rPr>
        <w:t>обеспечения пунктов удаленного доступа</w:t>
      </w:r>
      <w:r w:rsidRPr="00DB3991">
        <w:rPr>
          <w:spacing w:val="-4"/>
        </w:rPr>
        <w:t>. Описание применения».</w:t>
      </w:r>
    </w:p>
    <w:p w:rsidR="00BD50DE" w:rsidRDefault="00BD50DE" w:rsidP="00AD45BF">
      <w:pPr>
        <w:rPr>
          <w:rFonts w:eastAsia="MS Mincho"/>
        </w:rPr>
      </w:pPr>
      <w:r>
        <w:t xml:space="preserve">Метод устранения: выполнить действие оператора, соответствующее появившемуся сообщению. Если не удаётся выполнить указанное действие или результат выполнения действия не приводит к нужному результату, следует выполнить контрольные примеры, указанные в разделе 5 документа </w:t>
      </w:r>
      <w:r w:rsidR="00FF6675">
        <w:t>В</w:t>
      </w:r>
      <w:r w:rsidR="007D7072">
        <w:t>БМА.00000</w:t>
      </w:r>
      <w:r w:rsidR="00FF6675">
        <w:t>-01</w:t>
      </w:r>
      <w:r w:rsidR="007D7072">
        <w:rPr>
          <w:rFonts w:eastAsia="MS Mincho"/>
        </w:rPr>
        <w:t> 0</w:t>
      </w:r>
      <w:r>
        <w:rPr>
          <w:rFonts w:eastAsia="MS Mincho"/>
        </w:rPr>
        <w:t>1 01 «</w:t>
      </w:r>
      <w:r w:rsidR="005546EF">
        <w:t xml:space="preserve">Программный комплекс </w:t>
      </w:r>
      <w:r w:rsidR="005546EF" w:rsidRPr="00A370AB">
        <w:rPr>
          <w:lang w:eastAsia="ru-RU" w:bidi="ar-SA"/>
        </w:rPr>
        <w:t>обеспечения пунктов удаленного доступа</w:t>
      </w:r>
      <w:r>
        <w:rPr>
          <w:rFonts w:eastAsia="MS Mincho"/>
        </w:rPr>
        <w:t xml:space="preserve">. Описание применения». </w:t>
      </w:r>
      <w:r w:rsidRPr="00267A92">
        <w:rPr>
          <w:spacing w:val="-4"/>
        </w:rPr>
        <w:t>Если результат</w:t>
      </w:r>
      <w:r>
        <w:rPr>
          <w:spacing w:val="-4"/>
        </w:rPr>
        <w:t>ы</w:t>
      </w:r>
      <w:r w:rsidRPr="00267A92">
        <w:rPr>
          <w:spacing w:val="-4"/>
        </w:rPr>
        <w:t xml:space="preserve"> решения контрольн</w:t>
      </w:r>
      <w:r>
        <w:rPr>
          <w:spacing w:val="-4"/>
        </w:rPr>
        <w:t>ых</w:t>
      </w:r>
      <w:r w:rsidRPr="00267A92">
        <w:rPr>
          <w:spacing w:val="-4"/>
        </w:rPr>
        <w:t xml:space="preserve"> пример</w:t>
      </w:r>
      <w:r>
        <w:rPr>
          <w:spacing w:val="-4"/>
        </w:rPr>
        <w:t>ов не совпадаю</w:t>
      </w:r>
      <w:r w:rsidRPr="00267A92">
        <w:rPr>
          <w:spacing w:val="-4"/>
        </w:rPr>
        <w:t>т с требуемым</w:t>
      </w:r>
      <w:r>
        <w:rPr>
          <w:spacing w:val="-4"/>
        </w:rPr>
        <w:t>и</w:t>
      </w:r>
      <w:r w:rsidRPr="00267A92">
        <w:rPr>
          <w:spacing w:val="-4"/>
        </w:rPr>
        <w:t>,</w:t>
      </w:r>
      <w:r>
        <w:rPr>
          <w:spacing w:val="-4"/>
        </w:rPr>
        <w:t xml:space="preserve"> следует удалить и снова установить и настроить </w:t>
      </w:r>
      <w:r w:rsidR="00FF6675">
        <w:rPr>
          <w:spacing w:val="-4"/>
        </w:rPr>
        <w:t>ПК</w:t>
      </w:r>
      <w:r w:rsidR="00AD45BF">
        <w:rPr>
          <w:spacing w:val="-4"/>
        </w:rPr>
        <w:t> </w:t>
      </w:r>
      <w:r w:rsidR="005546EF">
        <w:rPr>
          <w:spacing w:val="-4"/>
        </w:rPr>
        <w:t>ОПУД</w:t>
      </w:r>
      <w:r>
        <w:rPr>
          <w:spacing w:val="-4"/>
        </w:rPr>
        <w:t xml:space="preserve">, как указано в разделе 3 «Инсталляция программы» </w:t>
      </w:r>
      <w:r>
        <w:t xml:space="preserve">документа </w:t>
      </w:r>
      <w:r w:rsidR="007D7072">
        <w:lastRenderedPageBreak/>
        <w:t>ВБМА.00000</w:t>
      </w:r>
      <w:r w:rsidR="00FF6675">
        <w:t>-01</w:t>
      </w:r>
      <w:r w:rsidR="007D7072">
        <w:rPr>
          <w:rFonts w:eastAsia="MS Mincho"/>
        </w:rPr>
        <w:t> 0</w:t>
      </w:r>
      <w:r>
        <w:rPr>
          <w:rFonts w:eastAsia="MS Mincho"/>
        </w:rPr>
        <w:t>1 01 «</w:t>
      </w:r>
      <w:r w:rsidR="005546EF">
        <w:t xml:space="preserve">Программный комплекс </w:t>
      </w:r>
      <w:r w:rsidR="005546EF" w:rsidRPr="00A370AB">
        <w:rPr>
          <w:lang w:eastAsia="ru-RU" w:bidi="ar-SA"/>
        </w:rPr>
        <w:t>обеспечения пунктов удаленного доступа</w:t>
      </w:r>
      <w:r>
        <w:rPr>
          <w:rFonts w:eastAsia="MS Mincho"/>
        </w:rPr>
        <w:t>. Описание применения».</w:t>
      </w:r>
    </w:p>
    <w:p w:rsidR="00716521" w:rsidRDefault="00716521" w:rsidP="00AD45BF">
      <w:r w:rsidRPr="00EB5AF0">
        <w:rPr>
          <w:spacing w:val="60"/>
        </w:rPr>
        <w:t>Примечание</w:t>
      </w:r>
      <w:r>
        <w:t xml:space="preserve"> – Удаление и установку </w:t>
      </w:r>
      <w:r w:rsidR="00FF6675">
        <w:rPr>
          <w:spacing w:val="-4"/>
        </w:rPr>
        <w:t xml:space="preserve">ПК </w:t>
      </w:r>
      <w:r w:rsidR="005546EF">
        <w:rPr>
          <w:spacing w:val="-4"/>
        </w:rPr>
        <w:t>ОПУД</w:t>
      </w:r>
      <w:r>
        <w:t xml:space="preserve"> может выполнять только пользователь с правами администратора.</w:t>
      </w:r>
    </w:p>
    <w:p w:rsidR="00A57533" w:rsidRDefault="00A57533" w:rsidP="00AD45BF">
      <w:r>
        <w:t>Если выполнение указанных действий не дал</w:t>
      </w:r>
      <w:r w:rsidR="001425FD">
        <w:t>о</w:t>
      </w:r>
      <w:r>
        <w:t xml:space="preserve"> положительного результата, о</w:t>
      </w:r>
      <w:r w:rsidRPr="00FE46E6">
        <w:t xml:space="preserve">братиться </w:t>
      </w:r>
      <w:proofErr w:type="gramStart"/>
      <w:r w:rsidRPr="00FE46E6">
        <w:t>на</w:t>
      </w:r>
      <w:proofErr w:type="gramEnd"/>
      <w:r w:rsidRPr="00FE46E6">
        <w:t xml:space="preserve"> предприятие-изготовитель</w:t>
      </w:r>
      <w:r>
        <w:t>.</w:t>
      </w:r>
    </w:p>
    <w:p w:rsidR="006F249A" w:rsidRDefault="006F249A" w:rsidP="00DB3991">
      <w:pPr>
        <w:pStyle w:val="30"/>
        <w:spacing w:before="200" w:after="200"/>
      </w:pPr>
      <w:bookmarkStart w:id="76" w:name="_Ref20913917"/>
      <w:bookmarkStart w:id="77" w:name="_Toc116042819"/>
      <w:r>
        <w:t>П</w:t>
      </w:r>
      <w:r w:rsidRPr="00D6618F">
        <w:t>орядок выключения изделия</w:t>
      </w:r>
      <w:bookmarkEnd w:id="76"/>
      <w:bookmarkEnd w:id="77"/>
    </w:p>
    <w:p w:rsidR="006F249A" w:rsidRDefault="006F249A" w:rsidP="00AD45BF">
      <w:pPr>
        <w:pStyle w:val="4a"/>
      </w:pPr>
      <w:r w:rsidRPr="00B1303A">
        <w:t xml:space="preserve">Для выключения </w:t>
      </w:r>
      <w:r w:rsidR="00194B21">
        <w:rPr>
          <w:spacing w:val="-4"/>
        </w:rPr>
        <w:t xml:space="preserve">изделия </w:t>
      </w:r>
      <w:r w:rsidRPr="00B1303A">
        <w:t>необходимо:</w:t>
      </w:r>
    </w:p>
    <w:p w:rsidR="00194B21" w:rsidRPr="00B1303A" w:rsidRDefault="00194B21" w:rsidP="00194B21">
      <w:pPr>
        <w:pStyle w:val="-1"/>
      </w:pPr>
      <w:r>
        <w:t>выключить ПЭВМ:</w:t>
      </w:r>
    </w:p>
    <w:p w:rsidR="006F249A" w:rsidRPr="00B1303A" w:rsidRDefault="006F249A" w:rsidP="00194B21">
      <w:pPr>
        <w:pStyle w:val="-2"/>
      </w:pPr>
      <w:r w:rsidRPr="00B1303A">
        <w:t>закрыть все открытые задачи и приложения;</w:t>
      </w:r>
    </w:p>
    <w:p w:rsidR="006F249A" w:rsidRPr="00B1303A" w:rsidRDefault="00F75430" w:rsidP="00194B21">
      <w:pPr>
        <w:pStyle w:val="-2"/>
      </w:pPr>
      <w:r>
        <w:rPr>
          <w:color w:val="000000"/>
          <w:spacing w:val="-1"/>
        </w:rPr>
        <w:t>установить указатель манипулятора «мышь» на кнопку «Пуск» и нажать левую клавишу манипулятора «мышь»</w:t>
      </w:r>
      <w:r w:rsidR="006F249A" w:rsidRPr="00B1303A">
        <w:t>;</w:t>
      </w:r>
    </w:p>
    <w:p w:rsidR="006F249A" w:rsidRPr="00B1303A" w:rsidRDefault="006F249A" w:rsidP="00194B21">
      <w:pPr>
        <w:pStyle w:val="-2"/>
      </w:pPr>
      <w:r w:rsidRPr="00B1303A">
        <w:t>в появившемся всплывающем меню выбрать пункт «Завершение работы»</w:t>
      </w:r>
      <w:r w:rsidR="00F75430" w:rsidRPr="00F75430">
        <w:rPr>
          <w:color w:val="000000"/>
          <w:spacing w:val="-1"/>
        </w:rPr>
        <w:t xml:space="preserve"> </w:t>
      </w:r>
      <w:r w:rsidR="00F75430">
        <w:rPr>
          <w:color w:val="000000"/>
          <w:spacing w:val="-1"/>
        </w:rPr>
        <w:t>и нажать на левую клавишу манипулятора «мышь»</w:t>
      </w:r>
      <w:r w:rsidRPr="00B1303A">
        <w:t>;</w:t>
      </w:r>
    </w:p>
    <w:p w:rsidR="006F249A" w:rsidRPr="00B1303A" w:rsidRDefault="006F249A" w:rsidP="00194B21">
      <w:pPr>
        <w:pStyle w:val="-2"/>
      </w:pPr>
      <w:r w:rsidRPr="00B1303A">
        <w:t>в появившемся окне выбрать пункт «Выключить компьютер»;</w:t>
      </w:r>
    </w:p>
    <w:p w:rsidR="006F249A" w:rsidRPr="00B1303A" w:rsidRDefault="006F249A" w:rsidP="00194B21">
      <w:pPr>
        <w:pStyle w:val="-2"/>
      </w:pPr>
      <w:r w:rsidRPr="00B1303A">
        <w:t>выключить монитор;</w:t>
      </w:r>
    </w:p>
    <w:p w:rsidR="006F249A" w:rsidRDefault="006F249A" w:rsidP="00194B21">
      <w:pPr>
        <w:pStyle w:val="-2"/>
      </w:pPr>
      <w:r w:rsidRPr="00B1303A">
        <w:t>выключить ИБП</w:t>
      </w:r>
      <w:r>
        <w:t>;</w:t>
      </w:r>
    </w:p>
    <w:p w:rsidR="00F75430" w:rsidRDefault="00F75430" w:rsidP="00194B21">
      <w:pPr>
        <w:pStyle w:val="-2"/>
      </w:pPr>
      <w:r>
        <w:t xml:space="preserve">отсоединить </w:t>
      </w:r>
      <w:r w:rsidR="00A9312D">
        <w:t xml:space="preserve">кабель электропитания </w:t>
      </w:r>
      <w:r w:rsidR="00A9312D" w:rsidRPr="00B1303A">
        <w:t>ИБП</w:t>
      </w:r>
      <w:r>
        <w:t xml:space="preserve"> от розетки сети </w:t>
      </w:r>
      <w:r w:rsidR="005546EF">
        <w:t>электропитания;</w:t>
      </w:r>
    </w:p>
    <w:p w:rsidR="000D47B6" w:rsidRDefault="000D47B6" w:rsidP="000D47B6">
      <w:pPr>
        <w:pStyle w:val="-1"/>
      </w:pPr>
      <w:r>
        <w:t>выключить модем</w:t>
      </w:r>
      <w:r w:rsidRPr="000D47B6">
        <w:t>, нажав кнопку</w:t>
      </w:r>
      <w:r w:rsidRPr="00147B0F">
        <w:t xml:space="preserve"> включения/выключения </w:t>
      </w:r>
      <w:r>
        <w:t>и удерживая ее до того, как погаснет и</w:t>
      </w:r>
      <w:r w:rsidRPr="00147B0F">
        <w:t>ндикатор включения питания</w:t>
      </w:r>
      <w:r>
        <w:t>;</w:t>
      </w:r>
    </w:p>
    <w:p w:rsidR="005546EF" w:rsidRPr="00F75430" w:rsidRDefault="000D47B6" w:rsidP="000D47B6">
      <w:pPr>
        <w:pStyle w:val="-1"/>
      </w:pPr>
      <w:r>
        <w:t>выключить ПАК</w:t>
      </w:r>
      <w:r w:rsidRPr="00727B64">
        <w:t xml:space="preserve"> </w:t>
      </w:r>
      <w:proofErr w:type="spellStart"/>
      <w:r w:rsidRPr="00727B64">
        <w:t>VipNet</w:t>
      </w:r>
      <w:proofErr w:type="spellEnd"/>
      <w:r w:rsidRPr="00727B64">
        <w:t xml:space="preserve"> </w:t>
      </w:r>
      <w:proofErr w:type="spellStart"/>
      <w:r w:rsidRPr="00727B64">
        <w:t>Coordinator</w:t>
      </w:r>
      <w:proofErr w:type="spellEnd"/>
      <w:r w:rsidRPr="00727B64">
        <w:t xml:space="preserve"> HW</w:t>
      </w:r>
      <w:r>
        <w:t>5</w:t>
      </w:r>
      <w:r w:rsidRPr="00727B64">
        <w:t>0</w:t>
      </w:r>
      <w:r w:rsidRPr="000D47B6">
        <w:t>, нажав кнопку</w:t>
      </w:r>
      <w:r w:rsidRPr="00147B0F">
        <w:t xml:space="preserve"> включения/выключения </w:t>
      </w:r>
      <w:r>
        <w:t>и удерживая ее до того, как погаснет и</w:t>
      </w:r>
      <w:r w:rsidRPr="00147B0F">
        <w:t>ндикатор включения питания</w:t>
      </w:r>
      <w:r w:rsidR="005546EF" w:rsidRPr="000D47B6">
        <w:t>.</w:t>
      </w:r>
    </w:p>
    <w:p w:rsidR="00F75430" w:rsidRDefault="00F75430" w:rsidP="00AD45BF">
      <w:r>
        <w:t xml:space="preserve">НЕ ДОПУСКАЕТСЯ ИСПОЛЬЗОВАТЬ ДЛЯ ВЫКЛЮЧЕНИЯ </w:t>
      </w:r>
      <w:r>
        <w:rPr>
          <w:caps/>
          <w:szCs w:val="26"/>
        </w:rPr>
        <w:t>ПЭВМ</w:t>
      </w:r>
      <w:r>
        <w:t xml:space="preserve"> КНОПКУ ПИТАНИЯ НА КОРПУСЕ СИСТЕМНОГО БЛОКА, ТАК КАК В ЭТОМ СЛУЧАЕ ОПЕРАЦИОННАЯ СИСТЕМА НЕ СМОЖЕТ КОРРЕКТНО ЗАВЕРШИТЬ РАБОТУ.</w:t>
      </w:r>
    </w:p>
    <w:p w:rsidR="00B33E5F" w:rsidRDefault="00B33E5F" w:rsidP="00DB3991">
      <w:pPr>
        <w:pStyle w:val="30"/>
        <w:spacing w:before="200" w:after="200"/>
      </w:pPr>
      <w:bookmarkStart w:id="78" w:name="_Toc116042820"/>
      <w:r>
        <w:t>М</w:t>
      </w:r>
      <w:r w:rsidRPr="00D6618F">
        <w:t>еры безо</w:t>
      </w:r>
      <w:r>
        <w:t>пасности при использовании изделия</w:t>
      </w:r>
      <w:bookmarkEnd w:id="78"/>
    </w:p>
    <w:p w:rsidR="00B33E5F" w:rsidRPr="006C57DD" w:rsidRDefault="00B33E5F" w:rsidP="00DB3991">
      <w:pPr>
        <w:pStyle w:val="4a"/>
      </w:pPr>
      <w:r w:rsidRPr="006C57DD">
        <w:t>При использовании изделия необходимо соблюдать общие требования техники безопасности, указанные в</w:t>
      </w:r>
      <w:r>
        <w:t xml:space="preserve"> </w:t>
      </w:r>
      <w:fldSimple w:instr=" REF _Ref504393264 \r \h  \* MERGEFORMAT ">
        <w:r w:rsidR="008E1C5E">
          <w:t>2.2.1.3</w:t>
        </w:r>
      </w:fldSimple>
      <w:r w:rsidRPr="006C57DD">
        <w:t>.</w:t>
      </w:r>
    </w:p>
    <w:p w:rsidR="00B33E5F" w:rsidRPr="006C57DD" w:rsidRDefault="00B33E5F" w:rsidP="00DB3991">
      <w:pPr>
        <w:pStyle w:val="4a"/>
      </w:pPr>
      <w:r w:rsidRPr="006C57DD">
        <w:t>При работе с НЗ необходимо соблюдать следующие правила обращения:</w:t>
      </w:r>
    </w:p>
    <w:p w:rsidR="00B33E5F" w:rsidRPr="006C57DD" w:rsidRDefault="00B33E5F" w:rsidP="00DB3991">
      <w:pPr>
        <w:pStyle w:val="-1"/>
      </w:pPr>
      <w:r w:rsidRPr="006C57DD">
        <w:t>не извлекать НЗ из устройства для чтения и записи компакт-дисков во время работы (чтение или запись НЗ);</w:t>
      </w:r>
    </w:p>
    <w:p w:rsidR="00B33E5F" w:rsidRPr="006C57DD" w:rsidRDefault="00B33E5F" w:rsidP="00DB3991">
      <w:pPr>
        <w:pStyle w:val="-1"/>
      </w:pPr>
      <w:r w:rsidRPr="006C57DD">
        <w:t>хранить НЗ в специальных футлярах или пакетах;</w:t>
      </w:r>
    </w:p>
    <w:p w:rsidR="00F669BE" w:rsidRPr="00CF4FA3" w:rsidRDefault="00B33E5F" w:rsidP="00F75430">
      <w:pPr>
        <w:pStyle w:val="-1"/>
      </w:pPr>
      <w:r w:rsidRPr="006C57DD">
        <w:t>не допускать появления царапин на поверхности НЗ.</w:t>
      </w:r>
    </w:p>
    <w:p w:rsidR="008C39A4" w:rsidRDefault="008C39A4" w:rsidP="008C39A4">
      <w:pPr>
        <w:pStyle w:val="10"/>
        <w:rPr>
          <w:lang w:val="ru-RU"/>
        </w:rPr>
      </w:pPr>
      <w:bookmarkStart w:id="79" w:name="_Toc419910146"/>
      <w:bookmarkStart w:id="80" w:name="_Toc116042821"/>
      <w:proofErr w:type="spellStart"/>
      <w:r>
        <w:lastRenderedPageBreak/>
        <w:t>Техническое</w:t>
      </w:r>
      <w:proofErr w:type="spellEnd"/>
      <w:r>
        <w:t xml:space="preserve"> </w:t>
      </w:r>
      <w:proofErr w:type="spellStart"/>
      <w:r>
        <w:t>обслуживание</w:t>
      </w:r>
      <w:bookmarkEnd w:id="79"/>
      <w:proofErr w:type="spellEnd"/>
      <w:r w:rsidR="0070042B">
        <w:rPr>
          <w:lang w:val="ru-RU"/>
        </w:rPr>
        <w:t xml:space="preserve"> </w:t>
      </w:r>
      <w:proofErr w:type="spellStart"/>
      <w:r w:rsidR="0070042B">
        <w:t>изделия</w:t>
      </w:r>
      <w:bookmarkEnd w:id="80"/>
      <w:proofErr w:type="spellEnd"/>
    </w:p>
    <w:p w:rsidR="00F75430" w:rsidRDefault="00F75430" w:rsidP="0070042B">
      <w:pPr>
        <w:pStyle w:val="21"/>
      </w:pPr>
      <w:bookmarkStart w:id="81" w:name="_Toc500495634"/>
      <w:bookmarkStart w:id="82" w:name="_Toc116042822"/>
      <w:r>
        <w:t>Общие указания и меры безопасности</w:t>
      </w:r>
      <w:bookmarkEnd w:id="81"/>
      <w:bookmarkEnd w:id="82"/>
    </w:p>
    <w:p w:rsidR="008C39A4" w:rsidRPr="00123D43" w:rsidRDefault="008B7D3E" w:rsidP="0070042B">
      <w:pPr>
        <w:pStyle w:val="3e"/>
      </w:pPr>
      <w:r>
        <w:t>Места для подключения к сети кабелей электропитания должны быть расположены как можно ближе к составным частям изделия, и к ним должен быть обеспечен свободный доступ.</w:t>
      </w:r>
    </w:p>
    <w:p w:rsidR="008C39A4" w:rsidRPr="008B7D3E" w:rsidRDefault="008B7D3E" w:rsidP="0070042B">
      <w:pPr>
        <w:pStyle w:val="3e"/>
      </w:pPr>
      <w:r w:rsidRPr="008B7D3E">
        <w:t>При техническом обслуживании изделия необходимо соблюдать общие требования техники безопасности, указанные в</w:t>
      </w:r>
      <w:r>
        <w:t xml:space="preserve"> </w:t>
      </w:r>
      <w:fldSimple w:instr=" REF _Ref504393264 \r \h  \* MERGEFORMAT ">
        <w:r w:rsidR="008E1C5E">
          <w:t>2.2.1.3</w:t>
        </w:r>
      </w:fldSimple>
      <w:r w:rsidR="008C39A4" w:rsidRPr="008B7D3E">
        <w:t>.</w:t>
      </w:r>
    </w:p>
    <w:p w:rsidR="008C39A4" w:rsidRPr="008B7D3E" w:rsidRDefault="008B7D3E" w:rsidP="0070042B">
      <w:pPr>
        <w:pStyle w:val="3e"/>
      </w:pPr>
      <w:r>
        <w:t>При техническом обслуживании изделия запрещается:</w:t>
      </w:r>
    </w:p>
    <w:p w:rsidR="008B7D3E" w:rsidRDefault="008B7D3E" w:rsidP="0070042B">
      <w:pPr>
        <w:pStyle w:val="-1"/>
      </w:pPr>
      <w:r>
        <w:t>подключать устройства, использование которых не согласовано с изготовителем;</w:t>
      </w:r>
    </w:p>
    <w:p w:rsidR="008B7D3E" w:rsidRPr="008B7D3E" w:rsidRDefault="008B7D3E" w:rsidP="0070042B">
      <w:pPr>
        <w:pStyle w:val="-1"/>
      </w:pPr>
      <w:r>
        <w:t>включать изделие и отдельные устройства при неисправных кабелях электропитания;</w:t>
      </w:r>
    </w:p>
    <w:p w:rsidR="008B7D3E" w:rsidRPr="00123D43" w:rsidRDefault="008B7D3E" w:rsidP="0070042B">
      <w:pPr>
        <w:pStyle w:val="-1"/>
      </w:pPr>
      <w:r>
        <w:rPr>
          <w:spacing w:val="-5"/>
        </w:rPr>
        <w:t xml:space="preserve">проводить ремонтные работы при включенном напряжении </w:t>
      </w:r>
      <w:r w:rsidR="00DB3991">
        <w:rPr>
          <w:spacing w:val="-5"/>
        </w:rPr>
        <w:t>сети электропитания</w:t>
      </w:r>
      <w:r>
        <w:rPr>
          <w:spacing w:val="-5"/>
        </w:rPr>
        <w:t>.</w:t>
      </w:r>
    </w:p>
    <w:p w:rsidR="008C39A4" w:rsidRPr="00123D43" w:rsidRDefault="008C39A4" w:rsidP="0070042B">
      <w:pPr>
        <w:pStyle w:val="3e"/>
      </w:pPr>
      <w:r w:rsidRPr="00123D43">
        <w:t>Заземляющие к</w:t>
      </w:r>
      <w:r w:rsidR="008B7D3E">
        <w:t>онтакты розеток должны быть надё</w:t>
      </w:r>
      <w:r w:rsidRPr="00123D43">
        <w:t>жно соединены с магистралью защитного заземления.</w:t>
      </w:r>
    </w:p>
    <w:p w:rsidR="008C39A4" w:rsidRDefault="008C39A4" w:rsidP="0070042B">
      <w:pPr>
        <w:pStyle w:val="21"/>
      </w:pPr>
      <w:bookmarkStart w:id="83" w:name="_Toc419910149"/>
      <w:bookmarkStart w:id="84" w:name="_Toc116042823"/>
      <w:r>
        <w:t>П</w:t>
      </w:r>
      <w:r w:rsidRPr="001F1A7D">
        <w:t>орядок те</w:t>
      </w:r>
      <w:r>
        <w:t xml:space="preserve">хнического обслуживания </w:t>
      </w:r>
      <w:r w:rsidR="00D86140" w:rsidRPr="002578C7">
        <w:rPr>
          <w:szCs w:val="26"/>
        </w:rPr>
        <w:t xml:space="preserve">и проверки работоспособности </w:t>
      </w:r>
      <w:r w:rsidR="00D86140">
        <w:t>изделия</w:t>
      </w:r>
      <w:bookmarkEnd w:id="83"/>
      <w:bookmarkEnd w:id="84"/>
    </w:p>
    <w:p w:rsidR="008C39A4" w:rsidRPr="00123D43" w:rsidRDefault="008C39A4" w:rsidP="0070042B">
      <w:pPr>
        <w:pStyle w:val="3e"/>
      </w:pPr>
      <w:r w:rsidRPr="00123D43">
        <w:t xml:space="preserve">Виды технического обслуживания изделия включают в себя </w:t>
      </w:r>
      <w:r w:rsidR="00D86140">
        <w:rPr>
          <w:color w:val="000000"/>
          <w:spacing w:val="2"/>
        </w:rPr>
        <w:t>еже</w:t>
      </w:r>
      <w:r w:rsidR="009A615B">
        <w:t>месячное</w:t>
      </w:r>
      <w:r w:rsidR="00D86140">
        <w:rPr>
          <w:color w:val="000000"/>
          <w:spacing w:val="2"/>
        </w:rPr>
        <w:t>,</w:t>
      </w:r>
      <w:r w:rsidRPr="00123D43">
        <w:t xml:space="preserve"> полугодовое, годовое, а также техническое обслуживание перед использованием изделия по назначению.</w:t>
      </w:r>
    </w:p>
    <w:p w:rsidR="008C39A4" w:rsidRPr="00123D43" w:rsidRDefault="007B51A4" w:rsidP="0070042B">
      <w:pPr>
        <w:pStyle w:val="3e"/>
      </w:pPr>
      <w:r>
        <w:t>Е</w:t>
      </w:r>
      <w:r w:rsidRPr="001E36C2">
        <w:t>же</w:t>
      </w:r>
      <w:r>
        <w:t>месячное</w:t>
      </w:r>
      <w:r w:rsidR="008C39A4" w:rsidRPr="00123D43">
        <w:t>, полугодовое, годовое обслуживание изделия и техническое обслуживание перед использованием изделия по назначению долж</w:t>
      </w:r>
      <w:r w:rsidR="00135B35">
        <w:t>но</w:t>
      </w:r>
      <w:r w:rsidR="008C39A4" w:rsidRPr="00123D43">
        <w:t xml:space="preserve"> проводит</w:t>
      </w:r>
      <w:r w:rsidR="000963E9">
        <w:t>ь</w:t>
      </w:r>
      <w:r w:rsidR="00135B35">
        <w:t>ся</w:t>
      </w:r>
      <w:r w:rsidR="008C39A4" w:rsidRPr="00123D43">
        <w:t xml:space="preserve"> представител</w:t>
      </w:r>
      <w:r w:rsidR="00135B35">
        <w:t>ями</w:t>
      </w:r>
      <w:r w:rsidR="008C39A4" w:rsidRPr="00123D43">
        <w:t xml:space="preserve"> эксплуатирующей организации.</w:t>
      </w:r>
      <w:r>
        <w:t xml:space="preserve"> </w:t>
      </w:r>
    </w:p>
    <w:p w:rsidR="008C39A4" w:rsidRDefault="007B51A4" w:rsidP="008C39A4">
      <w:r w:rsidRPr="001E36C2">
        <w:t xml:space="preserve">Годовое техническое обслуживание должно </w:t>
      </w:r>
      <w:r w:rsidRPr="00123D43">
        <w:t>проводит</w:t>
      </w:r>
      <w:r>
        <w:t>ься</w:t>
      </w:r>
      <w:r w:rsidRPr="001E36C2">
        <w:t xml:space="preserve"> с привлечением представителей предприятия-изготовителя изделия.</w:t>
      </w:r>
    </w:p>
    <w:p w:rsidR="007B51A4" w:rsidRDefault="007B51A4" w:rsidP="007B51A4">
      <w:pPr>
        <w:pStyle w:val="3e"/>
      </w:pPr>
      <w:r>
        <w:t>Т</w:t>
      </w:r>
      <w:r w:rsidRPr="001E36C2">
        <w:t>ехническо</w:t>
      </w:r>
      <w:r>
        <w:t>е</w:t>
      </w:r>
      <w:r w:rsidRPr="001E36C2">
        <w:t xml:space="preserve"> обслуживани</w:t>
      </w:r>
      <w:r>
        <w:t>е</w:t>
      </w:r>
      <w:r w:rsidRPr="001E36C2">
        <w:t xml:space="preserve"> </w:t>
      </w:r>
      <w:r w:rsidRPr="00123D43">
        <w:t>изделия</w:t>
      </w:r>
      <w:r w:rsidRPr="001E36C2">
        <w:t xml:space="preserve"> выполняют на месте его установки. При проведении технического обслуживания должны быть выполнены все предусмотренные работы, а выявленные неисправности и недостатки устранены.</w:t>
      </w:r>
    </w:p>
    <w:p w:rsidR="007B51A4" w:rsidRPr="00123D43" w:rsidRDefault="007B51A4" w:rsidP="007B51A4">
      <w:r w:rsidRPr="001E36C2">
        <w:t>Содержание и объ</w:t>
      </w:r>
      <w:r>
        <w:t>ё</w:t>
      </w:r>
      <w:r w:rsidRPr="001E36C2">
        <w:t xml:space="preserve">м технического обслуживания изделия определяется перечнем проводимых </w:t>
      </w:r>
      <w:r>
        <w:t>работ</w:t>
      </w:r>
      <w:r w:rsidRPr="001E36C2">
        <w:t>, а методика и последовательность выполнения работ − технологическими картами</w:t>
      </w:r>
      <w:r>
        <w:t xml:space="preserve"> </w:t>
      </w:r>
      <w:r w:rsidRPr="001E36C2">
        <w:t>(ТК)</w:t>
      </w:r>
      <w:r>
        <w:t xml:space="preserve">, указанными в </w:t>
      </w:r>
      <w:r w:rsidRPr="00A9312D">
        <w:t>приложении</w:t>
      </w:r>
      <w:proofErr w:type="gramStart"/>
      <w:r w:rsidRPr="00A9312D">
        <w:t xml:space="preserve"> </w:t>
      </w:r>
      <w:r w:rsidR="00D86640">
        <w:fldChar w:fldCharType="begin"/>
      </w:r>
      <w:r w:rsidR="00F669BE">
        <w:instrText xml:space="preserve"> REF  _Ref20320182 \h \r \t </w:instrText>
      </w:r>
      <w:r w:rsidR="00D86640">
        <w:fldChar w:fldCharType="separate"/>
      </w:r>
      <w:r w:rsidR="008E1C5E">
        <w:t>Б</w:t>
      </w:r>
      <w:proofErr w:type="gramEnd"/>
      <w:r w:rsidR="00D86640">
        <w:fldChar w:fldCharType="end"/>
      </w:r>
      <w:r w:rsidRPr="00A9312D">
        <w:t>.</w:t>
      </w:r>
      <w:r w:rsidRPr="001E36C2">
        <w:t xml:space="preserve"> Применяемые средства измерения, инструмент и расходные материалы для проведения работ указаны в ТК и предоставляются обслуживающей организацией.</w:t>
      </w:r>
    </w:p>
    <w:p w:rsidR="008C39A4" w:rsidRDefault="008C39A4" w:rsidP="0070042B">
      <w:pPr>
        <w:pStyle w:val="3e"/>
      </w:pPr>
      <w:bookmarkStart w:id="85" w:name="_Ref20229704"/>
      <w:r w:rsidRPr="00123D43">
        <w:t>Перечень работ, проводимых при различных видах техническо</w:t>
      </w:r>
      <w:r w:rsidR="00A6200E">
        <w:t>го обслуживания изделия, приведё</w:t>
      </w:r>
      <w:r w:rsidRPr="00123D43">
        <w:t xml:space="preserve">н в таблице </w:t>
      </w:r>
      <w:fldSimple w:instr=" REF _Ref353203968 \h  \* MERGEFORMAT ">
        <w:r w:rsidR="008E1C5E">
          <w:t>3</w:t>
        </w:r>
      </w:fldSimple>
      <w:r w:rsidRPr="00123D43">
        <w:t>.</w:t>
      </w:r>
      <w:bookmarkEnd w:id="85"/>
    </w:p>
    <w:p w:rsidR="008C39A4" w:rsidRPr="00123D43" w:rsidRDefault="008C39A4" w:rsidP="008C39A4">
      <w:pPr>
        <w:pStyle w:val="affff6"/>
      </w:pPr>
      <w:r w:rsidRPr="00123D43">
        <w:t>Т а б л и </w:t>
      </w:r>
      <w:proofErr w:type="spellStart"/>
      <w:proofErr w:type="gramStart"/>
      <w:r w:rsidRPr="00123D43">
        <w:t>ц</w:t>
      </w:r>
      <w:proofErr w:type="spellEnd"/>
      <w:proofErr w:type="gramEnd"/>
      <w:r w:rsidRPr="00123D43">
        <w:t> а  </w:t>
      </w:r>
      <w:fldSimple w:instr=" SEQ Таблица \* ARABIC ">
        <w:bookmarkStart w:id="86" w:name="_Ref353203968"/>
        <w:r w:rsidR="008E1C5E">
          <w:rPr>
            <w:noProof/>
          </w:rPr>
          <w:t>3</w:t>
        </w:r>
        <w:bookmarkEnd w:id="86"/>
      </w:fldSimple>
      <w:r w:rsidRPr="00123D43">
        <w:t xml:space="preserve"> </w:t>
      </w:r>
      <w:r w:rsidR="00847375">
        <w:t>–</w:t>
      </w:r>
      <w:r w:rsidRPr="00123D43">
        <w:t xml:space="preserve"> Перечень работ, проводимых при различных видах технического обслуживания изделия</w:t>
      </w:r>
    </w:p>
    <w:tbl>
      <w:tblPr>
        <w:tblW w:w="9875" w:type="dxa"/>
        <w:tblInd w:w="88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3828"/>
        <w:gridCol w:w="944"/>
        <w:gridCol w:w="992"/>
        <w:gridCol w:w="992"/>
        <w:gridCol w:w="1418"/>
        <w:gridCol w:w="1701"/>
      </w:tblGrid>
      <w:tr w:rsidR="007B51A4" w:rsidTr="007B51A4">
        <w:tc>
          <w:tcPr>
            <w:tcW w:w="3828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B51A4" w:rsidRPr="00123D43" w:rsidRDefault="007B51A4" w:rsidP="00F14AC8">
            <w:pPr>
              <w:pStyle w:val="-"/>
              <w:spacing w:line="228" w:lineRule="auto"/>
            </w:pPr>
            <w:r w:rsidRPr="00123D43">
              <w:t>Вид работ</w:t>
            </w:r>
            <w:r>
              <w:t>ы</w:t>
            </w:r>
            <w:r w:rsidRPr="00123D43">
              <w:t>, проводим</w:t>
            </w:r>
            <w:r>
              <w:t>ой</w:t>
            </w:r>
            <w:r w:rsidRPr="00123D43">
              <w:t xml:space="preserve"> при техническом обслуживании</w:t>
            </w:r>
          </w:p>
        </w:tc>
        <w:tc>
          <w:tcPr>
            <w:tcW w:w="4346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B51A4" w:rsidRPr="00123D43" w:rsidRDefault="007B51A4" w:rsidP="00F14AC8">
            <w:pPr>
              <w:pStyle w:val="-"/>
              <w:spacing w:line="228" w:lineRule="auto"/>
            </w:pPr>
            <w:r w:rsidRPr="00123D43">
              <w:t>Вид технического обслуживания</w:t>
            </w:r>
          </w:p>
        </w:tc>
        <w:tc>
          <w:tcPr>
            <w:tcW w:w="1701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B51A4" w:rsidRPr="00123D43" w:rsidRDefault="007B51A4" w:rsidP="007B51A4">
            <w:pPr>
              <w:pStyle w:val="-"/>
              <w:spacing w:line="228" w:lineRule="auto"/>
            </w:pPr>
            <w:r w:rsidRPr="00DE7157">
              <w:rPr>
                <w:szCs w:val="24"/>
              </w:rPr>
              <w:t>Примечание</w:t>
            </w:r>
          </w:p>
        </w:tc>
      </w:tr>
      <w:tr w:rsidR="007B51A4" w:rsidTr="007B51A4">
        <w:trPr>
          <w:trHeight w:val="473"/>
        </w:trPr>
        <w:tc>
          <w:tcPr>
            <w:tcW w:w="3828" w:type="dxa"/>
            <w:vMerge/>
            <w:tcBorders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B51A4" w:rsidRPr="00123D43" w:rsidRDefault="007B51A4" w:rsidP="00F14AC8">
            <w:pPr>
              <w:pStyle w:val="-"/>
              <w:spacing w:line="228" w:lineRule="auto"/>
            </w:pPr>
          </w:p>
        </w:tc>
        <w:tc>
          <w:tcPr>
            <w:tcW w:w="944" w:type="dxa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B51A4" w:rsidRPr="00123D43" w:rsidRDefault="007B51A4" w:rsidP="007B51A4">
            <w:pPr>
              <w:pStyle w:val="-"/>
              <w:spacing w:line="228" w:lineRule="auto"/>
            </w:pPr>
            <w:proofErr w:type="spellStart"/>
            <w:proofErr w:type="gramStart"/>
            <w:r>
              <w:rPr>
                <w:spacing w:val="-2"/>
              </w:rPr>
              <w:t>е</w:t>
            </w:r>
            <w:r w:rsidRPr="00CD6E5C">
              <w:rPr>
                <w:spacing w:val="-2"/>
              </w:rPr>
              <w:t>же</w:t>
            </w:r>
            <w:r>
              <w:t>ме-сячное</w:t>
            </w:r>
            <w:proofErr w:type="spellEnd"/>
            <w:proofErr w:type="gramEnd"/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B51A4" w:rsidRPr="00123D43" w:rsidRDefault="007B51A4" w:rsidP="00F14AC8">
            <w:pPr>
              <w:pStyle w:val="-"/>
              <w:spacing w:line="228" w:lineRule="auto"/>
            </w:pPr>
            <w:proofErr w:type="spellStart"/>
            <w:proofErr w:type="gramStart"/>
            <w:r w:rsidRPr="00123D43">
              <w:t>полу-годовое</w:t>
            </w:r>
            <w:proofErr w:type="spellEnd"/>
            <w:proofErr w:type="gramEnd"/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B51A4" w:rsidRPr="00123D43" w:rsidRDefault="007B51A4" w:rsidP="00F14AC8">
            <w:pPr>
              <w:pStyle w:val="-"/>
              <w:spacing w:line="228" w:lineRule="auto"/>
            </w:pPr>
            <w:r w:rsidRPr="00123D43">
              <w:t>годовое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B51A4" w:rsidRPr="00123D43" w:rsidRDefault="007B51A4" w:rsidP="00F14AC8">
            <w:pPr>
              <w:pStyle w:val="-"/>
              <w:spacing w:line="228" w:lineRule="auto"/>
            </w:pPr>
            <w:r w:rsidRPr="00123D43">
              <w:t xml:space="preserve">перед </w:t>
            </w:r>
            <w:proofErr w:type="spellStart"/>
            <w:proofErr w:type="gramStart"/>
            <w:r w:rsidRPr="00123D43">
              <w:t>использо-ванием</w:t>
            </w:r>
            <w:proofErr w:type="spellEnd"/>
            <w:proofErr w:type="gramEnd"/>
            <w:r w:rsidRPr="00123D43">
              <w:t xml:space="preserve"> по назначению</w:t>
            </w:r>
          </w:p>
        </w:tc>
        <w:tc>
          <w:tcPr>
            <w:tcW w:w="1701" w:type="dxa"/>
            <w:vMerge/>
            <w:tcBorders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F14AC8">
            <w:pPr>
              <w:pStyle w:val="-"/>
              <w:spacing w:line="228" w:lineRule="auto"/>
            </w:pPr>
          </w:p>
        </w:tc>
      </w:tr>
      <w:tr w:rsidR="007B51A4" w:rsidTr="007B51A4">
        <w:tc>
          <w:tcPr>
            <w:tcW w:w="3828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F17036">
            <w:pPr>
              <w:pStyle w:val="-5"/>
              <w:spacing w:line="228" w:lineRule="auto"/>
            </w:pPr>
            <w:r w:rsidRPr="00123D43">
              <w:t xml:space="preserve">Внешний осмотр составных частей изделия </w:t>
            </w:r>
            <w:r>
              <w:t xml:space="preserve">на предмет отсутствия повреждений, коррозии и наличия на составных </w:t>
            </w:r>
            <w:r w:rsidRPr="00261904">
              <w:rPr>
                <w:spacing w:val="-3"/>
              </w:rPr>
              <w:t xml:space="preserve">частях </w:t>
            </w:r>
            <w:r>
              <w:t>изделия</w:t>
            </w:r>
            <w:r w:rsidRPr="00261904">
              <w:rPr>
                <w:spacing w:val="-3"/>
              </w:rPr>
              <w:t xml:space="preserve"> маркировки и пломб</w:t>
            </w:r>
            <w:r w:rsidRPr="00393EE2">
              <w:t xml:space="preserve"> и удаление пыли с </w:t>
            </w:r>
            <w:r w:rsidR="00F17036">
              <w:t>их</w:t>
            </w:r>
            <w:r w:rsidRPr="00393EE2">
              <w:t xml:space="preserve"> поверхности</w:t>
            </w:r>
          </w:p>
        </w:tc>
        <w:tc>
          <w:tcPr>
            <w:tcW w:w="944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84408C" w:rsidRDefault="007B51A4" w:rsidP="007B51A4">
            <w:pPr>
              <w:pStyle w:val="-"/>
              <w:spacing w:line="228" w:lineRule="auto"/>
              <w:rPr>
                <w:lang w:val="en-US"/>
              </w:rPr>
            </w:pPr>
            <w:r w:rsidRPr="00123D43">
              <w:t>+</w:t>
            </w:r>
          </w:p>
        </w:tc>
        <w:tc>
          <w:tcPr>
            <w:tcW w:w="992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F14AC8">
            <w:pPr>
              <w:pStyle w:val="-"/>
              <w:spacing w:line="228" w:lineRule="auto"/>
            </w:pPr>
            <w:r w:rsidRPr="00123D43">
              <w:t>+</w:t>
            </w:r>
          </w:p>
        </w:tc>
        <w:tc>
          <w:tcPr>
            <w:tcW w:w="992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F14AC8">
            <w:pPr>
              <w:pStyle w:val="-"/>
              <w:spacing w:line="228" w:lineRule="auto"/>
            </w:pPr>
            <w:r w:rsidRPr="00123D43">
              <w:t>+</w:t>
            </w:r>
          </w:p>
        </w:tc>
        <w:tc>
          <w:tcPr>
            <w:tcW w:w="1418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F14AC8">
            <w:pPr>
              <w:pStyle w:val="-"/>
              <w:spacing w:line="228" w:lineRule="auto"/>
            </w:pPr>
            <w:r w:rsidRPr="00123D43">
              <w:t>+</w:t>
            </w:r>
          </w:p>
        </w:tc>
        <w:tc>
          <w:tcPr>
            <w:tcW w:w="1701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D86640" w:rsidP="00F14AC8">
            <w:pPr>
              <w:pStyle w:val="-"/>
              <w:spacing w:line="228" w:lineRule="auto"/>
            </w:pPr>
            <w:r>
              <w:rPr>
                <w:highlight w:val="yellow"/>
              </w:rPr>
              <w:fldChar w:fldCharType="begin"/>
            </w:r>
            <w:r w:rsidR="00A9312D">
              <w:instrText xml:space="preserve"> REF _Ref20234733 \r \h </w:instrText>
            </w:r>
            <w:r>
              <w:rPr>
                <w:highlight w:val="yellow"/>
              </w:rPr>
            </w:r>
            <w:r>
              <w:rPr>
                <w:highlight w:val="yellow"/>
              </w:rPr>
              <w:fldChar w:fldCharType="separate"/>
            </w:r>
            <w:r w:rsidR="008E1C5E">
              <w:t>Приложение</w:t>
            </w:r>
            <w:proofErr w:type="gramStart"/>
            <w:r w:rsidR="008E1C5E">
              <w:t xml:space="preserve"> Б</w:t>
            </w:r>
            <w:proofErr w:type="gramEnd"/>
            <w:r>
              <w:rPr>
                <w:highlight w:val="yellow"/>
              </w:rPr>
              <w:fldChar w:fldCharType="end"/>
            </w:r>
            <w:r w:rsidR="007B51A4">
              <w:t xml:space="preserve">, ТК 1 </w:t>
            </w:r>
          </w:p>
        </w:tc>
      </w:tr>
      <w:tr w:rsidR="007B51A4" w:rsidTr="007B51A4">
        <w:tc>
          <w:tcPr>
            <w:tcW w:w="3828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B51A4" w:rsidRPr="00123D43" w:rsidRDefault="007B51A4" w:rsidP="002B78A7">
            <w:pPr>
              <w:pStyle w:val="-"/>
            </w:pPr>
            <w:r w:rsidRPr="00123D43">
              <w:lastRenderedPageBreak/>
              <w:t>Вид работ</w:t>
            </w:r>
            <w:r>
              <w:t>ы</w:t>
            </w:r>
            <w:r w:rsidRPr="00123D43">
              <w:t>, проводим</w:t>
            </w:r>
            <w:r>
              <w:t>ой</w:t>
            </w:r>
            <w:r w:rsidRPr="00123D43">
              <w:t xml:space="preserve"> при техническом обслуживании</w:t>
            </w:r>
          </w:p>
        </w:tc>
        <w:tc>
          <w:tcPr>
            <w:tcW w:w="4346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B51A4" w:rsidRPr="00123D43" w:rsidRDefault="007B51A4" w:rsidP="002B78A7">
            <w:pPr>
              <w:pStyle w:val="-"/>
            </w:pPr>
            <w:r w:rsidRPr="00123D43">
              <w:t>Вид технического обслуживания</w:t>
            </w:r>
          </w:p>
        </w:tc>
        <w:tc>
          <w:tcPr>
            <w:tcW w:w="1701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B51A4" w:rsidRPr="00123D43" w:rsidRDefault="007B51A4" w:rsidP="002B78A7">
            <w:pPr>
              <w:pStyle w:val="-"/>
            </w:pPr>
            <w:r w:rsidRPr="00DE7157">
              <w:rPr>
                <w:szCs w:val="24"/>
              </w:rPr>
              <w:t>Примечание</w:t>
            </w:r>
          </w:p>
        </w:tc>
      </w:tr>
      <w:tr w:rsidR="007B51A4" w:rsidTr="007B51A4">
        <w:trPr>
          <w:trHeight w:val="473"/>
        </w:trPr>
        <w:tc>
          <w:tcPr>
            <w:tcW w:w="3828" w:type="dxa"/>
            <w:vMerge/>
            <w:tcBorders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B51A4" w:rsidRPr="00123D43" w:rsidRDefault="007B51A4" w:rsidP="002B78A7">
            <w:pPr>
              <w:pStyle w:val="-"/>
            </w:pPr>
          </w:p>
        </w:tc>
        <w:tc>
          <w:tcPr>
            <w:tcW w:w="944" w:type="dxa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B51A4" w:rsidRPr="00123D43" w:rsidRDefault="007B51A4" w:rsidP="002B78A7">
            <w:pPr>
              <w:pStyle w:val="-"/>
            </w:pPr>
            <w:proofErr w:type="spellStart"/>
            <w:proofErr w:type="gramStart"/>
            <w:r>
              <w:rPr>
                <w:spacing w:val="-2"/>
              </w:rPr>
              <w:t>е</w:t>
            </w:r>
            <w:r w:rsidRPr="00CD6E5C">
              <w:rPr>
                <w:spacing w:val="-2"/>
              </w:rPr>
              <w:t>же</w:t>
            </w:r>
            <w:r>
              <w:t>ме-сячное</w:t>
            </w:r>
            <w:proofErr w:type="spellEnd"/>
            <w:proofErr w:type="gramEnd"/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B51A4" w:rsidRPr="00123D43" w:rsidRDefault="007B51A4" w:rsidP="002B78A7">
            <w:pPr>
              <w:pStyle w:val="-"/>
            </w:pPr>
            <w:proofErr w:type="spellStart"/>
            <w:proofErr w:type="gramStart"/>
            <w:r w:rsidRPr="00123D43">
              <w:t>полу-годовое</w:t>
            </w:r>
            <w:proofErr w:type="spellEnd"/>
            <w:proofErr w:type="gramEnd"/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B51A4" w:rsidRPr="00123D43" w:rsidRDefault="007B51A4" w:rsidP="002B78A7">
            <w:pPr>
              <w:pStyle w:val="-"/>
            </w:pPr>
            <w:r w:rsidRPr="00123D43">
              <w:t>годовое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B51A4" w:rsidRPr="00123D43" w:rsidRDefault="007B51A4" w:rsidP="002B78A7">
            <w:pPr>
              <w:pStyle w:val="-"/>
            </w:pPr>
            <w:r w:rsidRPr="00123D43">
              <w:t xml:space="preserve">перед </w:t>
            </w:r>
            <w:proofErr w:type="spellStart"/>
            <w:proofErr w:type="gramStart"/>
            <w:r w:rsidRPr="00123D43">
              <w:t>использо-ванием</w:t>
            </w:r>
            <w:proofErr w:type="spellEnd"/>
            <w:proofErr w:type="gramEnd"/>
            <w:r w:rsidRPr="00123D43">
              <w:t xml:space="preserve"> по назначению</w:t>
            </w:r>
          </w:p>
        </w:tc>
        <w:tc>
          <w:tcPr>
            <w:tcW w:w="1701" w:type="dxa"/>
            <w:vMerge/>
            <w:tcBorders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2B78A7">
            <w:pPr>
              <w:pStyle w:val="-"/>
            </w:pPr>
          </w:p>
        </w:tc>
      </w:tr>
      <w:tr w:rsidR="007B51A4" w:rsidTr="002E0712">
        <w:tc>
          <w:tcPr>
            <w:tcW w:w="3828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2B78A7">
            <w:pPr>
              <w:pStyle w:val="-5"/>
            </w:pPr>
            <w:r w:rsidRPr="00123D43">
              <w:t xml:space="preserve">Визуальный внешний осмотр состояния </w:t>
            </w:r>
            <w:r w:rsidR="00A9312D">
              <w:t>кабелей электропитания</w:t>
            </w:r>
            <w:r w:rsidRPr="00123D43">
              <w:t>,</w:t>
            </w:r>
            <w:r w:rsidR="00A9312D">
              <w:t xml:space="preserve"> соединительных кабелей,</w:t>
            </w:r>
            <w:r w:rsidRPr="00123D43">
              <w:t xml:space="preserve"> </w:t>
            </w:r>
            <w:r>
              <w:t>разъё</w:t>
            </w:r>
            <w:r w:rsidRPr="00393EE2">
              <w:t>мов</w:t>
            </w:r>
            <w:r w:rsidRPr="00123D43">
              <w:t xml:space="preserve"> на предмет</w:t>
            </w:r>
            <w:r>
              <w:t xml:space="preserve"> отсутствия повреждений и надёж</w:t>
            </w:r>
            <w:r w:rsidRPr="00123D43">
              <w:t>ности присоединения кабелей к составным частям изделия</w:t>
            </w:r>
          </w:p>
        </w:tc>
        <w:tc>
          <w:tcPr>
            <w:tcW w:w="94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84408C" w:rsidRDefault="007B51A4" w:rsidP="002B78A7">
            <w:pPr>
              <w:pStyle w:val="-"/>
              <w:rPr>
                <w:lang w:val="en-US"/>
              </w:rPr>
            </w:pPr>
            <w:r>
              <w:t>–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2B78A7">
            <w:pPr>
              <w:pStyle w:val="-"/>
            </w:pPr>
            <w:r w:rsidRPr="00123D43">
              <w:t>+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2B78A7">
            <w:pPr>
              <w:pStyle w:val="-"/>
            </w:pPr>
            <w:r w:rsidRPr="00123D43">
              <w:t>+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2B78A7">
            <w:pPr>
              <w:pStyle w:val="-"/>
            </w:pPr>
            <w:r w:rsidRPr="00123D43">
              <w:t>+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D86640" w:rsidP="002B78A7">
            <w:pPr>
              <w:pStyle w:val="-"/>
            </w:pPr>
            <w:r>
              <w:rPr>
                <w:highlight w:val="yellow"/>
              </w:rPr>
              <w:fldChar w:fldCharType="begin"/>
            </w:r>
            <w:r w:rsidR="00A9312D">
              <w:instrText xml:space="preserve"> REF _Ref20234733 \r \h </w:instrText>
            </w:r>
            <w:r>
              <w:rPr>
                <w:highlight w:val="yellow"/>
              </w:rPr>
            </w:r>
            <w:r>
              <w:rPr>
                <w:highlight w:val="yellow"/>
              </w:rPr>
              <w:fldChar w:fldCharType="separate"/>
            </w:r>
            <w:r w:rsidR="008E1C5E">
              <w:t>Приложение</w:t>
            </w:r>
            <w:proofErr w:type="gramStart"/>
            <w:r w:rsidR="008E1C5E">
              <w:t xml:space="preserve"> Б</w:t>
            </w:r>
            <w:proofErr w:type="gramEnd"/>
            <w:r>
              <w:rPr>
                <w:highlight w:val="yellow"/>
              </w:rPr>
              <w:fldChar w:fldCharType="end"/>
            </w:r>
            <w:r w:rsidR="007B51A4">
              <w:t>, ТК 2</w:t>
            </w:r>
          </w:p>
        </w:tc>
      </w:tr>
      <w:tr w:rsidR="007B51A4" w:rsidTr="007B51A4">
        <w:tc>
          <w:tcPr>
            <w:tcW w:w="3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2B78A7">
            <w:pPr>
              <w:pStyle w:val="-5"/>
            </w:pPr>
            <w:r>
              <w:t xml:space="preserve">Чистка экрана монитора, </w:t>
            </w:r>
            <w:r w:rsidRPr="00123D43">
              <w:t>клавиатуры</w:t>
            </w:r>
            <w:r>
              <w:t xml:space="preserve"> и манипулятора «мышь»</w:t>
            </w:r>
          </w:p>
        </w:tc>
        <w:tc>
          <w:tcPr>
            <w:tcW w:w="9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2B78A7">
            <w:pPr>
              <w:pStyle w:val="-"/>
            </w:pPr>
            <w:r>
              <w:t>–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2B78A7">
            <w:pPr>
              <w:pStyle w:val="-"/>
            </w:pPr>
            <w:r w:rsidRPr="00123D43">
              <w:t>+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2B78A7">
            <w:pPr>
              <w:pStyle w:val="-"/>
            </w:pPr>
            <w:r w:rsidRPr="00123D43">
              <w:t>+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2B78A7">
            <w:pPr>
              <w:pStyle w:val="-"/>
            </w:pPr>
            <w:r>
              <w:t>–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Default="00D86640" w:rsidP="002B78A7">
            <w:pPr>
              <w:pStyle w:val="-"/>
            </w:pPr>
            <w:r>
              <w:rPr>
                <w:highlight w:val="yellow"/>
              </w:rPr>
              <w:fldChar w:fldCharType="begin"/>
            </w:r>
            <w:r w:rsidR="00A9312D">
              <w:instrText xml:space="preserve"> REF _Ref20234733 \r \h </w:instrText>
            </w:r>
            <w:r>
              <w:rPr>
                <w:highlight w:val="yellow"/>
              </w:rPr>
            </w:r>
            <w:r>
              <w:rPr>
                <w:highlight w:val="yellow"/>
              </w:rPr>
              <w:fldChar w:fldCharType="separate"/>
            </w:r>
            <w:r w:rsidR="008E1C5E">
              <w:t>Приложение</w:t>
            </w:r>
            <w:proofErr w:type="gramStart"/>
            <w:r w:rsidR="008E1C5E">
              <w:t xml:space="preserve"> Б</w:t>
            </w:r>
            <w:proofErr w:type="gramEnd"/>
            <w:r>
              <w:rPr>
                <w:highlight w:val="yellow"/>
              </w:rPr>
              <w:fldChar w:fldCharType="end"/>
            </w:r>
            <w:r w:rsidR="007B51A4">
              <w:t>, ТК 3</w:t>
            </w:r>
          </w:p>
        </w:tc>
      </w:tr>
      <w:tr w:rsidR="007B51A4" w:rsidTr="007B51A4">
        <w:tc>
          <w:tcPr>
            <w:tcW w:w="3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2B78A7">
            <w:pPr>
              <w:pStyle w:val="-5"/>
            </w:pPr>
            <w:r w:rsidRPr="00123D43">
              <w:t xml:space="preserve">Проверка качества заземления </w:t>
            </w:r>
            <w:r>
              <w:t>изделия</w:t>
            </w:r>
          </w:p>
        </w:tc>
        <w:tc>
          <w:tcPr>
            <w:tcW w:w="9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2B78A7">
            <w:pPr>
              <w:pStyle w:val="-"/>
            </w:pPr>
            <w:r>
              <w:t>–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2B78A7">
            <w:pPr>
              <w:pStyle w:val="-"/>
            </w:pPr>
            <w:r>
              <w:t>–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2B78A7">
            <w:pPr>
              <w:pStyle w:val="-"/>
            </w:pPr>
            <w:r w:rsidRPr="00123D43">
              <w:t>+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2B78A7">
            <w:pPr>
              <w:pStyle w:val="-"/>
            </w:pPr>
            <w:r>
              <w:t>–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Default="00D86640" w:rsidP="002B78A7">
            <w:pPr>
              <w:pStyle w:val="-"/>
            </w:pPr>
            <w:r>
              <w:rPr>
                <w:highlight w:val="yellow"/>
              </w:rPr>
              <w:fldChar w:fldCharType="begin"/>
            </w:r>
            <w:r w:rsidR="00A9312D">
              <w:instrText xml:space="preserve"> REF _Ref20234733 \r \h </w:instrText>
            </w:r>
            <w:r>
              <w:rPr>
                <w:highlight w:val="yellow"/>
              </w:rPr>
            </w:r>
            <w:r>
              <w:rPr>
                <w:highlight w:val="yellow"/>
              </w:rPr>
              <w:fldChar w:fldCharType="separate"/>
            </w:r>
            <w:r w:rsidR="008E1C5E">
              <w:t>Приложение</w:t>
            </w:r>
            <w:proofErr w:type="gramStart"/>
            <w:r w:rsidR="008E1C5E">
              <w:t xml:space="preserve"> Б</w:t>
            </w:r>
            <w:proofErr w:type="gramEnd"/>
            <w:r>
              <w:rPr>
                <w:highlight w:val="yellow"/>
              </w:rPr>
              <w:fldChar w:fldCharType="end"/>
            </w:r>
            <w:r w:rsidR="007B51A4">
              <w:t>, ТК 4</w:t>
            </w:r>
          </w:p>
        </w:tc>
      </w:tr>
      <w:tr w:rsidR="007B51A4" w:rsidTr="007B51A4">
        <w:tc>
          <w:tcPr>
            <w:tcW w:w="3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2B78A7">
            <w:pPr>
              <w:pStyle w:val="-5"/>
            </w:pPr>
            <w:r w:rsidRPr="00123D43">
              <w:t xml:space="preserve">Проверка работоспособности </w:t>
            </w:r>
            <w:r w:rsidR="0084408C">
              <w:t>аппаратных средств, входящих в состав изделия</w:t>
            </w:r>
          </w:p>
        </w:tc>
        <w:tc>
          <w:tcPr>
            <w:tcW w:w="9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2B78A7">
            <w:pPr>
              <w:pStyle w:val="-"/>
            </w:pPr>
            <w:r w:rsidRPr="00123D43">
              <w:t>+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2B78A7">
            <w:pPr>
              <w:pStyle w:val="-"/>
            </w:pPr>
            <w:r w:rsidRPr="00123D43">
              <w:t>+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2B78A7">
            <w:pPr>
              <w:pStyle w:val="-"/>
            </w:pPr>
            <w:r w:rsidRPr="00123D43">
              <w:t>+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2B78A7">
            <w:pPr>
              <w:pStyle w:val="-"/>
            </w:pPr>
            <w:r w:rsidRPr="00123D43">
              <w:t>+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Default="00D86640" w:rsidP="002B78A7">
            <w:pPr>
              <w:pStyle w:val="-"/>
            </w:pPr>
            <w:r>
              <w:rPr>
                <w:highlight w:val="yellow"/>
              </w:rPr>
              <w:fldChar w:fldCharType="begin"/>
            </w:r>
            <w:r w:rsidR="00A9312D">
              <w:instrText xml:space="preserve"> REF _Ref20234733 \r \h </w:instrText>
            </w:r>
            <w:r>
              <w:rPr>
                <w:highlight w:val="yellow"/>
              </w:rPr>
            </w:r>
            <w:r>
              <w:rPr>
                <w:highlight w:val="yellow"/>
              </w:rPr>
              <w:fldChar w:fldCharType="separate"/>
            </w:r>
            <w:r w:rsidR="008E1C5E">
              <w:t>Приложение</w:t>
            </w:r>
            <w:proofErr w:type="gramStart"/>
            <w:r w:rsidR="008E1C5E">
              <w:t xml:space="preserve"> Б</w:t>
            </w:r>
            <w:proofErr w:type="gramEnd"/>
            <w:r>
              <w:rPr>
                <w:highlight w:val="yellow"/>
              </w:rPr>
              <w:fldChar w:fldCharType="end"/>
            </w:r>
            <w:r w:rsidR="007B51A4">
              <w:t>, ТК 5</w:t>
            </w:r>
          </w:p>
        </w:tc>
      </w:tr>
      <w:tr w:rsidR="007B51A4" w:rsidTr="007B51A4">
        <w:tc>
          <w:tcPr>
            <w:tcW w:w="3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84408C" w:rsidRDefault="007B51A4" w:rsidP="002B78A7">
            <w:pPr>
              <w:pStyle w:val="-5"/>
            </w:pPr>
            <w:r w:rsidRPr="00123D43">
              <w:t xml:space="preserve">Контроль технических характеристик </w:t>
            </w:r>
            <w:r>
              <w:t>составных частей</w:t>
            </w:r>
            <w:r w:rsidR="0084408C" w:rsidRPr="0084408C">
              <w:t>*</w:t>
            </w:r>
          </w:p>
        </w:tc>
        <w:tc>
          <w:tcPr>
            <w:tcW w:w="9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2B78A7">
            <w:pPr>
              <w:pStyle w:val="-"/>
            </w:pPr>
            <w:r>
              <w:t>–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2B78A7">
            <w:pPr>
              <w:pStyle w:val="-"/>
            </w:pPr>
            <w:r>
              <w:t>–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2B78A7">
            <w:pPr>
              <w:pStyle w:val="-"/>
            </w:pPr>
            <w:r w:rsidRPr="00123D43">
              <w:t>+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2B78A7">
            <w:pPr>
              <w:pStyle w:val="-"/>
            </w:pPr>
            <w:r>
              <w:t>–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Default="00D86640" w:rsidP="002B78A7">
            <w:pPr>
              <w:pStyle w:val="-"/>
            </w:pPr>
            <w:r>
              <w:rPr>
                <w:highlight w:val="yellow"/>
              </w:rPr>
              <w:fldChar w:fldCharType="begin"/>
            </w:r>
            <w:r w:rsidR="00A9312D">
              <w:instrText xml:space="preserve"> REF _Ref20234733 \r \h </w:instrText>
            </w:r>
            <w:r>
              <w:rPr>
                <w:highlight w:val="yellow"/>
              </w:rPr>
            </w:r>
            <w:r>
              <w:rPr>
                <w:highlight w:val="yellow"/>
              </w:rPr>
              <w:fldChar w:fldCharType="separate"/>
            </w:r>
            <w:r w:rsidR="008E1C5E">
              <w:t>Приложение</w:t>
            </w:r>
            <w:proofErr w:type="gramStart"/>
            <w:r w:rsidR="008E1C5E">
              <w:t xml:space="preserve"> Б</w:t>
            </w:r>
            <w:proofErr w:type="gramEnd"/>
            <w:r>
              <w:rPr>
                <w:highlight w:val="yellow"/>
              </w:rPr>
              <w:fldChar w:fldCharType="end"/>
            </w:r>
            <w:r w:rsidR="007B51A4">
              <w:t>, ТК 6</w:t>
            </w:r>
          </w:p>
        </w:tc>
      </w:tr>
      <w:tr w:rsidR="007B51A4" w:rsidTr="007B51A4">
        <w:tc>
          <w:tcPr>
            <w:tcW w:w="3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2B78A7">
            <w:pPr>
              <w:pStyle w:val="-5"/>
            </w:pPr>
            <w:r w:rsidRPr="00123D43">
              <w:t xml:space="preserve">Определение соответствия </w:t>
            </w:r>
            <w:r w:rsidR="00E23E03" w:rsidRPr="00123D43">
              <w:t xml:space="preserve">изделия </w:t>
            </w:r>
            <w:r w:rsidRPr="00123D43">
              <w:t>требованиям назначения (выполнение основных функций изделия)</w:t>
            </w:r>
          </w:p>
        </w:tc>
        <w:tc>
          <w:tcPr>
            <w:tcW w:w="9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2B78A7">
            <w:pPr>
              <w:pStyle w:val="-"/>
            </w:pPr>
            <w:r>
              <w:t>–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2B78A7">
            <w:pPr>
              <w:pStyle w:val="-"/>
            </w:pPr>
            <w:r w:rsidRPr="00123D43">
              <w:t>+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123D43" w:rsidRDefault="007B51A4" w:rsidP="002B78A7">
            <w:pPr>
              <w:pStyle w:val="-"/>
            </w:pPr>
            <w:r w:rsidRPr="00123D43">
              <w:t>+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Pr="0084408C" w:rsidRDefault="007B51A4" w:rsidP="002B78A7">
            <w:pPr>
              <w:pStyle w:val="-"/>
              <w:rPr>
                <w:lang w:val="en-US"/>
              </w:rPr>
            </w:pPr>
            <w:r w:rsidRPr="00123D43">
              <w:t>+</w:t>
            </w:r>
            <w:r w:rsidR="0084408C" w:rsidRPr="0084408C">
              <w:rPr>
                <w:lang w:val="en-US"/>
              </w:rPr>
              <w:t>**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B51A4" w:rsidRDefault="00D86640" w:rsidP="002B78A7">
            <w:pPr>
              <w:pStyle w:val="-"/>
            </w:pPr>
            <w:r>
              <w:rPr>
                <w:highlight w:val="yellow"/>
              </w:rPr>
              <w:fldChar w:fldCharType="begin"/>
            </w:r>
            <w:r w:rsidR="00A9312D">
              <w:instrText xml:space="preserve"> REF _Ref20234733 \r \h </w:instrText>
            </w:r>
            <w:r>
              <w:rPr>
                <w:highlight w:val="yellow"/>
              </w:rPr>
            </w:r>
            <w:r>
              <w:rPr>
                <w:highlight w:val="yellow"/>
              </w:rPr>
              <w:fldChar w:fldCharType="separate"/>
            </w:r>
            <w:r w:rsidR="008E1C5E">
              <w:t>Приложение</w:t>
            </w:r>
            <w:proofErr w:type="gramStart"/>
            <w:r w:rsidR="008E1C5E">
              <w:t xml:space="preserve"> Б</w:t>
            </w:r>
            <w:proofErr w:type="gramEnd"/>
            <w:r>
              <w:rPr>
                <w:highlight w:val="yellow"/>
              </w:rPr>
              <w:fldChar w:fldCharType="end"/>
            </w:r>
            <w:r w:rsidR="007B51A4">
              <w:t>, ТК 7</w:t>
            </w:r>
          </w:p>
        </w:tc>
      </w:tr>
      <w:tr w:rsidR="003945BE" w:rsidTr="002E0712">
        <w:tc>
          <w:tcPr>
            <w:tcW w:w="9875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945BE" w:rsidRPr="00F21106" w:rsidRDefault="003945BE" w:rsidP="00777844">
            <w:pPr>
              <w:spacing w:before="120" w:line="247" w:lineRule="auto"/>
              <w:ind w:left="57" w:right="57" w:firstLine="714"/>
              <w:rPr>
                <w:spacing w:val="60"/>
              </w:rPr>
            </w:pPr>
            <w:r w:rsidRPr="00F21106">
              <w:rPr>
                <w:spacing w:val="60"/>
              </w:rPr>
              <w:t>Примечания</w:t>
            </w:r>
          </w:p>
          <w:p w:rsidR="003945BE" w:rsidRDefault="003945BE" w:rsidP="00777844">
            <w:pPr>
              <w:pStyle w:val="a7"/>
              <w:spacing w:line="247" w:lineRule="auto"/>
              <w:ind w:left="57" w:firstLine="714"/>
            </w:pPr>
            <w:r>
              <w:t>Знак «+» в таблице обозначает, что работу требуется выполнять.</w:t>
            </w:r>
          </w:p>
          <w:p w:rsidR="003945BE" w:rsidRPr="006036BB" w:rsidRDefault="003945BE" w:rsidP="00777844">
            <w:pPr>
              <w:pStyle w:val="a7"/>
              <w:spacing w:line="247" w:lineRule="auto"/>
              <w:ind w:left="57" w:firstLine="714"/>
            </w:pPr>
            <w:r>
              <w:t xml:space="preserve">Знак «–» </w:t>
            </w:r>
            <w:proofErr w:type="gramStart"/>
            <w:r>
              <w:t xml:space="preserve">в </w:t>
            </w:r>
            <w:proofErr w:type="gramEnd"/>
            <w:r>
              <w:t>таблице обозначает, что работу не выполняют.</w:t>
            </w:r>
          </w:p>
          <w:p w:rsidR="003945BE" w:rsidRPr="00B47D04" w:rsidRDefault="003945BE" w:rsidP="00777844">
            <w:pPr>
              <w:pStyle w:val="-5"/>
              <w:spacing w:line="247" w:lineRule="auto"/>
              <w:rPr>
                <w:sz w:val="18"/>
              </w:rPr>
            </w:pPr>
            <w:r w:rsidRPr="002252F4">
              <w:rPr>
                <w:sz w:val="20"/>
              </w:rPr>
              <w:t>_____________</w:t>
            </w:r>
          </w:p>
          <w:p w:rsidR="003945BE" w:rsidRDefault="003945BE" w:rsidP="00777844">
            <w:pPr>
              <w:pStyle w:val="-5"/>
              <w:spacing w:before="120" w:line="247" w:lineRule="auto"/>
              <w:ind w:right="57" w:firstLine="714"/>
              <w:jc w:val="both"/>
            </w:pPr>
            <w:r w:rsidRPr="00B47D04">
              <w:t>*</w:t>
            </w:r>
            <w:r>
              <w:t> Данный</w:t>
            </w:r>
            <w:r w:rsidRPr="00123D43">
              <w:t xml:space="preserve"> </w:t>
            </w:r>
            <w:r>
              <w:t>вид работы проводи</w:t>
            </w:r>
            <w:r w:rsidRPr="00123D43">
              <w:t>т</w:t>
            </w:r>
            <w:r>
              <w:t>ь</w:t>
            </w:r>
            <w:r w:rsidRPr="00123D43">
              <w:t xml:space="preserve"> с привлечением представителей предприятия</w:t>
            </w:r>
            <w:r>
              <w:t>-</w:t>
            </w:r>
            <w:r w:rsidRPr="00123D43">
              <w:t>изготовителя.</w:t>
            </w:r>
          </w:p>
          <w:p w:rsidR="003945BE" w:rsidRPr="00B47D04" w:rsidRDefault="003945BE" w:rsidP="00777844">
            <w:pPr>
              <w:spacing w:after="120" w:line="247" w:lineRule="auto"/>
              <w:ind w:left="57" w:right="57"/>
            </w:pPr>
            <w:r w:rsidRPr="00B47D04">
              <w:t>**</w:t>
            </w:r>
            <w:r>
              <w:t> </w:t>
            </w:r>
            <w:r w:rsidRPr="003815E3">
              <w:t>Проводит</w:t>
            </w:r>
            <w:r>
              <w:t>ь</w:t>
            </w:r>
            <w:r w:rsidRPr="003815E3">
              <w:t xml:space="preserve"> проверк</w:t>
            </w:r>
            <w:r>
              <w:t>у</w:t>
            </w:r>
            <w:r w:rsidRPr="003815E3">
              <w:t xml:space="preserve"> выполнения только тех функций изделия, которые задействованы при использовании изделия по назначению.</w:t>
            </w:r>
          </w:p>
        </w:tc>
      </w:tr>
    </w:tbl>
    <w:p w:rsidR="008C39A4" w:rsidRDefault="008C39A4" w:rsidP="002B78A7">
      <w:pPr>
        <w:pStyle w:val="21"/>
      </w:pPr>
      <w:bookmarkStart w:id="87" w:name="_Toc419910150"/>
      <w:bookmarkStart w:id="88" w:name="_Toc116042824"/>
      <w:r>
        <w:t>Т</w:t>
      </w:r>
      <w:r w:rsidRPr="001F1A7D">
        <w:t>ех</w:t>
      </w:r>
      <w:r>
        <w:t>ническое освидетельствование</w:t>
      </w:r>
      <w:bookmarkEnd w:id="87"/>
      <w:bookmarkEnd w:id="88"/>
    </w:p>
    <w:p w:rsidR="008C39A4" w:rsidRPr="003853F3" w:rsidRDefault="008C39A4" w:rsidP="0070042B">
      <w:pPr>
        <w:pStyle w:val="3e"/>
      </w:pPr>
      <w:r w:rsidRPr="003853F3">
        <w:t>Изделие не содержит составных частей, требующих технического освидетельствования</w:t>
      </w:r>
      <w:r>
        <w:t>.</w:t>
      </w:r>
    </w:p>
    <w:p w:rsidR="008C39A4" w:rsidRDefault="008C39A4" w:rsidP="002B78A7">
      <w:pPr>
        <w:pStyle w:val="21"/>
      </w:pPr>
      <w:bookmarkStart w:id="89" w:name="_Toc419910151"/>
      <w:bookmarkStart w:id="90" w:name="_Toc116042825"/>
      <w:r>
        <w:t>Консервация</w:t>
      </w:r>
      <w:bookmarkEnd w:id="89"/>
      <w:bookmarkEnd w:id="90"/>
    </w:p>
    <w:p w:rsidR="00774215" w:rsidRDefault="000D41E6" w:rsidP="0070042B">
      <w:pPr>
        <w:pStyle w:val="3e"/>
      </w:pPr>
      <w:bookmarkStart w:id="91" w:name="_Toc357262922"/>
      <w:bookmarkStart w:id="92" w:name="_Toc357590445"/>
      <w:bookmarkStart w:id="93" w:name="_Toc361657681"/>
      <w:bookmarkStart w:id="94" w:name="_Toc417053243"/>
      <w:bookmarkStart w:id="95" w:name="_Toc425807146"/>
      <w:r w:rsidRPr="000E604F">
        <w:t>Составные части изделия с металлическими поверхностями, металлическими и неметаллическими неорганическими покрытиями подвергают консервации по варианту защиты ВЗ-10 ГОСТ 9.014</w:t>
      </w:r>
      <w:r w:rsidR="00774215" w:rsidRPr="003853F3">
        <w:t>-78</w:t>
      </w:r>
      <w:r w:rsidR="00774215">
        <w:t xml:space="preserve"> (временная противокоррозионная защита с помощью статического осушения воздуха силикагелем техническим по ГОСТ 3956-76 или </w:t>
      </w:r>
      <w:proofErr w:type="gramStart"/>
      <w:r w:rsidR="00774215">
        <w:t>силикагелем</w:t>
      </w:r>
      <w:proofErr w:type="gramEnd"/>
      <w:r w:rsidR="00774215">
        <w:t xml:space="preserve"> гранулированным мелко</w:t>
      </w:r>
      <w:r w:rsidR="003E2F73">
        <w:t>пористым</w:t>
      </w:r>
      <w:r w:rsidR="00774215">
        <w:t xml:space="preserve"> в изолированном объёме изделия или упаковки)</w:t>
      </w:r>
      <w:r w:rsidR="00774215" w:rsidRPr="003853F3">
        <w:t>.</w:t>
      </w:r>
    </w:p>
    <w:p w:rsidR="000D41E6" w:rsidRPr="000D41E6" w:rsidRDefault="000D41E6" w:rsidP="000D41E6">
      <w:r w:rsidRPr="000D41E6">
        <w:t>Срок защиты</w:t>
      </w:r>
      <w:r w:rsidRPr="000E604F">
        <w:t> </w:t>
      </w:r>
      <w:r w:rsidRPr="000D41E6">
        <w:t xml:space="preserve">без </w:t>
      </w:r>
      <w:proofErr w:type="spellStart"/>
      <w:r w:rsidRPr="000D41E6">
        <w:t>переконсервации</w:t>
      </w:r>
      <w:proofErr w:type="spellEnd"/>
      <w:r w:rsidRPr="000D41E6">
        <w:t xml:space="preserve"> – 2 года, не менее.</w:t>
      </w:r>
    </w:p>
    <w:p w:rsidR="000D41E6" w:rsidRPr="000D41E6" w:rsidRDefault="000D41E6" w:rsidP="000D41E6">
      <w:pPr>
        <w:rPr>
          <w:lang w:eastAsia="ru-RU" w:bidi="ar-SA"/>
        </w:rPr>
      </w:pPr>
      <w:r w:rsidRPr="000D41E6">
        <w:rPr>
          <w:lang w:eastAsia="ru-RU" w:bidi="ar-SA"/>
        </w:rPr>
        <w:t xml:space="preserve">Под чехлом на видном месте </w:t>
      </w:r>
      <w:r w:rsidR="00DB3991" w:rsidRPr="000D41E6">
        <w:rPr>
          <w:lang w:eastAsia="ru-RU" w:bidi="ar-SA"/>
        </w:rPr>
        <w:t>поме</w:t>
      </w:r>
      <w:r w:rsidR="00DB3991">
        <w:rPr>
          <w:lang w:eastAsia="ru-RU" w:bidi="ar-SA"/>
        </w:rPr>
        <w:t>сти</w:t>
      </w:r>
      <w:r w:rsidR="00DB3991" w:rsidRPr="000D41E6">
        <w:rPr>
          <w:lang w:eastAsia="ru-RU" w:bidi="ar-SA"/>
        </w:rPr>
        <w:t>т</w:t>
      </w:r>
      <w:r w:rsidR="00DB3991">
        <w:rPr>
          <w:lang w:eastAsia="ru-RU" w:bidi="ar-SA"/>
        </w:rPr>
        <w:t>ь</w:t>
      </w:r>
      <w:r w:rsidRPr="000D41E6">
        <w:rPr>
          <w:lang w:eastAsia="ru-RU" w:bidi="ar-SA"/>
        </w:rPr>
        <w:t xml:space="preserve"> этикетку с надписью «Не вскрывать до применения или </w:t>
      </w:r>
      <w:proofErr w:type="spellStart"/>
      <w:r w:rsidRPr="000D41E6">
        <w:rPr>
          <w:lang w:eastAsia="ru-RU" w:bidi="ar-SA"/>
        </w:rPr>
        <w:t>переконсервации</w:t>
      </w:r>
      <w:proofErr w:type="spellEnd"/>
      <w:r w:rsidRPr="000D41E6">
        <w:rPr>
          <w:lang w:eastAsia="ru-RU" w:bidi="ar-SA"/>
        </w:rPr>
        <w:t xml:space="preserve">» и указанием даты </w:t>
      </w:r>
      <w:proofErr w:type="spellStart"/>
      <w:r w:rsidRPr="000D41E6">
        <w:rPr>
          <w:lang w:eastAsia="ru-RU" w:bidi="ar-SA"/>
        </w:rPr>
        <w:t>переконсервации</w:t>
      </w:r>
      <w:proofErr w:type="spellEnd"/>
      <w:r w:rsidRPr="000D41E6">
        <w:rPr>
          <w:lang w:eastAsia="ru-RU" w:bidi="ar-SA"/>
        </w:rPr>
        <w:t>.</w:t>
      </w:r>
    </w:p>
    <w:p w:rsidR="000D41E6" w:rsidRPr="000D41E6" w:rsidRDefault="000D41E6" w:rsidP="000D41E6">
      <w:pPr>
        <w:rPr>
          <w:lang w:eastAsia="ru-RU" w:bidi="ar-SA"/>
        </w:rPr>
      </w:pPr>
      <w:r w:rsidRPr="000D41E6">
        <w:rPr>
          <w:lang w:eastAsia="ru-RU" w:bidi="ar-SA"/>
        </w:rPr>
        <w:lastRenderedPageBreak/>
        <w:t xml:space="preserve">При необходимости или достижении даты </w:t>
      </w:r>
      <w:proofErr w:type="spellStart"/>
      <w:r w:rsidRPr="000D41E6">
        <w:rPr>
          <w:lang w:eastAsia="ru-RU" w:bidi="ar-SA"/>
        </w:rPr>
        <w:t>переконсервации</w:t>
      </w:r>
      <w:proofErr w:type="spellEnd"/>
      <w:r w:rsidRPr="000D41E6">
        <w:rPr>
          <w:lang w:eastAsia="ru-RU" w:bidi="ar-SA"/>
        </w:rPr>
        <w:t xml:space="preserve"> составные части изделия подлежат обязательной </w:t>
      </w:r>
      <w:proofErr w:type="spellStart"/>
      <w:r w:rsidRPr="000D41E6">
        <w:rPr>
          <w:lang w:eastAsia="ru-RU" w:bidi="ar-SA"/>
        </w:rPr>
        <w:t>переконсервации</w:t>
      </w:r>
      <w:proofErr w:type="spellEnd"/>
      <w:r w:rsidRPr="000D41E6">
        <w:rPr>
          <w:lang w:eastAsia="ru-RU" w:bidi="ar-SA"/>
        </w:rPr>
        <w:t xml:space="preserve"> по указанному варианту защиты.</w:t>
      </w:r>
    </w:p>
    <w:p w:rsidR="00774215" w:rsidRPr="000F4C5D" w:rsidRDefault="00774215" w:rsidP="00774215">
      <w:r w:rsidRPr="000F4C5D">
        <w:rPr>
          <w:spacing w:val="60"/>
        </w:rPr>
        <w:t>Примечание</w:t>
      </w:r>
      <w:r w:rsidRPr="000F4C5D">
        <w:t xml:space="preserve"> – Допускается </w:t>
      </w:r>
      <w:r>
        <w:t>при транспортировании и хранении изделия выполнять</w:t>
      </w:r>
      <w:r w:rsidRPr="000F4C5D">
        <w:t xml:space="preserve"> консервацию по варианту ВЗ-0</w:t>
      </w:r>
      <w:r>
        <w:t xml:space="preserve"> </w:t>
      </w:r>
      <w:r w:rsidRPr="000F4C5D">
        <w:t>ГОСТ</w:t>
      </w:r>
      <w:r w:rsidR="002B78A7">
        <w:rPr>
          <w:lang w:val="en-US"/>
        </w:rPr>
        <w:t> </w:t>
      </w:r>
      <w:r w:rsidRPr="000F4C5D">
        <w:t>9.014-78</w:t>
      </w:r>
      <w:r>
        <w:t xml:space="preserve"> (без сре</w:t>
      </w:r>
      <w:proofErr w:type="gramStart"/>
      <w:r>
        <w:t>дств вр</w:t>
      </w:r>
      <w:proofErr w:type="gramEnd"/>
      <w:r>
        <w:t>еменной противокоррозионной защиты)</w:t>
      </w:r>
      <w:r w:rsidRPr="000F4C5D">
        <w:t>.</w:t>
      </w:r>
    </w:p>
    <w:p w:rsidR="00774215" w:rsidRPr="003853F3" w:rsidRDefault="00774215" w:rsidP="0070042B">
      <w:pPr>
        <w:pStyle w:val="3e"/>
      </w:pPr>
      <w:r w:rsidRPr="003853F3">
        <w:t>Внутренн</w:t>
      </w:r>
      <w:r>
        <w:t>яя</w:t>
      </w:r>
      <w:r w:rsidRPr="003853F3">
        <w:t xml:space="preserve"> упаков</w:t>
      </w:r>
      <w:r>
        <w:t>ка</w:t>
      </w:r>
      <w:r w:rsidRPr="003853F3">
        <w:t xml:space="preserve"> изделия </w:t>
      </w:r>
      <w:r>
        <w:t>должна соответствовать</w:t>
      </w:r>
      <w:r w:rsidRPr="003853F3">
        <w:t xml:space="preserve"> варианту ВУ-</w:t>
      </w:r>
      <w:r>
        <w:t>5</w:t>
      </w:r>
      <w:r>
        <w:br/>
        <w:t>ГОСТ</w:t>
      </w:r>
      <w:r w:rsidR="002B78A7">
        <w:rPr>
          <w:lang w:val="en-US"/>
        </w:rPr>
        <w:t> </w:t>
      </w:r>
      <w:r>
        <w:t>9.014-78 (первый слой из обёрточной бумаги или картонной коробки, второй слой из полиэтиленовой плёнки по ГОСТ</w:t>
      </w:r>
      <w:r w:rsidR="002B78A7">
        <w:rPr>
          <w:lang w:val="en-US"/>
        </w:rPr>
        <w:t> </w:t>
      </w:r>
      <w:r>
        <w:t>10354-82 толщиной не менее 0,15 мм).</w:t>
      </w:r>
    </w:p>
    <w:p w:rsidR="00774215" w:rsidRPr="003853F3" w:rsidRDefault="00774215" w:rsidP="0070042B">
      <w:pPr>
        <w:pStyle w:val="3e"/>
      </w:pPr>
      <w:r w:rsidRPr="003853F3">
        <w:t xml:space="preserve">Перед второй и при последующих консервациях очистить внешние поверхности </w:t>
      </w:r>
      <w:r>
        <w:t xml:space="preserve">составных частей </w:t>
      </w:r>
      <w:proofErr w:type="gramStart"/>
      <w:r>
        <w:t>изделия</w:t>
      </w:r>
      <w:proofErr w:type="gramEnd"/>
      <w:r w:rsidRPr="003853F3">
        <w:t xml:space="preserve"> слегка увлажн</w:t>
      </w:r>
      <w:r w:rsidR="003E2F73">
        <w:t>ё</w:t>
      </w:r>
      <w:r w:rsidRPr="003853F3">
        <w:t>нной специализированным или универсальным моющим средством мягкой тканью, а затем протереть их.</w:t>
      </w:r>
    </w:p>
    <w:p w:rsidR="00774215" w:rsidRPr="003853F3" w:rsidRDefault="00774215" w:rsidP="00774215">
      <w:r w:rsidRPr="003853F3">
        <w:t xml:space="preserve">ЗАПРЕЩАЕТСЯ ИСПОЛЬЗОВАТЬ ДЛЯ ОЧИСТКИ ПОВЕРХНОСТЕЙ </w:t>
      </w:r>
      <w:r w:rsidR="00181A9B">
        <w:t>СОСТАВНЫХ ЧАСТЕЙ ИЗДЕЛИЯ</w:t>
      </w:r>
      <w:r w:rsidR="00181A9B" w:rsidRPr="003853F3">
        <w:t xml:space="preserve"> </w:t>
      </w:r>
      <w:r w:rsidRPr="003853F3">
        <w:t>ЖИДКОСТИ, СОДЕРЖАЩИЕ АЦЕТОН, БЕНЗИН И ДРУГИЕ ОРГАНИЧЕСКИЕ РАСТВОРИТЕЛИ, А ТАКЖЕ МОЮЩИЕ СРЕДСТВА, СОДЕРЖАЩИЕ АБРАЗИВНЫЕ ВЕЩЕСТВА.</w:t>
      </w:r>
    </w:p>
    <w:p w:rsidR="00774215" w:rsidRDefault="00774215" w:rsidP="0070042B">
      <w:pPr>
        <w:pStyle w:val="3e"/>
      </w:pPr>
      <w:bookmarkStart w:id="96" w:name="_Ref399329217"/>
      <w:r>
        <w:t>Составные части изделия</w:t>
      </w:r>
      <w:r w:rsidRPr="003853F3">
        <w:t xml:space="preserve"> просушить, выдержать не менее 24 ч в помещениях с относительной влажностью не более 70 % и температуре от плюс 15</w:t>
      </w:r>
      <w:proofErr w:type="gramStart"/>
      <w:r w:rsidRPr="003853F3">
        <w:t> </w:t>
      </w:r>
      <w:r w:rsidRPr="003853F3">
        <w:sym w:font="Symbol" w:char="00B0"/>
      </w:r>
      <w:r w:rsidRPr="003853F3">
        <w:t>С</w:t>
      </w:r>
      <w:proofErr w:type="gramEnd"/>
      <w:r w:rsidRPr="003853F3">
        <w:t xml:space="preserve"> до плюс 25 </w:t>
      </w:r>
      <w:r w:rsidRPr="003853F3">
        <w:sym w:font="Symbol" w:char="00B0"/>
      </w:r>
      <w:r w:rsidRPr="003853F3">
        <w:t xml:space="preserve">С. Допускается сушка другими способами, не оказывающими вредного воздействия на </w:t>
      </w:r>
      <w:r>
        <w:t xml:space="preserve">составные части </w:t>
      </w:r>
      <w:r w:rsidRPr="003853F3">
        <w:t>издели</w:t>
      </w:r>
      <w:r>
        <w:t>я</w:t>
      </w:r>
      <w:r w:rsidRPr="003853F3">
        <w:t>.</w:t>
      </w:r>
      <w:bookmarkEnd w:id="96"/>
    </w:p>
    <w:p w:rsidR="00774215" w:rsidRPr="003853F3" w:rsidRDefault="00774215" w:rsidP="0070042B">
      <w:pPr>
        <w:pStyle w:val="3e"/>
      </w:pPr>
      <w:r w:rsidRPr="003853F3">
        <w:t xml:space="preserve">Перед началом работ по консервации убедиться в отсутствии сконденсированной влаги на поверхности </w:t>
      </w:r>
      <w:r>
        <w:t>составных частей</w:t>
      </w:r>
      <w:r w:rsidRPr="000F4C5D">
        <w:t xml:space="preserve"> </w:t>
      </w:r>
      <w:r w:rsidRPr="003853F3">
        <w:t>изделия. Наличие сконденсированной влаги определят</w:t>
      </w:r>
      <w:r>
        <w:t>ь</w:t>
      </w:r>
      <w:r w:rsidRPr="003853F3">
        <w:t xml:space="preserve"> визуально по запотеванию поверхностей </w:t>
      </w:r>
      <w:r>
        <w:t>составных частей</w:t>
      </w:r>
      <w:r w:rsidRPr="003853F3">
        <w:t xml:space="preserve"> изделия или по каплям росы. При наличии влаги </w:t>
      </w:r>
      <w:r>
        <w:t>составные части</w:t>
      </w:r>
      <w:r w:rsidRPr="003853F3">
        <w:t xml:space="preserve"> изделия просушить, как указано в </w:t>
      </w:r>
      <w:fldSimple w:instr=" REF _Ref399329217 \r \h  \* MERGEFORMAT ">
        <w:r w:rsidR="008E1C5E">
          <w:t>3.4.4</w:t>
        </w:r>
      </w:fldSimple>
      <w:r w:rsidRPr="003853F3">
        <w:t>.</w:t>
      </w:r>
    </w:p>
    <w:p w:rsidR="00774215" w:rsidRDefault="00774215" w:rsidP="0070042B">
      <w:pPr>
        <w:pStyle w:val="3e"/>
      </w:pPr>
      <w:r>
        <w:t>У</w:t>
      </w:r>
      <w:r w:rsidRPr="003853F3">
        <w:t>паков</w:t>
      </w:r>
      <w:r>
        <w:t>ать изделие способом, у</w:t>
      </w:r>
      <w:r w:rsidRPr="003853F3">
        <w:t>казан</w:t>
      </w:r>
      <w:r>
        <w:t>ным</w:t>
      </w:r>
      <w:r w:rsidRPr="003853F3">
        <w:t xml:space="preserve"> в </w:t>
      </w:r>
      <w:fldSimple w:instr=" REF _Ref413974944 \r \h  \* MERGEFORMAT ">
        <w:r w:rsidR="008E1C5E">
          <w:t>1.1.5</w:t>
        </w:r>
      </w:fldSimple>
      <w:r w:rsidR="00FB5C7F">
        <w:t>. Для этого использовать сохранё</w:t>
      </w:r>
      <w:r w:rsidRPr="003853F3">
        <w:t>нную упаковку.</w:t>
      </w:r>
    </w:p>
    <w:p w:rsidR="00EE22E4" w:rsidRDefault="00EE22E4" w:rsidP="008C39A4">
      <w:pPr>
        <w:pStyle w:val="10"/>
        <w:rPr>
          <w:lang w:val="ru-RU"/>
        </w:rPr>
      </w:pPr>
      <w:bookmarkStart w:id="97" w:name="_Toc452454021"/>
      <w:bookmarkStart w:id="98" w:name="_Toc5177449"/>
      <w:bookmarkStart w:id="99" w:name="_Toc14352633"/>
      <w:bookmarkStart w:id="100" w:name="_Toc17798854"/>
      <w:bookmarkStart w:id="101" w:name="_Ref413974926"/>
      <w:bookmarkStart w:id="102" w:name="_Toc419910154"/>
      <w:bookmarkStart w:id="103" w:name="_Toc116042826"/>
      <w:bookmarkEnd w:id="91"/>
      <w:bookmarkEnd w:id="92"/>
      <w:bookmarkEnd w:id="93"/>
      <w:bookmarkEnd w:id="94"/>
      <w:bookmarkEnd w:id="95"/>
      <w:r w:rsidRPr="000C2DB1">
        <w:rPr>
          <w:lang w:val="ru-RU"/>
        </w:rPr>
        <w:lastRenderedPageBreak/>
        <w:t>Текущий ремонт</w:t>
      </w:r>
      <w:bookmarkEnd w:id="97"/>
      <w:bookmarkEnd w:id="98"/>
      <w:bookmarkEnd w:id="99"/>
      <w:bookmarkEnd w:id="100"/>
      <w:bookmarkEnd w:id="103"/>
    </w:p>
    <w:p w:rsidR="00EE22E4" w:rsidRPr="000C2DB1" w:rsidRDefault="00EE22E4" w:rsidP="00EE22E4">
      <w:pPr>
        <w:pStyle w:val="21"/>
      </w:pPr>
      <w:bookmarkStart w:id="104" w:name="_Toc467759151"/>
      <w:bookmarkStart w:id="105" w:name="_Toc359918"/>
      <w:bookmarkStart w:id="106" w:name="_Toc5177451"/>
      <w:bookmarkStart w:id="107" w:name="_Toc14352635"/>
      <w:bookmarkStart w:id="108" w:name="_Toc17798856"/>
      <w:bookmarkStart w:id="109" w:name="_Toc116042827"/>
      <w:r w:rsidRPr="000C2DB1">
        <w:t>Общие указания и меры безопасности</w:t>
      </w:r>
      <w:bookmarkEnd w:id="104"/>
      <w:bookmarkEnd w:id="105"/>
      <w:bookmarkEnd w:id="106"/>
      <w:bookmarkEnd w:id="107"/>
      <w:bookmarkEnd w:id="108"/>
      <w:bookmarkEnd w:id="109"/>
    </w:p>
    <w:p w:rsidR="00EE22E4" w:rsidRDefault="00EE22E4" w:rsidP="00EE22E4">
      <w:pPr>
        <w:pStyle w:val="3e"/>
      </w:pPr>
      <w:r w:rsidRPr="001E36C2">
        <w:t xml:space="preserve">При проведении </w:t>
      </w:r>
      <w:r>
        <w:t>текущего ремонта</w:t>
      </w:r>
      <w:r w:rsidRPr="001E36C2">
        <w:t xml:space="preserve"> необходимо соблюдать общие требования техники безопасности при эксплуатации электроуст</w:t>
      </w:r>
      <w:r>
        <w:t>ановок</w:t>
      </w:r>
      <w:r w:rsidRPr="001E36C2">
        <w:t xml:space="preserve"> с напряжением до 1000 В.</w:t>
      </w:r>
    </w:p>
    <w:p w:rsidR="00EE22E4" w:rsidRDefault="00EE22E4" w:rsidP="00EE22E4">
      <w:pPr>
        <w:pStyle w:val="3e"/>
      </w:pPr>
      <w:r w:rsidRPr="001E36C2">
        <w:t xml:space="preserve">При проведении </w:t>
      </w:r>
      <w:r>
        <w:t>текущего ремонта</w:t>
      </w:r>
      <w:r w:rsidRPr="001E36C2">
        <w:t xml:space="preserve"> запрещается:</w:t>
      </w:r>
    </w:p>
    <w:p w:rsidR="00EE22E4" w:rsidRDefault="00EE22E4" w:rsidP="00EE22E4">
      <w:pPr>
        <w:pStyle w:val="-1"/>
      </w:pPr>
      <w:r>
        <w:t xml:space="preserve">нарушать или удалять </w:t>
      </w:r>
      <w:r w:rsidRPr="00546B5E">
        <w:t>бумажны</w:t>
      </w:r>
      <w:r>
        <w:t>е</w:t>
      </w:r>
      <w:r w:rsidRPr="00546B5E">
        <w:t xml:space="preserve"> пломб</w:t>
      </w:r>
      <w:r>
        <w:t>ы</w:t>
      </w:r>
      <w:r w:rsidRPr="00546B5E">
        <w:t xml:space="preserve"> </w:t>
      </w:r>
      <w:r w:rsidRPr="00815E4A">
        <w:t>ОТК предприятия-изготовителя (поставщика</w:t>
      </w:r>
      <w:r>
        <w:t>)</w:t>
      </w:r>
      <w:r w:rsidRPr="00EE22E4">
        <w:t xml:space="preserve"> </w:t>
      </w:r>
      <w:r w:rsidRPr="00815E4A">
        <w:t>покупных изделий</w:t>
      </w:r>
      <w:r>
        <w:t>,</w:t>
      </w:r>
      <w:r w:rsidRPr="00815E4A">
        <w:t xml:space="preserve"> препятствующи</w:t>
      </w:r>
      <w:r>
        <w:t>е</w:t>
      </w:r>
      <w:r w:rsidRPr="00815E4A">
        <w:t xml:space="preserve"> несанкционированному вскрытию</w:t>
      </w:r>
      <w:r>
        <w:t xml:space="preserve"> корпусов аппаратных средств; </w:t>
      </w:r>
    </w:p>
    <w:p w:rsidR="00EE22E4" w:rsidRDefault="00EE22E4" w:rsidP="00EE22E4">
      <w:pPr>
        <w:pStyle w:val="-1"/>
      </w:pPr>
      <w:r w:rsidRPr="001E36C2">
        <w:t xml:space="preserve">подключать </w:t>
      </w:r>
      <w:r w:rsidRPr="005C1076">
        <w:t>технически</w:t>
      </w:r>
      <w:r>
        <w:t>е</w:t>
      </w:r>
      <w:r w:rsidRPr="005C1076">
        <w:t xml:space="preserve"> средств</w:t>
      </w:r>
      <w:r>
        <w:t>а</w:t>
      </w:r>
      <w:r w:rsidRPr="005C1076">
        <w:t>, не входящи</w:t>
      </w:r>
      <w:r>
        <w:t>е</w:t>
      </w:r>
      <w:r w:rsidRPr="005C1076">
        <w:t xml:space="preserve"> в комплект поставки изделия</w:t>
      </w:r>
      <w:r w:rsidRPr="001E36C2">
        <w:t>;</w:t>
      </w:r>
    </w:p>
    <w:p w:rsidR="00EE22E4" w:rsidRDefault="00EE22E4" w:rsidP="00EE22E4">
      <w:pPr>
        <w:pStyle w:val="-1"/>
      </w:pPr>
      <w:proofErr w:type="gramStart"/>
      <w:r w:rsidRPr="005E01CF">
        <w:t>устан</w:t>
      </w:r>
      <w:r>
        <w:t>а</w:t>
      </w:r>
      <w:r w:rsidRPr="005E01CF">
        <w:t>вл</w:t>
      </w:r>
      <w:r>
        <w:t>ивать в изделие или</w:t>
      </w:r>
      <w:r w:rsidRPr="005E01CF">
        <w:t xml:space="preserve"> удал</w:t>
      </w:r>
      <w:r>
        <w:t>ять</w:t>
      </w:r>
      <w:r w:rsidRPr="005E01CF">
        <w:t xml:space="preserve"> из издели</w:t>
      </w:r>
      <w:r>
        <w:t>я</w:t>
      </w:r>
      <w:r w:rsidRPr="005E01CF">
        <w:t xml:space="preserve"> ПО, не входящее (входящее) в комплект поставки изделия</w:t>
      </w:r>
      <w:r>
        <w:t>;</w:t>
      </w:r>
      <w:proofErr w:type="gramEnd"/>
    </w:p>
    <w:p w:rsidR="00EE22E4" w:rsidRDefault="00EE22E4" w:rsidP="00EE22E4">
      <w:pPr>
        <w:pStyle w:val="-1"/>
      </w:pPr>
      <w:r w:rsidRPr="001E36C2">
        <w:t>включать изделие и отдельные устройства при неисправных кабелях электропитания;</w:t>
      </w:r>
    </w:p>
    <w:p w:rsidR="00EE22E4" w:rsidRDefault="00EE22E4" w:rsidP="00EE22E4">
      <w:pPr>
        <w:pStyle w:val="-1"/>
      </w:pPr>
      <w:r>
        <w:t>выполня</w:t>
      </w:r>
      <w:r w:rsidRPr="001E36C2">
        <w:t>ть ремонтные работы при включенном напряжении сети</w:t>
      </w:r>
      <w:r>
        <w:t xml:space="preserve"> электропитания</w:t>
      </w:r>
      <w:r w:rsidRPr="001E36C2">
        <w:t>.</w:t>
      </w:r>
    </w:p>
    <w:p w:rsidR="00EE22E4" w:rsidRDefault="000A2BA0" w:rsidP="00EE22E4">
      <w:pPr>
        <w:pStyle w:val="3e"/>
      </w:pPr>
      <w:r w:rsidRPr="000C2DB1">
        <w:t>Текущий</w:t>
      </w:r>
      <w:r>
        <w:t xml:space="preserve"> ремонт</w:t>
      </w:r>
      <w:r w:rsidR="00D031B2" w:rsidRPr="000C2DB1">
        <w:t xml:space="preserve"> неисправных </w:t>
      </w:r>
      <w:r w:rsidR="00D031B2">
        <w:t>аппаратных средств</w:t>
      </w:r>
      <w:r w:rsidR="00D031B2" w:rsidRPr="000C2DB1">
        <w:t xml:space="preserve"> </w:t>
      </w:r>
      <w:r w:rsidR="00D031B2">
        <w:t>из состава изделия</w:t>
      </w:r>
      <w:r w:rsidR="00D031B2" w:rsidRPr="000C2DB1">
        <w:t xml:space="preserve"> в случае выхода </w:t>
      </w:r>
      <w:r w:rsidR="00D031B2">
        <w:t xml:space="preserve">их </w:t>
      </w:r>
      <w:r w:rsidR="00D031B2" w:rsidRPr="000C2DB1">
        <w:t>из строя в процессе эксплуатации</w:t>
      </w:r>
      <w:r w:rsidR="00D031B2">
        <w:t xml:space="preserve"> проводить</w:t>
      </w:r>
      <w:r w:rsidR="00D031B2" w:rsidRPr="000C2DB1">
        <w:t xml:space="preserve"> силами обслуживающего персонала</w:t>
      </w:r>
      <w:r w:rsidR="00D031B2">
        <w:t xml:space="preserve">, для чего выполнить </w:t>
      </w:r>
      <w:r w:rsidR="00D031B2" w:rsidRPr="000C2DB1">
        <w:t>замен</w:t>
      </w:r>
      <w:r w:rsidR="00D031B2">
        <w:t xml:space="preserve">у неисправного аппаратного средства на </w:t>
      </w:r>
      <w:r w:rsidR="00D031B2" w:rsidRPr="000C2DB1">
        <w:t>соответствующ</w:t>
      </w:r>
      <w:r w:rsidR="00D031B2">
        <w:t xml:space="preserve">ее аппаратное средство из состава ЗИП-О, указанного в документе </w:t>
      </w:r>
      <w:r w:rsidR="007D7072">
        <w:rPr>
          <w:noProof/>
        </w:rPr>
        <w:t>ВБМА.000000.000</w:t>
      </w:r>
      <w:r w:rsidR="00D031B2">
        <w:rPr>
          <w:noProof/>
        </w:rPr>
        <w:t>ЗИ «</w:t>
      </w:r>
      <w:r w:rsidR="006C25D8">
        <w:rPr>
          <w:noProof/>
        </w:rPr>
        <w:t>Комплекс средств автоматизации информационно-аналитической деятельности НЦУЯО</w:t>
      </w:r>
      <w:r w:rsidR="00D031B2">
        <w:rPr>
          <w:noProof/>
        </w:rPr>
        <w:t>. Ведомость одиночного комплекта ЗИП».</w:t>
      </w:r>
    </w:p>
    <w:p w:rsidR="00D031B2" w:rsidRDefault="00D031B2" w:rsidP="00D031B2">
      <w:r w:rsidRPr="001E36C2">
        <w:t xml:space="preserve">В случае невозможности устранить неисправность </w:t>
      </w:r>
      <w:r w:rsidRPr="000C2DB1">
        <w:t>замен</w:t>
      </w:r>
      <w:r>
        <w:t xml:space="preserve">ой неисправного аппаратного средства на </w:t>
      </w:r>
      <w:r w:rsidRPr="000C2DB1">
        <w:t>соответствующ</w:t>
      </w:r>
      <w:r>
        <w:t xml:space="preserve">ее аппаратное средство из состава ЗИП-О, указанного в документе </w:t>
      </w:r>
      <w:r w:rsidR="007D7072">
        <w:rPr>
          <w:noProof/>
        </w:rPr>
        <w:t>ВБМА.000000.000</w:t>
      </w:r>
      <w:r>
        <w:rPr>
          <w:noProof/>
        </w:rPr>
        <w:t>ЗИ «</w:t>
      </w:r>
      <w:r w:rsidR="006C25D8">
        <w:rPr>
          <w:noProof/>
        </w:rPr>
        <w:t>Комплекс средств автоматизации информационно-аналитической деятельности НЦУЯО</w:t>
      </w:r>
      <w:r>
        <w:rPr>
          <w:noProof/>
        </w:rPr>
        <w:t>. Ведомость одиночного комплекта ЗИП»,</w:t>
      </w:r>
      <w:r w:rsidRPr="004F1A12">
        <w:t xml:space="preserve"> </w:t>
      </w:r>
      <w:r>
        <w:t xml:space="preserve">следует обратиться </w:t>
      </w:r>
      <w:proofErr w:type="gramStart"/>
      <w:r>
        <w:t>на</w:t>
      </w:r>
      <w:proofErr w:type="gramEnd"/>
      <w:r>
        <w:t xml:space="preserve"> предприятие-изготовитель.</w:t>
      </w:r>
    </w:p>
    <w:p w:rsidR="000A2BA0" w:rsidRPr="000A2BA0" w:rsidRDefault="000A2BA0" w:rsidP="000A2BA0">
      <w:pPr>
        <w:pStyle w:val="3e"/>
      </w:pPr>
      <w:r w:rsidRPr="000A2BA0">
        <w:t>Поиск неисправностей проводить последовательным анализом причин, приведших к неисправности или отказу, и выявления вышедшей из строя составной части изделия</w:t>
      </w:r>
      <w:r>
        <w:t xml:space="preserve">. </w:t>
      </w:r>
      <w:r w:rsidR="001C5600" w:rsidRPr="00C17EAD">
        <w:t>Перечень возможных неисправностей</w:t>
      </w:r>
      <w:r w:rsidR="001C5600">
        <w:t xml:space="preserve"> аппаратных средств, входящих в состав изделия, возможные причины и методы их устранения </w:t>
      </w:r>
      <w:r>
        <w:t xml:space="preserve">указан в </w:t>
      </w:r>
      <w:r w:rsidR="00D86640">
        <w:fldChar w:fldCharType="begin"/>
      </w:r>
      <w:r w:rsidR="001C5600">
        <w:instrText xml:space="preserve"> REF _Ref498007853 \r \h </w:instrText>
      </w:r>
      <w:r w:rsidR="00D86640">
        <w:fldChar w:fldCharType="separate"/>
      </w:r>
      <w:r w:rsidR="008E1C5E">
        <w:t>2.3.3.2</w:t>
      </w:r>
      <w:r w:rsidR="00D86640">
        <w:fldChar w:fldCharType="end"/>
      </w:r>
      <w:r>
        <w:t>.</w:t>
      </w:r>
    </w:p>
    <w:p w:rsidR="00D031B2" w:rsidRDefault="00D031B2" w:rsidP="00D031B2">
      <w:pPr>
        <w:pStyle w:val="3e"/>
      </w:pPr>
      <w:r>
        <w:t>Информацию</w:t>
      </w:r>
      <w:r w:rsidRPr="00B37F42">
        <w:t xml:space="preserve"> о выявленных неисправностях, их устранении и использовании</w:t>
      </w:r>
      <w:r>
        <w:t xml:space="preserve"> ЗИП-О</w:t>
      </w:r>
      <w:r w:rsidRPr="00B37F42">
        <w:t xml:space="preserve"> зан</w:t>
      </w:r>
      <w:r>
        <w:t>ес</w:t>
      </w:r>
      <w:r w:rsidRPr="00B37F42">
        <w:t>т</w:t>
      </w:r>
      <w:r>
        <w:t>и</w:t>
      </w:r>
      <w:r w:rsidRPr="00B37F42">
        <w:t xml:space="preserve"> в раздел 12</w:t>
      </w:r>
      <w:r>
        <w:t xml:space="preserve"> «</w:t>
      </w:r>
      <w:r w:rsidRPr="00FB0A2F">
        <w:t>Работы при эксплуатации</w:t>
      </w:r>
      <w:r>
        <w:t xml:space="preserve">» документа </w:t>
      </w:r>
      <w:r w:rsidR="007D7072">
        <w:t>ВБМА.000000.000</w:t>
      </w:r>
      <w:r>
        <w:rPr>
          <w:noProof/>
        </w:rPr>
        <w:t>ПС «</w:t>
      </w:r>
      <w:r w:rsidR="00D86640">
        <w:rPr>
          <w:noProof/>
        </w:rPr>
        <w:fldChar w:fldCharType="begin"/>
      </w:r>
      <w:r>
        <w:rPr>
          <w:noProof/>
        </w:rPr>
        <w:instrText xml:space="preserve"> REF MakeName \h </w:instrText>
      </w:r>
      <w:r w:rsidR="00D86640">
        <w:rPr>
          <w:noProof/>
        </w:rPr>
      </w:r>
      <w:r w:rsidR="00D86640">
        <w:rPr>
          <w:noProof/>
        </w:rPr>
        <w:fldChar w:fldCharType="separate"/>
      </w:r>
      <w:r w:rsidR="008E1C5E">
        <w:rPr>
          <w:noProof/>
        </w:rPr>
        <w:t>Пункт удаленного доступа</w:t>
      </w:r>
      <w:r w:rsidR="00D86640">
        <w:rPr>
          <w:noProof/>
        </w:rPr>
        <w:fldChar w:fldCharType="end"/>
      </w:r>
      <w:r>
        <w:rPr>
          <w:noProof/>
        </w:rPr>
        <w:t>. Паспорт»</w:t>
      </w:r>
      <w:r>
        <w:t>.</w:t>
      </w:r>
    </w:p>
    <w:p w:rsidR="005F0D4B" w:rsidRDefault="005F0D4B" w:rsidP="00D031B2">
      <w:pPr>
        <w:pStyle w:val="3e"/>
      </w:pPr>
      <w:r>
        <w:t xml:space="preserve">Перед проведением текущего ремонта убедиться, что изделие выключено, как указано в </w:t>
      </w:r>
      <w:r w:rsidR="00D86640">
        <w:fldChar w:fldCharType="begin"/>
      </w:r>
      <w:r>
        <w:instrText xml:space="preserve"> REF _Ref20913917 \r \h </w:instrText>
      </w:r>
      <w:r w:rsidR="00D86640">
        <w:fldChar w:fldCharType="separate"/>
      </w:r>
      <w:r w:rsidR="008E1C5E">
        <w:t>2.3.4</w:t>
      </w:r>
      <w:r w:rsidR="00D86640">
        <w:fldChar w:fldCharType="end"/>
      </w:r>
      <w:r>
        <w:t>.</w:t>
      </w:r>
    </w:p>
    <w:p w:rsidR="005F0D4B" w:rsidRDefault="005F0D4B" w:rsidP="005F0D4B">
      <w:pPr>
        <w:pStyle w:val="21"/>
      </w:pPr>
      <w:bookmarkStart w:id="110" w:name="_Ref20915798"/>
      <w:bookmarkStart w:id="111" w:name="_Toc116042828"/>
      <w:r w:rsidRPr="000C2DB1">
        <w:t>Текущий ремонт</w:t>
      </w:r>
      <w:r>
        <w:t xml:space="preserve"> системного блока</w:t>
      </w:r>
      <w:bookmarkEnd w:id="110"/>
      <w:bookmarkEnd w:id="111"/>
    </w:p>
    <w:p w:rsidR="002B78A7" w:rsidRPr="002B78A7" w:rsidRDefault="002B78A7" w:rsidP="005F0D4B">
      <w:pPr>
        <w:pStyle w:val="3e"/>
      </w:pPr>
      <w:bookmarkStart w:id="112" w:name="_Ref20913344"/>
      <w:r>
        <w:t>Отсоединить</w:t>
      </w:r>
      <w:r w:rsidRPr="005F0D4B">
        <w:t xml:space="preserve"> </w:t>
      </w:r>
      <w:r>
        <w:t>кабель электропитания системного блока от ИБП.</w:t>
      </w:r>
    </w:p>
    <w:p w:rsidR="005F0D4B" w:rsidRDefault="00DB3140" w:rsidP="005F0D4B">
      <w:pPr>
        <w:pStyle w:val="3e"/>
      </w:pPr>
      <w:r>
        <w:t>От</w:t>
      </w:r>
      <w:r w:rsidRPr="00075D1A">
        <w:t>вернуть винты крепления разъёмов кабеля с разъёмом DVI-D из состава монитора на системном блоке и на мониторе.</w:t>
      </w:r>
      <w:r>
        <w:t xml:space="preserve"> </w:t>
      </w:r>
      <w:r w:rsidR="005F0D4B">
        <w:t>Отсоединить</w:t>
      </w:r>
      <w:r w:rsidR="005F0D4B" w:rsidRPr="005F0D4B">
        <w:t xml:space="preserve"> </w:t>
      </w:r>
      <w:r w:rsidR="005F0D4B" w:rsidRPr="00075D1A">
        <w:t>кабел</w:t>
      </w:r>
      <w:r w:rsidR="005F0D4B">
        <w:t>ь</w:t>
      </w:r>
      <w:r w:rsidR="005F0D4B" w:rsidRPr="00075D1A">
        <w:t xml:space="preserve"> с разъёмом DVI-D из состава монитора</w:t>
      </w:r>
      <w:r>
        <w:t xml:space="preserve"> </w:t>
      </w:r>
      <w:r w:rsidR="005F0D4B">
        <w:t>от системного блока.</w:t>
      </w:r>
    </w:p>
    <w:p w:rsidR="005F0D4B" w:rsidRDefault="00DB3140" w:rsidP="002B78A7">
      <w:pPr>
        <w:pStyle w:val="3e"/>
      </w:pPr>
      <w:r>
        <w:t>Отсоединить</w:t>
      </w:r>
      <w:r w:rsidRPr="005F0D4B">
        <w:t xml:space="preserve"> </w:t>
      </w:r>
      <w:r>
        <w:t xml:space="preserve">кабель манипулятора «мышь», кабель клавиатуры, </w:t>
      </w:r>
      <w:proofErr w:type="spellStart"/>
      <w:r>
        <w:t>патч-корд</w:t>
      </w:r>
      <w:proofErr w:type="spellEnd"/>
      <w:r>
        <w:t xml:space="preserve"> от системного блока.</w:t>
      </w:r>
    </w:p>
    <w:p w:rsidR="005F0D4B" w:rsidRPr="001C5600" w:rsidRDefault="005F0D4B" w:rsidP="005F0D4B">
      <w:pPr>
        <w:pStyle w:val="3e"/>
        <w:rPr>
          <w:spacing w:val="-6"/>
        </w:rPr>
      </w:pPr>
      <w:proofErr w:type="gramStart"/>
      <w:r w:rsidRPr="001C5600">
        <w:rPr>
          <w:spacing w:val="-6"/>
        </w:rPr>
        <w:t>Заменить неисправный системный блок на системный</w:t>
      </w:r>
      <w:proofErr w:type="gramEnd"/>
      <w:r w:rsidRPr="001C5600">
        <w:rPr>
          <w:spacing w:val="-6"/>
        </w:rPr>
        <w:t xml:space="preserve"> блок из состава ЗИП-О, указанного в документе </w:t>
      </w:r>
      <w:r w:rsidR="007D7072">
        <w:rPr>
          <w:noProof/>
          <w:spacing w:val="-6"/>
        </w:rPr>
        <w:t>ВБМА.000000.000</w:t>
      </w:r>
      <w:r w:rsidRPr="001C5600">
        <w:rPr>
          <w:noProof/>
          <w:spacing w:val="-6"/>
        </w:rPr>
        <w:t>ЗИ «</w:t>
      </w:r>
      <w:r w:rsidR="006C25D8">
        <w:rPr>
          <w:noProof/>
          <w:spacing w:val="-6"/>
        </w:rPr>
        <w:t>Комплекс средств автоматизации информационно-аналитической деятельности НЦУЯО</w:t>
      </w:r>
      <w:r w:rsidRPr="001C5600">
        <w:rPr>
          <w:noProof/>
          <w:spacing w:val="-6"/>
        </w:rPr>
        <w:t>. Ведомость одиночного комплекта ЗИП».</w:t>
      </w:r>
    </w:p>
    <w:p w:rsidR="005F0D4B" w:rsidRDefault="005F0D4B" w:rsidP="005F0D4B">
      <w:pPr>
        <w:pStyle w:val="3e"/>
      </w:pPr>
      <w:r>
        <w:t xml:space="preserve">Подключить к системному блоку </w:t>
      </w:r>
      <w:r w:rsidRPr="00075D1A">
        <w:t>кабел</w:t>
      </w:r>
      <w:r>
        <w:t>ь</w:t>
      </w:r>
      <w:r w:rsidRPr="00075D1A">
        <w:t xml:space="preserve"> с разъёмом DVI-D из состава монитора</w:t>
      </w:r>
      <w:r>
        <w:t>.</w:t>
      </w:r>
      <w:r w:rsidR="00DB3140">
        <w:t xml:space="preserve"> </w:t>
      </w:r>
      <w:r w:rsidR="00DB3140" w:rsidRPr="00075D1A">
        <w:t>Завернуть винты крепления разъёмов кабеля с разъёмом DVI-D из состава монитора на системном блоке и на мониторе.</w:t>
      </w:r>
    </w:p>
    <w:p w:rsidR="00DB3140" w:rsidRDefault="00DB3140" w:rsidP="005F0D4B">
      <w:pPr>
        <w:pStyle w:val="3e"/>
      </w:pPr>
      <w:r>
        <w:lastRenderedPageBreak/>
        <w:t xml:space="preserve">Подключить к системному блоку кабель манипулятора «мышь», кабель клавиатуры, </w:t>
      </w:r>
      <w:proofErr w:type="spellStart"/>
      <w:r>
        <w:t>патч-корд</w:t>
      </w:r>
      <w:proofErr w:type="spellEnd"/>
      <w:r>
        <w:t>.</w:t>
      </w:r>
    </w:p>
    <w:p w:rsidR="005F0D4B" w:rsidRDefault="005F0D4B" w:rsidP="005F0D4B">
      <w:pPr>
        <w:pStyle w:val="3e"/>
      </w:pPr>
      <w:r>
        <w:t>П</w:t>
      </w:r>
      <w:r w:rsidRPr="00CD7920">
        <w:t>одключить</w:t>
      </w:r>
      <w:r>
        <w:t xml:space="preserve"> с</w:t>
      </w:r>
      <w:r w:rsidRPr="00304EEB">
        <w:t>истемн</w:t>
      </w:r>
      <w:r>
        <w:t>ый</w:t>
      </w:r>
      <w:r w:rsidRPr="00304EEB">
        <w:t xml:space="preserve"> блок</w:t>
      </w:r>
      <w:r>
        <w:t xml:space="preserve"> </w:t>
      </w:r>
      <w:proofErr w:type="gramStart"/>
      <w:r w:rsidRPr="00CD7920">
        <w:t xml:space="preserve">при помощи </w:t>
      </w:r>
      <w:r>
        <w:t>кабеля электропитания к любой из розеток с резервным питанием от аккумуляторной батареи</w:t>
      </w:r>
      <w:proofErr w:type="gramEnd"/>
      <w:r w:rsidRPr="009D075C">
        <w:t xml:space="preserve"> </w:t>
      </w:r>
      <w:r>
        <w:t>ИБП.</w:t>
      </w:r>
    </w:p>
    <w:p w:rsidR="005F0D4B" w:rsidRDefault="005F0D4B" w:rsidP="005F0D4B">
      <w:pPr>
        <w:pStyle w:val="3e"/>
      </w:pPr>
      <w:r>
        <w:t xml:space="preserve">Включить изделие, как указано в </w:t>
      </w:r>
      <w:r w:rsidR="00D86640">
        <w:fldChar w:fldCharType="begin"/>
      </w:r>
      <w:r>
        <w:instrText xml:space="preserve"> REF _Ref20913958 \r \h </w:instrText>
      </w:r>
      <w:r w:rsidR="00D86640">
        <w:fldChar w:fldCharType="separate"/>
      </w:r>
      <w:r w:rsidR="008E1C5E">
        <w:t>2.2.3</w:t>
      </w:r>
      <w:r w:rsidR="00D86640">
        <w:fldChar w:fldCharType="end"/>
      </w:r>
      <w:r>
        <w:t>. Убедиться, что ПЭВМ нормально включается.</w:t>
      </w:r>
    </w:p>
    <w:p w:rsidR="005F0D4B" w:rsidRDefault="005F0D4B" w:rsidP="005F0D4B">
      <w:pPr>
        <w:pStyle w:val="3e"/>
      </w:pPr>
      <w:r>
        <w:t>Выполнить установку</w:t>
      </w:r>
      <w:r w:rsidRPr="005F0D4B">
        <w:t xml:space="preserve"> </w:t>
      </w:r>
      <w:r>
        <w:t xml:space="preserve">с НЗ </w:t>
      </w:r>
      <w:r w:rsidRPr="007111CA">
        <w:t>под уч</w:t>
      </w:r>
      <w:r>
        <w:t xml:space="preserve">ётной записью с правами администратора </w:t>
      </w:r>
      <w:r w:rsidR="00FF6675">
        <w:rPr>
          <w:rFonts w:eastAsia="MS Mincho"/>
        </w:rPr>
        <w:t>ПК</w:t>
      </w:r>
      <w:r w:rsidR="00A12576">
        <w:rPr>
          <w:rFonts w:eastAsia="MS Mincho"/>
        </w:rPr>
        <w:t> </w:t>
      </w:r>
      <w:r w:rsidR="00FF6675">
        <w:rPr>
          <w:rFonts w:eastAsia="MS Mincho"/>
        </w:rPr>
        <w:t>ПООС</w:t>
      </w:r>
      <w:r w:rsidRPr="007111CA">
        <w:t xml:space="preserve"> в соответствии с разделом</w:t>
      </w:r>
      <w:r>
        <w:t> </w:t>
      </w:r>
      <w:r w:rsidRPr="007111CA">
        <w:t xml:space="preserve">3 </w:t>
      </w:r>
      <w:r w:rsidRPr="001B54BD">
        <w:t>документа</w:t>
      </w:r>
      <w:r w:rsidRPr="007111CA">
        <w:t xml:space="preserve"> </w:t>
      </w:r>
      <w:r w:rsidR="007D7072">
        <w:t>ВБМА.00000</w:t>
      </w:r>
      <w:r w:rsidR="00FF6675">
        <w:t>-01</w:t>
      </w:r>
      <w:r>
        <w:t> </w:t>
      </w:r>
      <w:r w:rsidR="007D7072">
        <w:t>0</w:t>
      </w:r>
      <w:r w:rsidRPr="003D5FC5">
        <w:t>1</w:t>
      </w:r>
      <w:r>
        <w:t> 01 «</w:t>
      </w:r>
      <w:r w:rsidR="00FF6675">
        <w:t>Программный комплекс получения оповещений и обмена сообщениями</w:t>
      </w:r>
      <w:r>
        <w:t xml:space="preserve">. Описание применения». </w:t>
      </w:r>
    </w:p>
    <w:p w:rsidR="005F0D4B" w:rsidRDefault="005F0D4B" w:rsidP="005F0D4B">
      <w:pPr>
        <w:pStyle w:val="3e"/>
      </w:pPr>
      <w:r>
        <w:t xml:space="preserve">Проверить установку </w:t>
      </w:r>
      <w:r w:rsidR="00FF6675">
        <w:rPr>
          <w:rFonts w:eastAsia="MS Mincho"/>
        </w:rPr>
        <w:t>ПК ПООС</w:t>
      </w:r>
      <w:r>
        <w:rPr>
          <w:rFonts w:eastAsia="MS Mincho"/>
        </w:rPr>
        <w:t xml:space="preserve">, </w:t>
      </w:r>
      <w:r>
        <w:t>для чего:</w:t>
      </w:r>
    </w:p>
    <w:p w:rsidR="005F0D4B" w:rsidRDefault="005F0D4B" w:rsidP="005F0D4B">
      <w:pPr>
        <w:pStyle w:val="-1"/>
      </w:pPr>
      <w:r>
        <w:t>п</w:t>
      </w:r>
      <w:r w:rsidRPr="009D69D8">
        <w:t>ровести контроль состояния (верификацию файлов) инсталлированно</w:t>
      </w:r>
      <w:r>
        <w:t>го</w:t>
      </w:r>
      <w:r w:rsidRPr="009D69D8">
        <w:t xml:space="preserve"> </w:t>
      </w:r>
      <w:r w:rsidR="00FF6675">
        <w:rPr>
          <w:rFonts w:eastAsia="MS Mincho"/>
        </w:rPr>
        <w:t>ПК ПООС</w:t>
      </w:r>
      <w:r>
        <w:rPr>
          <w:rFonts w:eastAsia="MS Mincho"/>
        </w:rPr>
        <w:t xml:space="preserve"> </w:t>
      </w:r>
      <w:r w:rsidRPr="009D69D8">
        <w:t>в соответствии с разделом</w:t>
      </w:r>
      <w:r>
        <w:t> </w:t>
      </w:r>
      <w:r w:rsidRPr="009D69D8">
        <w:t xml:space="preserve">5 </w:t>
      </w:r>
      <w:r>
        <w:t>«</w:t>
      </w:r>
      <w:r w:rsidRPr="00FD2234">
        <w:t>Периодический к</w:t>
      </w:r>
      <w:r>
        <w:t xml:space="preserve">онтроль основных характеристик </w:t>
      </w:r>
      <w:r w:rsidRPr="00FD2234">
        <w:t>при эксплуатации и хранении</w:t>
      </w:r>
      <w:r>
        <w:t>»</w:t>
      </w:r>
      <w:r w:rsidRPr="00FD2234">
        <w:t xml:space="preserve"> </w:t>
      </w:r>
      <w:r w:rsidRPr="009D69D8">
        <w:t xml:space="preserve">документа </w:t>
      </w:r>
      <w:r w:rsidR="007D7072">
        <w:t>ВБМА.00000</w:t>
      </w:r>
      <w:r w:rsidR="00FF6675">
        <w:t>-01</w:t>
      </w:r>
      <w:r w:rsidR="007D7072">
        <w:t> 01</w:t>
      </w:r>
      <w:r w:rsidRPr="009D69D8">
        <w:t> 01 «</w:t>
      </w:r>
      <w:r w:rsidR="00FF6675">
        <w:t>Программный комплекс получения оповещений и обмена сообщениями</w:t>
      </w:r>
      <w:r>
        <w:t>. Формуляр»;</w:t>
      </w:r>
    </w:p>
    <w:p w:rsidR="005F0D4B" w:rsidRPr="005F0D4B" w:rsidRDefault="005F0D4B" w:rsidP="005F0D4B">
      <w:pPr>
        <w:pStyle w:val="-1"/>
      </w:pPr>
      <w:r>
        <w:t xml:space="preserve">запустить </w:t>
      </w:r>
      <w:r w:rsidR="00FF6675">
        <w:rPr>
          <w:rFonts w:eastAsia="MS Mincho"/>
        </w:rPr>
        <w:t>ПК ПООС</w:t>
      </w:r>
      <w:r>
        <w:rPr>
          <w:rFonts w:eastAsia="MS Mincho"/>
        </w:rPr>
        <w:t xml:space="preserve">, </w:t>
      </w:r>
      <w:r>
        <w:t xml:space="preserve">как указано в разделе 4 документа </w:t>
      </w:r>
      <w:r w:rsidR="007D7072">
        <w:t>ВБМА.00000</w:t>
      </w:r>
      <w:r w:rsidR="00FF6675">
        <w:t>-01</w:t>
      </w:r>
      <w:r w:rsidR="007D7072">
        <w:rPr>
          <w:rFonts w:eastAsia="MS Mincho"/>
        </w:rPr>
        <w:t> 0</w:t>
      </w:r>
      <w:r>
        <w:rPr>
          <w:rFonts w:eastAsia="MS Mincho"/>
        </w:rPr>
        <w:t>1 01 «</w:t>
      </w:r>
      <w:r w:rsidR="00FF6675">
        <w:t>Программный комплекс получения оповещений и обмена сообщениями</w:t>
      </w:r>
      <w:r>
        <w:rPr>
          <w:rFonts w:eastAsia="MS Mincho"/>
        </w:rPr>
        <w:t xml:space="preserve">. Описание применения». Убедиться, что </w:t>
      </w:r>
      <w:r w:rsidR="00FF6675">
        <w:rPr>
          <w:rFonts w:eastAsia="MS Mincho"/>
        </w:rPr>
        <w:t>ПК</w:t>
      </w:r>
      <w:r w:rsidR="00A12576">
        <w:rPr>
          <w:rFonts w:eastAsia="MS Mincho"/>
        </w:rPr>
        <w:t> </w:t>
      </w:r>
      <w:r w:rsidR="00FF6675">
        <w:rPr>
          <w:rFonts w:eastAsia="MS Mincho"/>
        </w:rPr>
        <w:t>ПООС</w:t>
      </w:r>
      <w:r>
        <w:rPr>
          <w:rFonts w:eastAsia="MS Mincho"/>
        </w:rPr>
        <w:t xml:space="preserve"> запускается.</w:t>
      </w:r>
    </w:p>
    <w:bookmarkEnd w:id="112"/>
    <w:p w:rsidR="005F0D4B" w:rsidRDefault="00FF6675" w:rsidP="005F0D4B">
      <w:r>
        <w:rPr>
          <w:rFonts w:eastAsia="MS Mincho"/>
        </w:rPr>
        <w:t>ПК</w:t>
      </w:r>
      <w:r w:rsidR="00A12576">
        <w:rPr>
          <w:rFonts w:eastAsia="MS Mincho"/>
        </w:rPr>
        <w:t> </w:t>
      </w:r>
      <w:r>
        <w:rPr>
          <w:rFonts w:eastAsia="MS Mincho"/>
        </w:rPr>
        <w:t>ПООС</w:t>
      </w:r>
      <w:r w:rsidR="005F0D4B">
        <w:rPr>
          <w:rFonts w:eastAsia="MS Mincho"/>
        </w:rPr>
        <w:t xml:space="preserve"> </w:t>
      </w:r>
      <w:r w:rsidR="005F0D4B" w:rsidRPr="007111CA">
        <w:t>счита</w:t>
      </w:r>
      <w:r w:rsidR="005F0D4B">
        <w:t>ю</w:t>
      </w:r>
      <w:r w:rsidR="005F0D4B" w:rsidRPr="007111CA">
        <w:t>т</w:t>
      </w:r>
      <w:r w:rsidR="005F0D4B">
        <w:t xml:space="preserve"> установленным, если успешно проведена верификация и запуск программы.</w:t>
      </w:r>
    </w:p>
    <w:p w:rsidR="005F0D4B" w:rsidRDefault="005F0D4B" w:rsidP="005F0D4B">
      <w:pPr>
        <w:pStyle w:val="21"/>
      </w:pPr>
      <w:bookmarkStart w:id="113" w:name="_Ref20916020"/>
      <w:bookmarkStart w:id="114" w:name="_Toc116042829"/>
      <w:r w:rsidRPr="000C2DB1">
        <w:t>Текущий ремонт</w:t>
      </w:r>
      <w:r>
        <w:t xml:space="preserve"> клавиатуры</w:t>
      </w:r>
      <w:bookmarkEnd w:id="113"/>
      <w:bookmarkEnd w:id="114"/>
    </w:p>
    <w:p w:rsidR="005F0D4B" w:rsidRDefault="005F0D4B" w:rsidP="005F0D4B">
      <w:pPr>
        <w:pStyle w:val="3e"/>
      </w:pPr>
      <w:r>
        <w:t>Отсоединить кабель клавиатуры от системного блока.</w:t>
      </w:r>
    </w:p>
    <w:p w:rsidR="005F0D4B" w:rsidRDefault="005F0D4B" w:rsidP="005F0D4B">
      <w:pPr>
        <w:pStyle w:val="3e"/>
      </w:pPr>
      <w:proofErr w:type="gramStart"/>
      <w:r>
        <w:t>Заменить неисправную клавиатуру на клавиатуру</w:t>
      </w:r>
      <w:proofErr w:type="gramEnd"/>
      <w:r>
        <w:t xml:space="preserve"> из состава ЗИП-О, указанного в документе </w:t>
      </w:r>
      <w:r w:rsidR="007D7072">
        <w:rPr>
          <w:noProof/>
        </w:rPr>
        <w:t>ВБМА.000000.000</w:t>
      </w:r>
      <w:r>
        <w:rPr>
          <w:noProof/>
        </w:rPr>
        <w:t>ЗИ «</w:t>
      </w:r>
      <w:r w:rsidR="006C25D8">
        <w:rPr>
          <w:noProof/>
        </w:rPr>
        <w:t>Комплекс средств автоматизации информационно-аналитической деятельности НЦУЯО</w:t>
      </w:r>
      <w:r>
        <w:rPr>
          <w:noProof/>
        </w:rPr>
        <w:t>. Ведомость одиночного комплекта ЗИП».</w:t>
      </w:r>
    </w:p>
    <w:p w:rsidR="005F0D4B" w:rsidRDefault="005F0D4B" w:rsidP="005F0D4B">
      <w:pPr>
        <w:pStyle w:val="3e"/>
      </w:pPr>
      <w:r>
        <w:t>П</w:t>
      </w:r>
      <w:r w:rsidRPr="00075D1A">
        <w:t xml:space="preserve">одключить </w:t>
      </w:r>
      <w:r>
        <w:t>клавиатуру</w:t>
      </w:r>
      <w:r w:rsidRPr="00304EEB">
        <w:t xml:space="preserve"> </w:t>
      </w:r>
      <w:r>
        <w:t xml:space="preserve">при помощи </w:t>
      </w:r>
      <w:r w:rsidRPr="00C00129">
        <w:t>кабел</w:t>
      </w:r>
      <w:r>
        <w:t>я</w:t>
      </w:r>
      <w:r w:rsidRPr="009D075C">
        <w:t xml:space="preserve"> </w:t>
      </w:r>
      <w:r>
        <w:t>клавиатуры</w:t>
      </w:r>
      <w:r w:rsidRPr="00C00129">
        <w:t xml:space="preserve"> </w:t>
      </w:r>
      <w:r w:rsidRPr="00304EEB">
        <w:t xml:space="preserve">к </w:t>
      </w:r>
      <w:r w:rsidRPr="007F4FC8">
        <w:t>разъёму</w:t>
      </w:r>
      <w:r>
        <w:t xml:space="preserve"> USB-порта</w:t>
      </w:r>
      <w:r w:rsidRPr="007F4FC8">
        <w:t>, расположенному на задней панели системного блока</w:t>
      </w:r>
      <w:r>
        <w:t>.</w:t>
      </w:r>
    </w:p>
    <w:p w:rsidR="005F0D4B" w:rsidRPr="005F0D4B" w:rsidRDefault="005F0D4B" w:rsidP="005F0D4B">
      <w:pPr>
        <w:pStyle w:val="3e"/>
      </w:pPr>
      <w:r>
        <w:t xml:space="preserve">Включить изделие, как указано в </w:t>
      </w:r>
      <w:r w:rsidR="00D86640">
        <w:fldChar w:fldCharType="begin"/>
      </w:r>
      <w:r>
        <w:instrText xml:space="preserve"> REF _Ref20913958 \r \h </w:instrText>
      </w:r>
      <w:r w:rsidR="00D86640">
        <w:fldChar w:fldCharType="separate"/>
      </w:r>
      <w:r w:rsidR="008E1C5E">
        <w:t>2.2.3</w:t>
      </w:r>
      <w:r w:rsidR="00D86640">
        <w:fldChar w:fldCharType="end"/>
      </w:r>
      <w:r>
        <w:t xml:space="preserve">. Убедиться, что </w:t>
      </w:r>
      <w:r w:rsidRPr="005F0D4B">
        <w:rPr>
          <w:spacing w:val="-4"/>
        </w:rPr>
        <w:t>успешно введён пароль пользователя с клавиатуры.</w:t>
      </w:r>
    </w:p>
    <w:p w:rsidR="005F0D4B" w:rsidRDefault="005F0D4B" w:rsidP="005F0D4B">
      <w:pPr>
        <w:pStyle w:val="21"/>
      </w:pPr>
      <w:bookmarkStart w:id="115" w:name="_Ref20916077"/>
      <w:bookmarkStart w:id="116" w:name="_Toc116042830"/>
      <w:r w:rsidRPr="000C2DB1">
        <w:t>Текущий ремонт</w:t>
      </w:r>
      <w:r>
        <w:t xml:space="preserve"> м</w:t>
      </w:r>
      <w:r w:rsidRPr="005F0D4B">
        <w:t>анипулятор</w:t>
      </w:r>
      <w:r>
        <w:t>а</w:t>
      </w:r>
      <w:r w:rsidRPr="005F0D4B">
        <w:t xml:space="preserve"> «мышь»</w:t>
      </w:r>
      <w:bookmarkEnd w:id="115"/>
      <w:bookmarkEnd w:id="116"/>
    </w:p>
    <w:p w:rsidR="005F0D4B" w:rsidRDefault="005F0D4B" w:rsidP="005F0D4B">
      <w:pPr>
        <w:pStyle w:val="3e"/>
      </w:pPr>
      <w:r>
        <w:t>Отсоединить кабель манипулятора «мышь» от системного блока.</w:t>
      </w:r>
    </w:p>
    <w:p w:rsidR="005F0D4B" w:rsidRDefault="005F0D4B" w:rsidP="005F0D4B">
      <w:pPr>
        <w:pStyle w:val="3e"/>
      </w:pPr>
      <w:r>
        <w:t xml:space="preserve">Заменить неисправный манипулятор «мышь» </w:t>
      </w:r>
      <w:proofErr w:type="gramStart"/>
      <w:r>
        <w:t>на</w:t>
      </w:r>
      <w:proofErr w:type="gramEnd"/>
      <w:r>
        <w:t xml:space="preserve"> </w:t>
      </w:r>
      <w:proofErr w:type="gramStart"/>
      <w:r>
        <w:t>манипулятор</w:t>
      </w:r>
      <w:proofErr w:type="gramEnd"/>
      <w:r>
        <w:t xml:space="preserve"> «мышь» из состава ЗИП-О, указанного в документе </w:t>
      </w:r>
      <w:r w:rsidR="007D7072">
        <w:rPr>
          <w:noProof/>
        </w:rPr>
        <w:t>ВБМА.000000.000</w:t>
      </w:r>
      <w:r>
        <w:rPr>
          <w:noProof/>
        </w:rPr>
        <w:t>ЗИ «</w:t>
      </w:r>
      <w:r w:rsidR="006C25D8">
        <w:rPr>
          <w:noProof/>
        </w:rPr>
        <w:t>Комплекс средств автоматизации информационно-аналитической деятельности НЦУЯО</w:t>
      </w:r>
      <w:r>
        <w:rPr>
          <w:noProof/>
        </w:rPr>
        <w:t>. Ведомость одиночного комплекта ЗИП».</w:t>
      </w:r>
    </w:p>
    <w:p w:rsidR="005F0D4B" w:rsidRDefault="005F0D4B" w:rsidP="005F0D4B">
      <w:pPr>
        <w:pStyle w:val="3e"/>
      </w:pPr>
      <w:r>
        <w:t>П</w:t>
      </w:r>
      <w:r w:rsidRPr="00075D1A">
        <w:t xml:space="preserve">одключить </w:t>
      </w:r>
      <w:r>
        <w:t xml:space="preserve">манипулятор «мышь» при помощи </w:t>
      </w:r>
      <w:r w:rsidRPr="00C00129">
        <w:t>кабел</w:t>
      </w:r>
      <w:r>
        <w:t>я</w:t>
      </w:r>
      <w:r w:rsidRPr="009D075C">
        <w:t xml:space="preserve"> </w:t>
      </w:r>
      <w:r>
        <w:t xml:space="preserve">манипулятора «мышь» </w:t>
      </w:r>
      <w:r w:rsidRPr="00304EEB">
        <w:t xml:space="preserve">к </w:t>
      </w:r>
      <w:r w:rsidRPr="007F4FC8">
        <w:t>разъёму</w:t>
      </w:r>
      <w:r>
        <w:t xml:space="preserve"> USB-порта</w:t>
      </w:r>
      <w:r w:rsidRPr="007F4FC8">
        <w:t>, расположенному на задней панели системного блока</w:t>
      </w:r>
      <w:r>
        <w:t>.</w:t>
      </w:r>
    </w:p>
    <w:p w:rsidR="005F0D4B" w:rsidRDefault="005F0D4B" w:rsidP="005F0D4B">
      <w:pPr>
        <w:pStyle w:val="3e"/>
      </w:pPr>
      <w:r>
        <w:t xml:space="preserve">Включить изделие, как указано в </w:t>
      </w:r>
      <w:r w:rsidR="00D86640">
        <w:fldChar w:fldCharType="begin"/>
      </w:r>
      <w:r>
        <w:instrText xml:space="preserve"> REF _Ref20913958 \r \h </w:instrText>
      </w:r>
      <w:r w:rsidR="00D86640">
        <w:fldChar w:fldCharType="separate"/>
      </w:r>
      <w:r w:rsidR="008E1C5E">
        <w:t>2.2.3</w:t>
      </w:r>
      <w:r w:rsidR="00D86640">
        <w:fldChar w:fldCharType="end"/>
      </w:r>
      <w:r>
        <w:t>. Приподнять манипулятор «мышь» от поверхности стола и убедиться, что светится светодиодная подсветка красного цвета на нижней поверхности манипулятора «мышь». Убедиться, что на экране монитора появился и перемещается вместе с перемещением манипулятора «мышь» курсор.</w:t>
      </w:r>
    </w:p>
    <w:p w:rsidR="005F0D4B" w:rsidRDefault="005F0D4B" w:rsidP="005F0D4B">
      <w:pPr>
        <w:pStyle w:val="21"/>
      </w:pPr>
      <w:bookmarkStart w:id="117" w:name="_Ref20920368"/>
      <w:bookmarkStart w:id="118" w:name="_Toc116042831"/>
      <w:r w:rsidRPr="000C2DB1">
        <w:t>Текущий ремонт</w:t>
      </w:r>
      <w:r>
        <w:t xml:space="preserve"> монитора</w:t>
      </w:r>
      <w:bookmarkEnd w:id="117"/>
      <w:bookmarkEnd w:id="118"/>
    </w:p>
    <w:p w:rsidR="005F0D4B" w:rsidRDefault="00DB3140" w:rsidP="005F0D4B">
      <w:pPr>
        <w:pStyle w:val="3e"/>
      </w:pPr>
      <w:r>
        <w:t>От</w:t>
      </w:r>
      <w:r w:rsidRPr="00075D1A">
        <w:t>вернуть винты крепления разъёмов кабеля с разъёмом DVI-D из состава монитора на системном блоке и на мониторе.</w:t>
      </w:r>
      <w:r>
        <w:t xml:space="preserve"> Отсоединить</w:t>
      </w:r>
      <w:r w:rsidRPr="005F0D4B">
        <w:t xml:space="preserve"> </w:t>
      </w:r>
      <w:r w:rsidRPr="00075D1A">
        <w:t>кабел</w:t>
      </w:r>
      <w:r>
        <w:t>ь</w:t>
      </w:r>
      <w:r w:rsidRPr="00075D1A">
        <w:t xml:space="preserve"> с разъёмом DVI-D из состава монитора</w:t>
      </w:r>
      <w:r>
        <w:t xml:space="preserve"> от системного блока.</w:t>
      </w:r>
    </w:p>
    <w:p w:rsidR="005F0D4B" w:rsidRDefault="005F0D4B" w:rsidP="005F0D4B">
      <w:pPr>
        <w:pStyle w:val="3e"/>
      </w:pPr>
      <w:r>
        <w:t>Отсоединить кабель электропитания монитора от ИБП.</w:t>
      </w:r>
    </w:p>
    <w:p w:rsidR="005F0D4B" w:rsidRDefault="005F0D4B" w:rsidP="005F0D4B">
      <w:pPr>
        <w:pStyle w:val="3e"/>
      </w:pPr>
      <w:proofErr w:type="gramStart"/>
      <w:r>
        <w:lastRenderedPageBreak/>
        <w:t xml:space="preserve">Заменить неисправный </w:t>
      </w:r>
      <w:r w:rsidRPr="00075D1A">
        <w:t>монитор</w:t>
      </w:r>
      <w:r>
        <w:t xml:space="preserve"> на монитор</w:t>
      </w:r>
      <w:proofErr w:type="gramEnd"/>
      <w:r>
        <w:t xml:space="preserve"> из состава ЗИП-О, указанного в документе </w:t>
      </w:r>
      <w:r w:rsidR="007D7072">
        <w:rPr>
          <w:noProof/>
        </w:rPr>
        <w:t>ВБМА.000000.000</w:t>
      </w:r>
      <w:r>
        <w:rPr>
          <w:noProof/>
        </w:rPr>
        <w:t>ЗИ «</w:t>
      </w:r>
      <w:r w:rsidR="006C25D8">
        <w:rPr>
          <w:noProof/>
        </w:rPr>
        <w:t>Комплекс средств автоматизации информационно-аналитической деятельности НЦУЯО</w:t>
      </w:r>
      <w:r>
        <w:rPr>
          <w:noProof/>
        </w:rPr>
        <w:t>. Ведомость одиночного комплекта ЗИП».</w:t>
      </w:r>
    </w:p>
    <w:p w:rsidR="005F0D4B" w:rsidRDefault="005F0D4B" w:rsidP="005F0D4B">
      <w:pPr>
        <w:pStyle w:val="3e"/>
      </w:pPr>
      <w:r>
        <w:t>П</w:t>
      </w:r>
      <w:r w:rsidRPr="00075D1A">
        <w:t>одключить</w:t>
      </w:r>
      <w:r>
        <w:t xml:space="preserve"> монитор </w:t>
      </w:r>
      <w:r w:rsidRPr="00075D1A">
        <w:t>при помощи кабеля с разъёмом DVI-D из состава монитора к разъёму, расположенному на задней панели системного блока. Завернуть винты крепления разъёмов кабеля с разъёмом DVI-D из состава монитора н</w:t>
      </w:r>
      <w:r>
        <w:t>а системном блоке и на мониторе.</w:t>
      </w:r>
    </w:p>
    <w:p w:rsidR="005F0D4B" w:rsidRDefault="005F0D4B" w:rsidP="005F0D4B">
      <w:pPr>
        <w:pStyle w:val="3e"/>
      </w:pPr>
      <w:r>
        <w:t>П</w:t>
      </w:r>
      <w:r w:rsidRPr="00CD7920">
        <w:t>одключить</w:t>
      </w:r>
      <w:r>
        <w:t xml:space="preserve"> м</w:t>
      </w:r>
      <w:r w:rsidRPr="00CD7920">
        <w:t xml:space="preserve">онитор </w:t>
      </w:r>
      <w:proofErr w:type="gramStart"/>
      <w:r w:rsidRPr="00CD7920">
        <w:t xml:space="preserve">при помощи </w:t>
      </w:r>
      <w:r>
        <w:t>кабеля электропитания монитора</w:t>
      </w:r>
      <w:r w:rsidRPr="00CD7920">
        <w:t xml:space="preserve"> </w:t>
      </w:r>
      <w:r>
        <w:t>к любой из розеток с резервным питанием от аккумуляторной батареи</w:t>
      </w:r>
      <w:proofErr w:type="gramEnd"/>
      <w:r w:rsidRPr="009D075C">
        <w:t xml:space="preserve"> </w:t>
      </w:r>
      <w:r w:rsidRPr="00CD7920">
        <w:t>ИБП</w:t>
      </w:r>
      <w:r>
        <w:t>.</w:t>
      </w:r>
    </w:p>
    <w:p w:rsidR="005F0D4B" w:rsidRDefault="005F0D4B" w:rsidP="005F0D4B">
      <w:pPr>
        <w:pStyle w:val="3e"/>
      </w:pPr>
      <w:r>
        <w:t xml:space="preserve">Включить изделие, как указано в </w:t>
      </w:r>
      <w:r w:rsidR="00D86640">
        <w:fldChar w:fldCharType="begin"/>
      </w:r>
      <w:r>
        <w:instrText xml:space="preserve"> REF _Ref20913958 \r \h </w:instrText>
      </w:r>
      <w:r w:rsidR="00D86640">
        <w:fldChar w:fldCharType="separate"/>
      </w:r>
      <w:r w:rsidR="008E1C5E">
        <w:t>2.2.3</w:t>
      </w:r>
      <w:r w:rsidR="00D86640">
        <w:fldChar w:fldCharType="end"/>
      </w:r>
      <w:r>
        <w:t xml:space="preserve">. Убедиться, что </w:t>
      </w:r>
      <w:r w:rsidRPr="003E2F73">
        <w:rPr>
          <w:spacing w:val="-4"/>
        </w:rPr>
        <w:t>светится индикатор</w:t>
      </w:r>
      <w:r w:rsidRPr="005F0D4B">
        <w:rPr>
          <w:spacing w:val="-4"/>
        </w:rPr>
        <w:t xml:space="preserve"> </w:t>
      </w:r>
      <w:r>
        <w:rPr>
          <w:spacing w:val="-4"/>
        </w:rPr>
        <w:t xml:space="preserve">включения </w:t>
      </w:r>
      <w:r w:rsidR="006511C7">
        <w:rPr>
          <w:spacing w:val="-4"/>
        </w:rPr>
        <w:t xml:space="preserve">и </w:t>
      </w:r>
      <w:r w:rsidRPr="005F0D4B">
        <w:rPr>
          <w:spacing w:val="-4"/>
        </w:rPr>
        <w:t>на мониторе</w:t>
      </w:r>
      <w:r>
        <w:rPr>
          <w:spacing w:val="-4"/>
        </w:rPr>
        <w:t xml:space="preserve"> </w:t>
      </w:r>
      <w:r w:rsidR="006511C7">
        <w:rPr>
          <w:spacing w:val="-4"/>
        </w:rPr>
        <w:t>отображается загрузка ОС.</w:t>
      </w:r>
    </w:p>
    <w:p w:rsidR="005F0D4B" w:rsidRDefault="005F0D4B" w:rsidP="005F0D4B">
      <w:pPr>
        <w:pStyle w:val="21"/>
      </w:pPr>
      <w:bookmarkStart w:id="119" w:name="_Ref20916212"/>
      <w:bookmarkStart w:id="120" w:name="_Toc116042832"/>
      <w:r w:rsidRPr="000C2DB1">
        <w:t>Текущий ремонт</w:t>
      </w:r>
      <w:r>
        <w:t xml:space="preserve"> </w:t>
      </w:r>
      <w:bookmarkEnd w:id="119"/>
      <w:proofErr w:type="spellStart"/>
      <w:r>
        <w:t>патч-корда</w:t>
      </w:r>
      <w:bookmarkEnd w:id="120"/>
      <w:proofErr w:type="spellEnd"/>
    </w:p>
    <w:p w:rsidR="005F0D4B" w:rsidRPr="006511C7" w:rsidRDefault="006511C7" w:rsidP="005F0D4B">
      <w:pPr>
        <w:pStyle w:val="3e"/>
      </w:pPr>
      <w:r>
        <w:t xml:space="preserve">Отсоединить </w:t>
      </w:r>
      <w:proofErr w:type="spellStart"/>
      <w:r>
        <w:t>патч-корд</w:t>
      </w:r>
      <w:proofErr w:type="spellEnd"/>
      <w:r>
        <w:t xml:space="preserve"> от системного блока и от </w:t>
      </w:r>
      <w:r w:rsidRPr="00BE402D">
        <w:rPr>
          <w:spacing w:val="-4"/>
        </w:rPr>
        <w:t>информационной розетк</w:t>
      </w:r>
      <w:r>
        <w:rPr>
          <w:spacing w:val="-4"/>
        </w:rPr>
        <w:t>и</w:t>
      </w:r>
      <w:r w:rsidRPr="000D3049">
        <w:rPr>
          <w:spacing w:val="-4"/>
        </w:rPr>
        <w:t xml:space="preserve"> </w:t>
      </w:r>
      <w:r>
        <w:rPr>
          <w:spacing w:val="-4"/>
        </w:rPr>
        <w:t>ЛВС.</w:t>
      </w:r>
    </w:p>
    <w:p w:rsidR="006511C7" w:rsidRDefault="006511C7" w:rsidP="006511C7">
      <w:pPr>
        <w:pStyle w:val="3e"/>
      </w:pPr>
      <w:r>
        <w:t xml:space="preserve">Заменить неисправный </w:t>
      </w:r>
      <w:proofErr w:type="spellStart"/>
      <w:r>
        <w:t>патч-корд</w:t>
      </w:r>
      <w:proofErr w:type="spellEnd"/>
      <w:r>
        <w:t xml:space="preserve"> на </w:t>
      </w:r>
      <w:proofErr w:type="spellStart"/>
      <w:r>
        <w:t>патч-корд</w:t>
      </w:r>
      <w:proofErr w:type="spellEnd"/>
      <w:r>
        <w:t xml:space="preserve"> из состава ЗИП-О, указанного в документе </w:t>
      </w:r>
      <w:r w:rsidR="007D7072">
        <w:rPr>
          <w:noProof/>
        </w:rPr>
        <w:t>ВБМА.000000.000</w:t>
      </w:r>
      <w:r>
        <w:rPr>
          <w:noProof/>
        </w:rPr>
        <w:t>ЗИ «</w:t>
      </w:r>
      <w:r w:rsidR="006C25D8">
        <w:rPr>
          <w:noProof/>
        </w:rPr>
        <w:t>Комплекс средств автоматизации информационно-аналитической деятельности НЦУЯО</w:t>
      </w:r>
      <w:r>
        <w:rPr>
          <w:noProof/>
        </w:rPr>
        <w:t>. Ведомость одиночного комплекта ЗИП».</w:t>
      </w:r>
    </w:p>
    <w:p w:rsidR="006511C7" w:rsidRPr="006511C7" w:rsidRDefault="006511C7" w:rsidP="005F0D4B">
      <w:pPr>
        <w:pStyle w:val="3e"/>
      </w:pPr>
      <w:r>
        <w:t>П</w:t>
      </w:r>
      <w:r w:rsidRPr="00CD7920">
        <w:t>одключить</w:t>
      </w:r>
      <w:r>
        <w:t xml:space="preserve"> </w:t>
      </w:r>
      <w:proofErr w:type="spellStart"/>
      <w:r>
        <w:t>патч-корд</w:t>
      </w:r>
      <w:proofErr w:type="spellEnd"/>
      <w:r>
        <w:t xml:space="preserve"> к </w:t>
      </w:r>
      <w:r w:rsidRPr="007F4FC8">
        <w:t>разъёму</w:t>
      </w:r>
      <w:r w:rsidRPr="000D3049">
        <w:t xml:space="preserve"> </w:t>
      </w:r>
      <w:r w:rsidRPr="007F4432">
        <w:t>RJ45</w:t>
      </w:r>
      <w:r w:rsidRPr="007F4FC8">
        <w:t>, расположенному на задней панели системного блока</w:t>
      </w:r>
      <w:r>
        <w:t>,</w:t>
      </w:r>
      <w:r w:rsidRPr="007F4FC8">
        <w:t xml:space="preserve"> </w:t>
      </w:r>
      <w:r>
        <w:t xml:space="preserve">и </w:t>
      </w:r>
      <w:r w:rsidRPr="00BE402D">
        <w:t xml:space="preserve">к </w:t>
      </w:r>
      <w:r w:rsidRPr="00BE402D">
        <w:rPr>
          <w:spacing w:val="-4"/>
        </w:rPr>
        <w:t>информационной розетке</w:t>
      </w:r>
      <w:r w:rsidRPr="000D3049">
        <w:rPr>
          <w:spacing w:val="-4"/>
        </w:rPr>
        <w:t xml:space="preserve"> </w:t>
      </w:r>
      <w:r>
        <w:rPr>
          <w:spacing w:val="-4"/>
        </w:rPr>
        <w:t>ЛВС.</w:t>
      </w:r>
    </w:p>
    <w:p w:rsidR="006511C7" w:rsidRPr="005546EF" w:rsidRDefault="006511C7" w:rsidP="005F0D4B">
      <w:pPr>
        <w:pStyle w:val="3e"/>
      </w:pPr>
      <w:r>
        <w:t xml:space="preserve">Включить изделие, как указано в </w:t>
      </w:r>
      <w:r w:rsidR="00D86640">
        <w:fldChar w:fldCharType="begin"/>
      </w:r>
      <w:r>
        <w:instrText xml:space="preserve"> REF _Ref20913958 \r \h </w:instrText>
      </w:r>
      <w:r w:rsidR="00D86640">
        <w:fldChar w:fldCharType="separate"/>
      </w:r>
      <w:r w:rsidR="008E1C5E">
        <w:t>2.2.3</w:t>
      </w:r>
      <w:r w:rsidR="00D86640">
        <w:fldChar w:fldCharType="end"/>
      </w:r>
      <w:r>
        <w:t xml:space="preserve">. Убедиться, что </w:t>
      </w:r>
      <w:r w:rsidR="003E2F73" w:rsidRPr="005F0D4B">
        <w:rPr>
          <w:spacing w:val="-4"/>
        </w:rPr>
        <w:t>индикатор подключения около разъёма RJ45</w:t>
      </w:r>
      <w:r w:rsidR="003E2F73">
        <w:rPr>
          <w:spacing w:val="-4"/>
        </w:rPr>
        <w:t xml:space="preserve"> на задней панели системного блока</w:t>
      </w:r>
      <w:r w:rsidR="003E2F73" w:rsidRPr="005F0D4B">
        <w:rPr>
          <w:spacing w:val="-4"/>
        </w:rPr>
        <w:t xml:space="preserve"> </w:t>
      </w:r>
      <w:r w:rsidRPr="005F0D4B">
        <w:rPr>
          <w:spacing w:val="-4"/>
        </w:rPr>
        <w:t>светится</w:t>
      </w:r>
      <w:r>
        <w:rPr>
          <w:spacing w:val="-4"/>
        </w:rPr>
        <w:t xml:space="preserve"> </w:t>
      </w:r>
      <w:r w:rsidRPr="005F0D4B">
        <w:rPr>
          <w:spacing w:val="-4"/>
        </w:rPr>
        <w:t>зелёным цветом</w:t>
      </w:r>
      <w:r>
        <w:rPr>
          <w:spacing w:val="-4"/>
        </w:rPr>
        <w:t>.</w:t>
      </w:r>
    </w:p>
    <w:p w:rsidR="005546EF" w:rsidRPr="0035340B" w:rsidRDefault="005546EF" w:rsidP="005546EF">
      <w:pPr>
        <w:pStyle w:val="21"/>
      </w:pPr>
      <w:bookmarkStart w:id="121" w:name="_Toc27065528"/>
      <w:bookmarkStart w:id="122" w:name="_Toc116042833"/>
      <w:r w:rsidRPr="0035340B">
        <w:t xml:space="preserve">Текущий ремонт </w:t>
      </w:r>
      <w:r>
        <w:t>модема</w:t>
      </w:r>
      <w:bookmarkEnd w:id="121"/>
      <w:bookmarkEnd w:id="122"/>
    </w:p>
    <w:p w:rsidR="005546EF" w:rsidRPr="00BF002C" w:rsidRDefault="005546EF" w:rsidP="005546EF">
      <w:pPr>
        <w:pStyle w:val="3e"/>
      </w:pPr>
      <w:r>
        <w:t>Выключить модем</w:t>
      </w:r>
      <w:r w:rsidRPr="00624253">
        <w:rPr>
          <w:rFonts w:eastAsiaTheme="majorEastAsia"/>
        </w:rPr>
        <w:t>, нажав кнопку</w:t>
      </w:r>
      <w:r w:rsidRPr="00147B0F">
        <w:t xml:space="preserve"> включения/выключения </w:t>
      </w:r>
      <w:r>
        <w:t>и удерживая ее до того, как погаснет и</w:t>
      </w:r>
      <w:r w:rsidRPr="00147B0F">
        <w:t>ндикатор включения питания</w:t>
      </w:r>
      <w:r>
        <w:rPr>
          <w:spacing w:val="-4"/>
        </w:rPr>
        <w:t>.</w:t>
      </w:r>
    </w:p>
    <w:p w:rsidR="005546EF" w:rsidRDefault="005546EF" w:rsidP="005546EF">
      <w:pPr>
        <w:pStyle w:val="3e"/>
      </w:pPr>
      <w:r>
        <w:rPr>
          <w:spacing w:val="-4"/>
        </w:rPr>
        <w:t xml:space="preserve">Отсоединить </w:t>
      </w:r>
      <w:proofErr w:type="spellStart"/>
      <w:r>
        <w:t>патч-корд</w:t>
      </w:r>
      <w:proofErr w:type="spellEnd"/>
      <w:r>
        <w:t xml:space="preserve"> от модема.</w:t>
      </w:r>
    </w:p>
    <w:p w:rsidR="005546EF" w:rsidRPr="006511C7" w:rsidRDefault="005546EF" w:rsidP="005546EF">
      <w:pPr>
        <w:pStyle w:val="3e"/>
      </w:pPr>
      <w:r>
        <w:rPr>
          <w:spacing w:val="-4"/>
        </w:rPr>
        <w:t xml:space="preserve">Отсоединить </w:t>
      </w:r>
      <w:r>
        <w:t>3G-антенну</w:t>
      </w:r>
      <w:r w:rsidRPr="00BF002C">
        <w:t xml:space="preserve"> </w:t>
      </w:r>
      <w:r>
        <w:t>от модема.</w:t>
      </w:r>
    </w:p>
    <w:p w:rsidR="005546EF" w:rsidRDefault="005546EF" w:rsidP="005546EF">
      <w:pPr>
        <w:pStyle w:val="3e"/>
      </w:pPr>
      <w:proofErr w:type="gramStart"/>
      <w:r>
        <w:t>Заменить неисправный модем на модем</w:t>
      </w:r>
      <w:proofErr w:type="gramEnd"/>
      <w:r>
        <w:t xml:space="preserve"> из состава ЗИП-О, указанного в документе </w:t>
      </w:r>
      <w:r w:rsidR="007D7072">
        <w:rPr>
          <w:noProof/>
        </w:rPr>
        <w:t>ВБМА.000000.000</w:t>
      </w:r>
      <w:r>
        <w:rPr>
          <w:noProof/>
        </w:rPr>
        <w:t>ЗИ «Комплекс средств автоматизации информационно-аналитической деятельности НЦУЯО. Ведомость одиночного комплекта ЗИП».</w:t>
      </w:r>
    </w:p>
    <w:p w:rsidR="005546EF" w:rsidRDefault="005546EF" w:rsidP="005546EF">
      <w:pPr>
        <w:pStyle w:val="3e"/>
      </w:pPr>
      <w:r w:rsidRPr="00350A7E">
        <w:t xml:space="preserve">Подключить </w:t>
      </w:r>
      <w:r>
        <w:t>3G-антенну</w:t>
      </w:r>
      <w:r w:rsidRPr="00BF002C">
        <w:t xml:space="preserve"> </w:t>
      </w:r>
      <w:r>
        <w:t>к модему.</w:t>
      </w:r>
    </w:p>
    <w:p w:rsidR="005546EF" w:rsidRDefault="005546EF" w:rsidP="005546EF">
      <w:pPr>
        <w:pStyle w:val="3e"/>
      </w:pPr>
      <w:r w:rsidRPr="00350A7E">
        <w:t xml:space="preserve">Подключить </w:t>
      </w:r>
      <w:proofErr w:type="spellStart"/>
      <w:r>
        <w:t>патч-корд</w:t>
      </w:r>
      <w:proofErr w:type="spellEnd"/>
      <w:r>
        <w:t xml:space="preserve"> к модему.</w:t>
      </w:r>
    </w:p>
    <w:p w:rsidR="005546EF" w:rsidRPr="00BF002C" w:rsidRDefault="005546EF" w:rsidP="005546EF">
      <w:pPr>
        <w:pStyle w:val="3e"/>
      </w:pPr>
      <w:r>
        <w:t>Включить модем</w:t>
      </w:r>
      <w:r>
        <w:rPr>
          <w:spacing w:val="-4"/>
        </w:rPr>
        <w:t>.</w:t>
      </w:r>
    </w:p>
    <w:p w:rsidR="005546EF" w:rsidRPr="0035340B" w:rsidRDefault="005546EF" w:rsidP="005546EF">
      <w:pPr>
        <w:pStyle w:val="21"/>
      </w:pPr>
      <w:bookmarkStart w:id="123" w:name="_Toc27065529"/>
      <w:bookmarkStart w:id="124" w:name="_Toc116042834"/>
      <w:r w:rsidRPr="0035340B">
        <w:t xml:space="preserve">Текущий ремонт </w:t>
      </w:r>
      <w:r w:rsidRPr="00EC3568">
        <w:t>программно</w:t>
      </w:r>
      <w:r w:rsidRPr="00EC3568">
        <w:rPr>
          <w:szCs w:val="32"/>
        </w:rPr>
        <w:t xml:space="preserve">-аппаратного комплекса </w:t>
      </w:r>
      <w:proofErr w:type="spellStart"/>
      <w:r w:rsidRPr="00EC3568">
        <w:rPr>
          <w:szCs w:val="32"/>
        </w:rPr>
        <w:t>VipNet</w:t>
      </w:r>
      <w:proofErr w:type="spellEnd"/>
      <w:r w:rsidRPr="00EC3568">
        <w:rPr>
          <w:szCs w:val="32"/>
        </w:rPr>
        <w:t xml:space="preserve"> </w:t>
      </w:r>
      <w:proofErr w:type="spellStart"/>
      <w:r w:rsidRPr="00EC3568">
        <w:rPr>
          <w:szCs w:val="32"/>
        </w:rPr>
        <w:t>Coordinator</w:t>
      </w:r>
      <w:proofErr w:type="spellEnd"/>
      <w:r>
        <w:rPr>
          <w:szCs w:val="32"/>
        </w:rPr>
        <w:t xml:space="preserve"> </w:t>
      </w:r>
      <w:r>
        <w:rPr>
          <w:szCs w:val="32"/>
          <w:lang w:val="en-US"/>
        </w:rPr>
        <w:t>HW</w:t>
      </w:r>
      <w:r>
        <w:rPr>
          <w:szCs w:val="32"/>
        </w:rPr>
        <w:t>50</w:t>
      </w:r>
      <w:bookmarkEnd w:id="123"/>
      <w:bookmarkEnd w:id="124"/>
    </w:p>
    <w:p w:rsidR="005546EF" w:rsidRDefault="005546EF" w:rsidP="005546EF">
      <w:pPr>
        <w:pStyle w:val="3e"/>
      </w:pPr>
      <w:r>
        <w:t>Отсоединить</w:t>
      </w:r>
      <w:r w:rsidRPr="005F0D4B">
        <w:t xml:space="preserve"> </w:t>
      </w:r>
      <w:r>
        <w:t>кабель электропитания ПАК</w:t>
      </w:r>
      <w:r w:rsidRPr="00EC3568">
        <w:rPr>
          <w:szCs w:val="32"/>
        </w:rPr>
        <w:t xml:space="preserve"> </w:t>
      </w:r>
      <w:proofErr w:type="spellStart"/>
      <w:r w:rsidRPr="00EC3568">
        <w:rPr>
          <w:szCs w:val="32"/>
        </w:rPr>
        <w:t>VipNet</w:t>
      </w:r>
      <w:proofErr w:type="spellEnd"/>
      <w:r w:rsidRPr="00EC3568">
        <w:rPr>
          <w:szCs w:val="32"/>
        </w:rPr>
        <w:t xml:space="preserve"> </w:t>
      </w:r>
      <w:proofErr w:type="spellStart"/>
      <w:r w:rsidRPr="00EC3568">
        <w:rPr>
          <w:szCs w:val="32"/>
        </w:rPr>
        <w:t>Coordinator</w:t>
      </w:r>
      <w:proofErr w:type="spellEnd"/>
      <w:r>
        <w:rPr>
          <w:szCs w:val="32"/>
        </w:rPr>
        <w:t xml:space="preserve"> </w:t>
      </w:r>
      <w:r>
        <w:rPr>
          <w:szCs w:val="32"/>
          <w:lang w:val="en-US"/>
        </w:rPr>
        <w:t>HW</w:t>
      </w:r>
      <w:r>
        <w:rPr>
          <w:szCs w:val="32"/>
        </w:rPr>
        <w:t>5</w:t>
      </w:r>
      <w:r w:rsidRPr="00DE5267">
        <w:rPr>
          <w:szCs w:val="32"/>
        </w:rPr>
        <w:t>0</w:t>
      </w:r>
      <w:r>
        <w:t>.</w:t>
      </w:r>
    </w:p>
    <w:p w:rsidR="005546EF" w:rsidRPr="00350A7E" w:rsidRDefault="005546EF" w:rsidP="005546EF">
      <w:pPr>
        <w:pStyle w:val="3e"/>
      </w:pPr>
      <w:r>
        <w:t>Отсоединить</w:t>
      </w:r>
      <w:r w:rsidRPr="005F0D4B">
        <w:t xml:space="preserve"> </w:t>
      </w:r>
      <w:proofErr w:type="gramStart"/>
      <w:r>
        <w:t>от</w:t>
      </w:r>
      <w:proofErr w:type="gramEnd"/>
      <w:r>
        <w:t xml:space="preserve"> ПАК</w:t>
      </w:r>
      <w:r w:rsidRPr="00EC3568">
        <w:rPr>
          <w:szCs w:val="32"/>
        </w:rPr>
        <w:t xml:space="preserve"> </w:t>
      </w:r>
      <w:proofErr w:type="spellStart"/>
      <w:r w:rsidRPr="00EC3568">
        <w:rPr>
          <w:szCs w:val="32"/>
        </w:rPr>
        <w:t>VipNet</w:t>
      </w:r>
      <w:proofErr w:type="spellEnd"/>
      <w:r w:rsidRPr="00EC3568">
        <w:rPr>
          <w:szCs w:val="32"/>
        </w:rPr>
        <w:t xml:space="preserve"> </w:t>
      </w:r>
      <w:proofErr w:type="spellStart"/>
      <w:r w:rsidRPr="00EC3568">
        <w:rPr>
          <w:szCs w:val="32"/>
        </w:rPr>
        <w:t>Coordinator</w:t>
      </w:r>
      <w:proofErr w:type="spellEnd"/>
      <w:r>
        <w:rPr>
          <w:szCs w:val="32"/>
        </w:rPr>
        <w:t xml:space="preserve"> </w:t>
      </w:r>
      <w:r>
        <w:rPr>
          <w:szCs w:val="32"/>
          <w:lang w:val="en-US"/>
        </w:rPr>
        <w:t>HW</w:t>
      </w:r>
      <w:r>
        <w:rPr>
          <w:szCs w:val="32"/>
        </w:rPr>
        <w:t>5</w:t>
      </w:r>
      <w:r w:rsidRPr="00DE5267">
        <w:rPr>
          <w:szCs w:val="32"/>
        </w:rPr>
        <w:t>0</w:t>
      </w:r>
      <w:r w:rsidRPr="00CB2DB7">
        <w:rPr>
          <w:szCs w:val="32"/>
        </w:rPr>
        <w:t xml:space="preserve"> </w:t>
      </w:r>
      <w:proofErr w:type="spellStart"/>
      <w:r>
        <w:t>патч-корды</w:t>
      </w:r>
      <w:proofErr w:type="spellEnd"/>
      <w:r w:rsidRPr="00350A7E">
        <w:t xml:space="preserve">. </w:t>
      </w:r>
    </w:p>
    <w:p w:rsidR="005546EF" w:rsidRPr="001C5600" w:rsidRDefault="005546EF" w:rsidP="005546EF">
      <w:pPr>
        <w:pStyle w:val="3e"/>
        <w:rPr>
          <w:spacing w:val="-6"/>
        </w:rPr>
      </w:pPr>
      <w:r w:rsidRPr="001C5600">
        <w:rPr>
          <w:spacing w:val="-6"/>
        </w:rPr>
        <w:t>Заменить неисправн</w:t>
      </w:r>
      <w:r>
        <w:rPr>
          <w:spacing w:val="-6"/>
        </w:rPr>
        <w:t>ый</w:t>
      </w:r>
      <w:r w:rsidRPr="001C5600">
        <w:rPr>
          <w:spacing w:val="-6"/>
        </w:rPr>
        <w:t xml:space="preserve"> </w:t>
      </w:r>
      <w:r>
        <w:t>ПАК</w:t>
      </w:r>
      <w:r w:rsidRPr="00EC3568">
        <w:rPr>
          <w:szCs w:val="32"/>
        </w:rPr>
        <w:t xml:space="preserve"> </w:t>
      </w:r>
      <w:proofErr w:type="spellStart"/>
      <w:r w:rsidRPr="00EC3568">
        <w:rPr>
          <w:szCs w:val="32"/>
        </w:rPr>
        <w:t>VipNet</w:t>
      </w:r>
      <w:proofErr w:type="spellEnd"/>
      <w:r w:rsidRPr="00EC3568">
        <w:rPr>
          <w:szCs w:val="32"/>
        </w:rPr>
        <w:t xml:space="preserve"> </w:t>
      </w:r>
      <w:proofErr w:type="spellStart"/>
      <w:r w:rsidRPr="00EC3568">
        <w:rPr>
          <w:szCs w:val="32"/>
        </w:rPr>
        <w:t>Coordinator</w:t>
      </w:r>
      <w:proofErr w:type="spellEnd"/>
      <w:r>
        <w:rPr>
          <w:szCs w:val="32"/>
        </w:rPr>
        <w:t xml:space="preserve"> </w:t>
      </w:r>
      <w:r>
        <w:rPr>
          <w:szCs w:val="32"/>
          <w:lang w:val="en-US"/>
        </w:rPr>
        <w:t>HW</w:t>
      </w:r>
      <w:r>
        <w:rPr>
          <w:szCs w:val="32"/>
        </w:rPr>
        <w:t>5</w:t>
      </w:r>
      <w:r w:rsidRPr="00DE5267">
        <w:rPr>
          <w:szCs w:val="32"/>
        </w:rPr>
        <w:t>0</w:t>
      </w:r>
      <w:r>
        <w:rPr>
          <w:szCs w:val="32"/>
        </w:rPr>
        <w:t xml:space="preserve"> </w:t>
      </w:r>
      <w:r w:rsidRPr="001C5600">
        <w:rPr>
          <w:spacing w:val="-6"/>
        </w:rPr>
        <w:t xml:space="preserve">на </w:t>
      </w:r>
      <w:r>
        <w:t>ПАК</w:t>
      </w:r>
      <w:r w:rsidRPr="00EC3568">
        <w:rPr>
          <w:szCs w:val="32"/>
        </w:rPr>
        <w:t xml:space="preserve"> </w:t>
      </w:r>
      <w:proofErr w:type="spellStart"/>
      <w:r w:rsidRPr="00EC3568">
        <w:rPr>
          <w:szCs w:val="32"/>
        </w:rPr>
        <w:t>VipNet</w:t>
      </w:r>
      <w:proofErr w:type="spellEnd"/>
      <w:r w:rsidRPr="00EC3568">
        <w:rPr>
          <w:szCs w:val="32"/>
        </w:rPr>
        <w:t xml:space="preserve"> </w:t>
      </w:r>
      <w:proofErr w:type="spellStart"/>
      <w:r w:rsidRPr="00EC3568">
        <w:rPr>
          <w:szCs w:val="32"/>
        </w:rPr>
        <w:t>Coordinator</w:t>
      </w:r>
      <w:proofErr w:type="spellEnd"/>
      <w:r>
        <w:rPr>
          <w:szCs w:val="32"/>
        </w:rPr>
        <w:t xml:space="preserve"> </w:t>
      </w:r>
      <w:r>
        <w:rPr>
          <w:szCs w:val="32"/>
          <w:lang w:val="en-US"/>
        </w:rPr>
        <w:t>HW</w:t>
      </w:r>
      <w:r>
        <w:rPr>
          <w:szCs w:val="32"/>
        </w:rPr>
        <w:t>5</w:t>
      </w:r>
      <w:r w:rsidRPr="00DE5267">
        <w:rPr>
          <w:szCs w:val="32"/>
        </w:rPr>
        <w:t>0</w:t>
      </w:r>
      <w:r>
        <w:rPr>
          <w:szCs w:val="32"/>
        </w:rPr>
        <w:t xml:space="preserve"> </w:t>
      </w:r>
      <w:r w:rsidRPr="001C5600">
        <w:rPr>
          <w:spacing w:val="-6"/>
        </w:rPr>
        <w:t>из состава ЗИП-О, указанн</w:t>
      </w:r>
      <w:r>
        <w:rPr>
          <w:spacing w:val="-6"/>
        </w:rPr>
        <w:t>ого</w:t>
      </w:r>
      <w:r w:rsidRPr="001C5600">
        <w:rPr>
          <w:spacing w:val="-6"/>
        </w:rPr>
        <w:t xml:space="preserve"> в документе </w:t>
      </w:r>
      <w:r w:rsidR="007D7072">
        <w:rPr>
          <w:noProof/>
          <w:spacing w:val="-6"/>
        </w:rPr>
        <w:t>ВБМА.000000.000</w:t>
      </w:r>
      <w:r w:rsidRPr="001C5600">
        <w:rPr>
          <w:noProof/>
          <w:spacing w:val="-6"/>
        </w:rPr>
        <w:t>ЗИ «</w:t>
      </w:r>
      <w:r>
        <w:rPr>
          <w:noProof/>
          <w:spacing w:val="-6"/>
        </w:rPr>
        <w:t>Комплекс средств автоматизации информационно-аналитической деятельности НЦУЯО</w:t>
      </w:r>
      <w:r w:rsidRPr="001C5600">
        <w:rPr>
          <w:noProof/>
          <w:spacing w:val="-6"/>
        </w:rPr>
        <w:t>. Ведомость одиночного комплекта ЗИП».</w:t>
      </w:r>
    </w:p>
    <w:p w:rsidR="005546EF" w:rsidRPr="00350A7E" w:rsidRDefault="005546EF" w:rsidP="005546EF">
      <w:pPr>
        <w:pStyle w:val="3e"/>
      </w:pPr>
      <w:r w:rsidRPr="00350A7E">
        <w:t xml:space="preserve">Подключить </w:t>
      </w:r>
      <w:proofErr w:type="gramStart"/>
      <w:r>
        <w:t>к</w:t>
      </w:r>
      <w:proofErr w:type="gramEnd"/>
      <w:r>
        <w:t xml:space="preserve"> ПАК</w:t>
      </w:r>
      <w:r w:rsidRPr="00EC3568">
        <w:rPr>
          <w:szCs w:val="32"/>
        </w:rPr>
        <w:t xml:space="preserve"> </w:t>
      </w:r>
      <w:proofErr w:type="spellStart"/>
      <w:r w:rsidRPr="00EC3568">
        <w:rPr>
          <w:szCs w:val="32"/>
        </w:rPr>
        <w:t>VipNet</w:t>
      </w:r>
      <w:proofErr w:type="spellEnd"/>
      <w:r w:rsidRPr="00EC3568">
        <w:rPr>
          <w:szCs w:val="32"/>
        </w:rPr>
        <w:t xml:space="preserve"> </w:t>
      </w:r>
      <w:proofErr w:type="spellStart"/>
      <w:r w:rsidRPr="00EC3568">
        <w:rPr>
          <w:szCs w:val="32"/>
        </w:rPr>
        <w:t>Coordinator</w:t>
      </w:r>
      <w:proofErr w:type="spellEnd"/>
      <w:r>
        <w:rPr>
          <w:szCs w:val="32"/>
        </w:rPr>
        <w:t xml:space="preserve"> </w:t>
      </w:r>
      <w:r>
        <w:rPr>
          <w:szCs w:val="32"/>
          <w:lang w:val="en-US"/>
        </w:rPr>
        <w:t>HW</w:t>
      </w:r>
      <w:r>
        <w:rPr>
          <w:szCs w:val="32"/>
        </w:rPr>
        <w:t>5</w:t>
      </w:r>
      <w:r w:rsidRPr="00DE5267">
        <w:rPr>
          <w:szCs w:val="32"/>
        </w:rPr>
        <w:t>0</w:t>
      </w:r>
      <w:r w:rsidRPr="00CD4776">
        <w:t xml:space="preserve"> </w:t>
      </w:r>
      <w:proofErr w:type="spellStart"/>
      <w:r>
        <w:t>патч-корды</w:t>
      </w:r>
      <w:proofErr w:type="spellEnd"/>
      <w:r w:rsidRPr="00350A7E">
        <w:t xml:space="preserve">. </w:t>
      </w:r>
    </w:p>
    <w:p w:rsidR="005546EF" w:rsidRPr="00EE22E4" w:rsidRDefault="005546EF" w:rsidP="005F0D4B">
      <w:pPr>
        <w:pStyle w:val="3e"/>
      </w:pPr>
      <w:r>
        <w:t>П</w:t>
      </w:r>
      <w:r w:rsidRPr="00CD7920">
        <w:t>одключить</w:t>
      </w:r>
      <w:r>
        <w:t xml:space="preserve"> ПАК</w:t>
      </w:r>
      <w:r w:rsidRPr="005546EF">
        <w:rPr>
          <w:szCs w:val="32"/>
        </w:rPr>
        <w:t xml:space="preserve"> </w:t>
      </w:r>
      <w:proofErr w:type="spellStart"/>
      <w:r w:rsidRPr="005546EF">
        <w:rPr>
          <w:szCs w:val="32"/>
        </w:rPr>
        <w:t>VipNet</w:t>
      </w:r>
      <w:proofErr w:type="spellEnd"/>
      <w:r w:rsidRPr="005546EF">
        <w:rPr>
          <w:szCs w:val="32"/>
        </w:rPr>
        <w:t xml:space="preserve"> </w:t>
      </w:r>
      <w:proofErr w:type="spellStart"/>
      <w:r w:rsidRPr="005546EF">
        <w:rPr>
          <w:szCs w:val="32"/>
        </w:rPr>
        <w:t>Coordinator</w:t>
      </w:r>
      <w:proofErr w:type="spellEnd"/>
      <w:r w:rsidRPr="005546EF">
        <w:rPr>
          <w:szCs w:val="32"/>
        </w:rPr>
        <w:t xml:space="preserve"> </w:t>
      </w:r>
      <w:r w:rsidRPr="005546EF">
        <w:rPr>
          <w:szCs w:val="32"/>
          <w:lang w:val="en-US"/>
        </w:rPr>
        <w:t>HW</w:t>
      </w:r>
      <w:r w:rsidRPr="005546EF">
        <w:rPr>
          <w:szCs w:val="32"/>
        </w:rPr>
        <w:t xml:space="preserve">50 </w:t>
      </w:r>
      <w:r>
        <w:t xml:space="preserve">к сети электропитания и включить, как указано в </w:t>
      </w:r>
      <w:fldSimple w:instr=" REF _Ref20913958 \r \h  \* MERGEFORMAT ">
        <w:r w:rsidR="008E1C5E">
          <w:t>2.2.3</w:t>
        </w:r>
      </w:fldSimple>
      <w:r>
        <w:t>.</w:t>
      </w:r>
    </w:p>
    <w:p w:rsidR="008C39A4" w:rsidRDefault="008C39A4" w:rsidP="008C39A4">
      <w:pPr>
        <w:pStyle w:val="10"/>
        <w:rPr>
          <w:lang w:val="ru-RU"/>
        </w:rPr>
      </w:pPr>
      <w:bookmarkStart w:id="125" w:name="_Toc116042835"/>
      <w:r w:rsidRPr="005F0D4B">
        <w:rPr>
          <w:lang w:val="ru-RU"/>
        </w:rPr>
        <w:lastRenderedPageBreak/>
        <w:t>Хранение</w:t>
      </w:r>
      <w:bookmarkEnd w:id="101"/>
      <w:bookmarkEnd w:id="102"/>
      <w:bookmarkEnd w:id="125"/>
    </w:p>
    <w:p w:rsidR="006C114D" w:rsidRPr="006C114D" w:rsidRDefault="000D41E6" w:rsidP="00985C33">
      <w:pPr>
        <w:pStyle w:val="2f"/>
      </w:pPr>
      <w:bookmarkStart w:id="126" w:name="_Ref491355084"/>
      <w:bookmarkStart w:id="127" w:name="_Ref353362237"/>
      <w:bookmarkStart w:id="128" w:name="_Ref399772981"/>
      <w:r w:rsidRPr="001616D8">
        <w:rPr>
          <w:spacing w:val="-2"/>
          <w:szCs w:val="26"/>
        </w:rPr>
        <w:t>Изделие хранить в</w:t>
      </w:r>
      <w:r w:rsidRPr="001616D8">
        <w:rPr>
          <w:spacing w:val="-2"/>
        </w:rPr>
        <w:t xml:space="preserve"> </w:t>
      </w:r>
      <w:r w:rsidRPr="00537D2C">
        <w:rPr>
          <w:szCs w:val="26"/>
        </w:rPr>
        <w:t>упаковке предприятия-изготовителя</w:t>
      </w:r>
      <w:r w:rsidRPr="001616D8">
        <w:rPr>
          <w:spacing w:val="-2"/>
          <w:szCs w:val="26"/>
        </w:rPr>
        <w:t xml:space="preserve"> в отапливаемом хранилище </w:t>
      </w:r>
      <w:r w:rsidRPr="001616D8">
        <w:rPr>
          <w:spacing w:val="-2"/>
        </w:rPr>
        <w:t>при температуре окружающей среды от плюс 5</w:t>
      </w:r>
      <w:proofErr w:type="gramStart"/>
      <w:r>
        <w:rPr>
          <w:spacing w:val="-2"/>
        </w:rPr>
        <w:t> </w:t>
      </w:r>
      <w:r w:rsidRPr="001616D8">
        <w:rPr>
          <w:spacing w:val="-2"/>
        </w:rPr>
        <w:t>°С</w:t>
      </w:r>
      <w:proofErr w:type="gramEnd"/>
      <w:r w:rsidRPr="001616D8">
        <w:rPr>
          <w:spacing w:val="-2"/>
        </w:rPr>
        <w:t xml:space="preserve"> до плюс </w:t>
      </w:r>
      <w:r>
        <w:rPr>
          <w:spacing w:val="-2"/>
        </w:rPr>
        <w:t>40</w:t>
      </w:r>
      <w:r w:rsidRPr="001616D8">
        <w:rPr>
          <w:szCs w:val="26"/>
        </w:rPr>
        <w:t> </w:t>
      </w:r>
      <w:r w:rsidRPr="001616D8">
        <w:rPr>
          <w:spacing w:val="-2"/>
        </w:rPr>
        <w:t>°С и относительной влажности воздуха при температуре плюс 25</w:t>
      </w:r>
      <w:r w:rsidRPr="001616D8">
        <w:rPr>
          <w:spacing w:val="-2"/>
          <w:lang w:val="en-US"/>
        </w:rPr>
        <w:t> </w:t>
      </w:r>
      <w:r w:rsidRPr="001616D8">
        <w:rPr>
          <w:spacing w:val="-2"/>
        </w:rPr>
        <w:sym w:font="Symbol" w:char="00B0"/>
      </w:r>
      <w:r w:rsidRPr="001616D8">
        <w:rPr>
          <w:spacing w:val="-2"/>
        </w:rPr>
        <w:t>С не более 80</w:t>
      </w:r>
      <w:r w:rsidRPr="001616D8">
        <w:rPr>
          <w:szCs w:val="26"/>
        </w:rPr>
        <w:t> </w:t>
      </w:r>
      <w:r w:rsidRPr="001616D8">
        <w:rPr>
          <w:spacing w:val="-2"/>
        </w:rPr>
        <w:t>%</w:t>
      </w:r>
      <w:r w:rsidRPr="001616D8">
        <w:rPr>
          <w:spacing w:val="-2"/>
          <w:szCs w:val="26"/>
        </w:rPr>
        <w:t>.</w:t>
      </w:r>
      <w:bookmarkEnd w:id="126"/>
    </w:p>
    <w:p w:rsidR="00985C33" w:rsidRPr="00BE25ED" w:rsidRDefault="006C114D" w:rsidP="006C114D">
      <w:r w:rsidRPr="00D920AB">
        <w:t>В помещениях для хранения не должно быть агрессивных примесей (паров щелочи и кислоты).</w:t>
      </w:r>
      <w:bookmarkEnd w:id="127"/>
      <w:bookmarkEnd w:id="128"/>
    </w:p>
    <w:p w:rsidR="00DF4036" w:rsidRPr="00BE25ED" w:rsidRDefault="00DF4036" w:rsidP="00DF4036">
      <w:pPr>
        <w:pStyle w:val="2f"/>
      </w:pPr>
      <w:r w:rsidRPr="002E51BF">
        <w:t xml:space="preserve">При хранении изделия </w:t>
      </w:r>
      <w:r w:rsidRPr="009B7B0C">
        <w:rPr>
          <w:spacing w:val="1"/>
        </w:rPr>
        <w:t>отключ</w:t>
      </w:r>
      <w:r>
        <w:rPr>
          <w:spacing w:val="1"/>
        </w:rPr>
        <w:t>ить</w:t>
      </w:r>
      <w:r w:rsidRPr="009B7B0C">
        <w:rPr>
          <w:spacing w:val="1"/>
        </w:rPr>
        <w:t xml:space="preserve"> </w:t>
      </w:r>
      <w:r w:rsidR="00B33B20">
        <w:t xml:space="preserve">аккумуляторную </w:t>
      </w:r>
      <w:r w:rsidRPr="009B7B0C">
        <w:rPr>
          <w:spacing w:val="1"/>
        </w:rPr>
        <w:t>батаре</w:t>
      </w:r>
      <w:r>
        <w:rPr>
          <w:spacing w:val="1"/>
        </w:rPr>
        <w:t>ю</w:t>
      </w:r>
      <w:r w:rsidRPr="009B7B0C">
        <w:rPr>
          <w:spacing w:val="1"/>
        </w:rPr>
        <w:t xml:space="preserve"> </w:t>
      </w:r>
      <w:r>
        <w:rPr>
          <w:spacing w:val="1"/>
        </w:rPr>
        <w:t xml:space="preserve">в </w:t>
      </w:r>
      <w:r w:rsidRPr="009B7B0C">
        <w:rPr>
          <w:color w:val="000000"/>
          <w:spacing w:val="1"/>
        </w:rPr>
        <w:t>ИБП</w:t>
      </w:r>
      <w:r>
        <w:rPr>
          <w:spacing w:val="1"/>
        </w:rPr>
        <w:t xml:space="preserve">, для чего </w:t>
      </w:r>
      <w:r w:rsidRPr="00D47C1E">
        <w:t>следует в</w:t>
      </w:r>
      <w:r>
        <w:t>ытянуть</w:t>
      </w:r>
      <w:r w:rsidRPr="00D47C1E">
        <w:t xml:space="preserve"> жёлтый соединитель разъём</w:t>
      </w:r>
      <w:r>
        <w:t>а</w:t>
      </w:r>
      <w:r w:rsidRPr="00D47C1E">
        <w:t xml:space="preserve"> подключения </w:t>
      </w:r>
      <w:r w:rsidR="00EE22E4">
        <w:t>аккумуляторной</w:t>
      </w:r>
      <w:r w:rsidRPr="00D47C1E">
        <w:t xml:space="preserve"> батареи </w:t>
      </w:r>
      <w:r>
        <w:t>из</w:t>
      </w:r>
      <w:r w:rsidRPr="00D47C1E">
        <w:t xml:space="preserve"> ИБП</w:t>
      </w:r>
      <w:r>
        <w:rPr>
          <w:spacing w:val="1"/>
        </w:rPr>
        <w:t xml:space="preserve"> и закрепить его на корпусе ИБП.</w:t>
      </w:r>
      <w:r w:rsidRPr="00D47C1E">
        <w:t xml:space="preserve"> </w:t>
      </w:r>
      <w:r>
        <w:rPr>
          <w:spacing w:val="1"/>
        </w:rPr>
        <w:t xml:space="preserve">Один раз </w:t>
      </w:r>
      <w:r w:rsidRPr="009B7B0C">
        <w:t>в три месяца</w:t>
      </w:r>
      <w:r>
        <w:t xml:space="preserve"> выполнять </w:t>
      </w:r>
      <w:r w:rsidRPr="009B7B0C">
        <w:t>подзарядк</w:t>
      </w:r>
      <w:r>
        <w:t xml:space="preserve">у </w:t>
      </w:r>
      <w:r w:rsidR="00EE22E4">
        <w:t>аккумуляторной</w:t>
      </w:r>
      <w:r w:rsidRPr="009B7B0C">
        <w:rPr>
          <w:spacing w:val="1"/>
        </w:rPr>
        <w:t xml:space="preserve"> батаре</w:t>
      </w:r>
      <w:r>
        <w:rPr>
          <w:spacing w:val="1"/>
        </w:rPr>
        <w:t>и ИБП</w:t>
      </w:r>
      <w:r>
        <w:t>, для чего:</w:t>
      </w:r>
    </w:p>
    <w:p w:rsidR="00DF4036" w:rsidRPr="007B13FB" w:rsidRDefault="00DF4036" w:rsidP="00DF4036">
      <w:pPr>
        <w:pStyle w:val="-1"/>
        <w:rPr>
          <w:b/>
        </w:rPr>
      </w:pPr>
      <w:r w:rsidRPr="00D47C1E">
        <w:t xml:space="preserve">подключить разъём подключения </w:t>
      </w:r>
      <w:r w:rsidR="00EE22E4">
        <w:t>аккумуляторной</w:t>
      </w:r>
      <w:r w:rsidRPr="00D47C1E">
        <w:t xml:space="preserve"> батареи ИБП, для чего следует потянуть вниз жёлтый соединитель и вставить его в ИБП</w:t>
      </w:r>
      <w:r>
        <w:t>;</w:t>
      </w:r>
    </w:p>
    <w:p w:rsidR="00DF4036" w:rsidRPr="007B13FB" w:rsidRDefault="00DF4036" w:rsidP="00DF4036">
      <w:pPr>
        <w:pStyle w:val="-1"/>
      </w:pPr>
      <w:r w:rsidRPr="007B13FB">
        <w:t>подключить ИБП к сети переменного тока напряжением 220</w:t>
      </w:r>
      <w:proofErr w:type="gramStart"/>
      <w:r w:rsidRPr="009751BD">
        <w:t> </w:t>
      </w:r>
      <w:r w:rsidRPr="007B13FB">
        <w:t>В</w:t>
      </w:r>
      <w:proofErr w:type="gramEnd"/>
      <w:r w:rsidRPr="007B13FB">
        <w:t xml:space="preserve"> частотой 50</w:t>
      </w:r>
      <w:r w:rsidRPr="009751BD">
        <w:t> </w:t>
      </w:r>
      <w:r w:rsidRPr="007B13FB">
        <w:t>Гц;</w:t>
      </w:r>
    </w:p>
    <w:p w:rsidR="00DF4036" w:rsidRDefault="00DF4036" w:rsidP="00DF4036">
      <w:pPr>
        <w:pStyle w:val="-1"/>
      </w:pPr>
      <w:r w:rsidRPr="007B13FB">
        <w:t xml:space="preserve">включить ИБП без нагрузки на время </w:t>
      </w:r>
      <w:r>
        <w:t>8</w:t>
      </w:r>
      <w:r w:rsidRPr="009751BD">
        <w:t> </w:t>
      </w:r>
      <w:r>
        <w:t>ч;</w:t>
      </w:r>
    </w:p>
    <w:p w:rsidR="00DF4036" w:rsidRDefault="00DF4036" w:rsidP="00DF4036">
      <w:pPr>
        <w:pStyle w:val="-1"/>
      </w:pPr>
      <w:r w:rsidRPr="007B13FB">
        <w:t>в</w:t>
      </w:r>
      <w:r>
        <w:t>ы</w:t>
      </w:r>
      <w:r w:rsidRPr="007B13FB">
        <w:t>ключить ИБП</w:t>
      </w:r>
      <w:r>
        <w:t>;</w:t>
      </w:r>
    </w:p>
    <w:p w:rsidR="00DF4036" w:rsidRPr="007B13FB" w:rsidRDefault="00DF4036" w:rsidP="00DF4036">
      <w:pPr>
        <w:pStyle w:val="-1"/>
      </w:pPr>
      <w:r w:rsidRPr="00D47C1E">
        <w:t>в</w:t>
      </w:r>
      <w:r>
        <w:t>ытянуть</w:t>
      </w:r>
      <w:r w:rsidRPr="00D47C1E">
        <w:t xml:space="preserve"> жёлтый соединитель разъём</w:t>
      </w:r>
      <w:r>
        <w:t>а</w:t>
      </w:r>
      <w:r w:rsidRPr="00D47C1E">
        <w:t xml:space="preserve"> подключения </w:t>
      </w:r>
      <w:r w:rsidR="00EE22E4">
        <w:t>аккумуляторной</w:t>
      </w:r>
      <w:r w:rsidRPr="00D47C1E">
        <w:t xml:space="preserve"> батареи </w:t>
      </w:r>
      <w:r>
        <w:t>из</w:t>
      </w:r>
      <w:r w:rsidRPr="00D47C1E">
        <w:t xml:space="preserve"> ИБП</w:t>
      </w:r>
      <w:r>
        <w:rPr>
          <w:spacing w:val="1"/>
        </w:rPr>
        <w:t xml:space="preserve"> и закрепить его на корпусе ИБП.</w:t>
      </w:r>
    </w:p>
    <w:p w:rsidR="00985C33" w:rsidRDefault="00985C33" w:rsidP="00985C33">
      <w:r>
        <w:t xml:space="preserve">Информацию </w:t>
      </w:r>
      <w:r w:rsidRPr="000745D8">
        <w:t xml:space="preserve">по подзарядке </w:t>
      </w:r>
      <w:r w:rsidR="00CD3818" w:rsidRPr="000213B6">
        <w:t>аккумуляторн</w:t>
      </w:r>
      <w:r w:rsidR="00CD3818">
        <w:t>ой</w:t>
      </w:r>
      <w:r w:rsidR="00CD3818" w:rsidRPr="000745D8">
        <w:t xml:space="preserve"> </w:t>
      </w:r>
      <w:r w:rsidRPr="000745D8">
        <w:t xml:space="preserve">батареи ИБП </w:t>
      </w:r>
      <w:r w:rsidR="000D41E6">
        <w:t>в</w:t>
      </w:r>
      <w:r w:rsidRPr="000745D8">
        <w:t xml:space="preserve">носить в раздел 12 </w:t>
      </w:r>
      <w:r>
        <w:t xml:space="preserve">документа </w:t>
      </w:r>
      <w:r w:rsidR="007D7072">
        <w:t>ВБМА.000000.000</w:t>
      </w:r>
      <w:r>
        <w:t>ПС</w:t>
      </w:r>
      <w:r w:rsidRPr="00BB3E5E">
        <w:t xml:space="preserve"> «</w:t>
      </w:r>
      <w:fldSimple w:instr=" REF MakeName \h  \* MERGEFORMAT ">
        <w:r w:rsidR="008E1C5E">
          <w:rPr>
            <w:noProof/>
          </w:rPr>
          <w:t>Пункт удаленного доступа</w:t>
        </w:r>
      </w:fldSimple>
      <w:r w:rsidRPr="00BB3E5E">
        <w:t xml:space="preserve">. </w:t>
      </w:r>
      <w:r>
        <w:t>Паспорт».</w:t>
      </w:r>
    </w:p>
    <w:p w:rsidR="008C39A4" w:rsidRPr="00BE25ED" w:rsidRDefault="000D41E6" w:rsidP="008C39A4">
      <w:pPr>
        <w:pStyle w:val="2f"/>
      </w:pPr>
      <w:r w:rsidRPr="002E51BF">
        <w:rPr>
          <w:rFonts w:eastAsia="MS Mincho"/>
        </w:rPr>
        <w:t>Программные изделия хранить в соответствии с требованиями, изложенными в ЭД на них</w:t>
      </w:r>
      <w:r w:rsidRPr="002E51BF">
        <w:t>.</w:t>
      </w:r>
    </w:p>
    <w:p w:rsidR="008C39A4" w:rsidRDefault="008C39A4" w:rsidP="008C39A4">
      <w:pPr>
        <w:pStyle w:val="10"/>
      </w:pPr>
      <w:bookmarkStart w:id="129" w:name="_Toc419910155"/>
      <w:bookmarkStart w:id="130" w:name="_Toc116042836"/>
      <w:proofErr w:type="spellStart"/>
      <w:r>
        <w:lastRenderedPageBreak/>
        <w:t>Транспортирование</w:t>
      </w:r>
      <w:bookmarkEnd w:id="129"/>
      <w:bookmarkEnd w:id="130"/>
      <w:proofErr w:type="spellEnd"/>
    </w:p>
    <w:p w:rsidR="00FD2AAC" w:rsidRPr="00533A05" w:rsidRDefault="000D41E6" w:rsidP="00FD2AAC">
      <w:pPr>
        <w:pStyle w:val="2f"/>
        <w:rPr>
          <w:szCs w:val="24"/>
        </w:rPr>
      </w:pPr>
      <w:bookmarkStart w:id="131" w:name="_Ref491685610"/>
      <w:bookmarkStart w:id="132" w:name="_Toc519396693"/>
      <w:bookmarkStart w:id="133" w:name="_Toc519397793"/>
      <w:r>
        <w:t xml:space="preserve">Транспортирование изделия должно проводиться </w:t>
      </w:r>
      <w:r w:rsidR="002B78A7">
        <w:t>в транспортной таре</w:t>
      </w:r>
      <w:r w:rsidR="002B78A7" w:rsidRPr="002B78A7">
        <w:t xml:space="preserve"> </w:t>
      </w:r>
      <w:r>
        <w:t>предприятия-изготовителя на любые расстояния в средних условиях транспортирования (</w:t>
      </w:r>
      <w:proofErr w:type="spellStart"/>
      <w:proofErr w:type="gramStart"/>
      <w:r>
        <w:t>Ст</w:t>
      </w:r>
      <w:proofErr w:type="spellEnd"/>
      <w:proofErr w:type="gramEnd"/>
      <w:r>
        <w:t xml:space="preserve">) по ГОСТ В 9.001-72 </w:t>
      </w:r>
      <w:r w:rsidRPr="00C94A43">
        <w:t>автомобильным (в закрытых автомашинах), железнодорожным (в крытых вагонах) или авиационным (в обогреваемых герметизированных о</w:t>
      </w:r>
      <w:r>
        <w:t>тсеках самолё</w:t>
      </w:r>
      <w:r w:rsidRPr="00C94A43">
        <w:t>тов) транспортом</w:t>
      </w:r>
      <w:bookmarkEnd w:id="131"/>
      <w:r>
        <w:t xml:space="preserve"> </w:t>
      </w:r>
      <w:r w:rsidRPr="00AE593A">
        <w:t>в соответствии с правилами перевозки грузов, действующими на транспорте конкретного вида.</w:t>
      </w:r>
    </w:p>
    <w:p w:rsidR="00FD2AAC" w:rsidRPr="000D41E6" w:rsidRDefault="000D41E6" w:rsidP="00FD2AAC">
      <w:pPr>
        <w:pStyle w:val="2f"/>
      </w:pPr>
      <w:bookmarkStart w:id="134" w:name="_Toc413329798"/>
      <w:bookmarkStart w:id="135" w:name="_Toc419910157"/>
      <w:bookmarkEnd w:id="132"/>
      <w:bookmarkEnd w:id="133"/>
      <w:r w:rsidRPr="000644A3">
        <w:rPr>
          <w:szCs w:val="24"/>
        </w:rPr>
        <w:t xml:space="preserve">Условия транспортирования в части воздействия климатических факторов должны соответствовать условиям хранения </w:t>
      </w:r>
      <w:r>
        <w:t xml:space="preserve">в </w:t>
      </w:r>
      <w:proofErr w:type="spellStart"/>
      <w:r>
        <w:t>неотапливаемых</w:t>
      </w:r>
      <w:proofErr w:type="spellEnd"/>
      <w:r>
        <w:t xml:space="preserve"> хранилищах</w:t>
      </w:r>
      <w:r w:rsidRPr="000644A3">
        <w:rPr>
          <w:szCs w:val="24"/>
        </w:rPr>
        <w:t xml:space="preserve"> по ГОСТ В 9.003-80 </w:t>
      </w:r>
      <w:r w:rsidR="00DF4036">
        <w:t>с учётом ограничений, указанных в</w:t>
      </w:r>
      <w:r w:rsidR="00DF4036" w:rsidRPr="000644A3">
        <w:rPr>
          <w:szCs w:val="24"/>
        </w:rPr>
        <w:t xml:space="preserve"> </w:t>
      </w:r>
      <w:r w:rsidR="00D86640">
        <w:rPr>
          <w:szCs w:val="24"/>
        </w:rPr>
        <w:fldChar w:fldCharType="begin"/>
      </w:r>
      <w:r w:rsidR="00A12576">
        <w:rPr>
          <w:szCs w:val="24"/>
        </w:rPr>
        <w:instrText xml:space="preserve"> REF _Ref22658339 \r \h </w:instrText>
      </w:r>
      <w:r w:rsidR="00D86640">
        <w:rPr>
          <w:szCs w:val="24"/>
        </w:rPr>
      </w:r>
      <w:r w:rsidR="00D86640">
        <w:rPr>
          <w:szCs w:val="24"/>
        </w:rPr>
        <w:fldChar w:fldCharType="separate"/>
      </w:r>
      <w:r w:rsidR="008E1C5E">
        <w:rPr>
          <w:szCs w:val="24"/>
        </w:rPr>
        <w:t>1.1.1.2</w:t>
      </w:r>
      <w:r w:rsidR="00D86640">
        <w:rPr>
          <w:szCs w:val="24"/>
        </w:rPr>
        <w:fldChar w:fldCharType="end"/>
      </w:r>
      <w:r w:rsidR="00DF4036">
        <w:rPr>
          <w:szCs w:val="24"/>
        </w:rPr>
        <w:t xml:space="preserve">. </w:t>
      </w:r>
      <w:r>
        <w:rPr>
          <w:szCs w:val="24"/>
        </w:rPr>
        <w:t>При транспортировании не д</w:t>
      </w:r>
      <w:r w:rsidRPr="000D41E6">
        <w:t>олжно быть паров агрессивных примесей</w:t>
      </w:r>
      <w:r>
        <w:t xml:space="preserve"> (паров щелочи и кислоты).</w:t>
      </w:r>
    </w:p>
    <w:p w:rsidR="00FD2AAC" w:rsidRPr="000D41E6" w:rsidRDefault="00FD2AAC" w:rsidP="000D41E6">
      <w:pPr>
        <w:pStyle w:val="2f"/>
      </w:pPr>
      <w:r w:rsidRPr="000D41E6">
        <w:rPr>
          <w:szCs w:val="26"/>
        </w:rPr>
        <w:t>Размещение и крепление транспортной тары с упакованным изделием в транспортных средствах должно обеспечивать ее устойчивое положение и не допускать перемещения во время транспортирования.</w:t>
      </w:r>
    </w:p>
    <w:p w:rsidR="000D41E6" w:rsidRPr="000D41E6" w:rsidRDefault="000D41E6" w:rsidP="000D41E6">
      <w:pPr>
        <w:pStyle w:val="2f"/>
      </w:pPr>
      <w:r w:rsidRPr="00520E7E">
        <w:rPr>
          <w:szCs w:val="24"/>
        </w:rPr>
        <w:t>Способы обращения с изделием во время погрузки (разгрузки) и крепления указаны на транспортной таре в виде манипуляционных знаков</w:t>
      </w:r>
      <w:r>
        <w:rPr>
          <w:szCs w:val="24"/>
        </w:rPr>
        <w:t>.</w:t>
      </w:r>
    </w:p>
    <w:bookmarkEnd w:id="134"/>
    <w:bookmarkEnd w:id="135"/>
    <w:p w:rsidR="003361F1" w:rsidRDefault="003361F1" w:rsidP="003022DB">
      <w:pPr>
        <w:pStyle w:val="12"/>
        <w:rPr>
          <w:lang w:val="ru-RU"/>
        </w:rPr>
      </w:pPr>
      <w:r>
        <w:rPr>
          <w:lang w:val="ru-RU"/>
        </w:rPr>
        <w:lastRenderedPageBreak/>
        <w:br/>
      </w:r>
      <w:bookmarkStart w:id="136" w:name="_Ref20316619"/>
      <w:bookmarkStart w:id="137" w:name="_Toc116042837"/>
      <w:r w:rsidRPr="007E5BBB">
        <w:rPr>
          <w:lang w:val="ru-RU"/>
        </w:rPr>
        <w:t>(</w:t>
      </w:r>
      <w:proofErr w:type="gramStart"/>
      <w:r w:rsidRPr="007E5BBB">
        <w:rPr>
          <w:lang w:val="ru-RU"/>
        </w:rPr>
        <w:t>обязательное</w:t>
      </w:r>
      <w:proofErr w:type="gramEnd"/>
      <w:r w:rsidRPr="007E5BBB">
        <w:rPr>
          <w:lang w:val="ru-RU"/>
        </w:rPr>
        <w:t>)</w:t>
      </w:r>
      <w:r w:rsidRPr="007E5BBB">
        <w:rPr>
          <w:lang w:val="ru-RU"/>
        </w:rPr>
        <w:br/>
      </w:r>
      <w:r w:rsidR="005748D1">
        <w:rPr>
          <w:lang w:val="ru-RU"/>
        </w:rPr>
        <w:t xml:space="preserve">Порядок установки, </w:t>
      </w:r>
      <w:r>
        <w:rPr>
          <w:lang w:val="ru-RU"/>
        </w:rPr>
        <w:t xml:space="preserve">настройки </w:t>
      </w:r>
      <w:r w:rsidR="005748D1">
        <w:rPr>
          <w:lang w:val="ru-RU"/>
        </w:rPr>
        <w:t xml:space="preserve">и активации </w:t>
      </w:r>
      <w:r>
        <w:rPr>
          <w:lang w:val="ru-RU"/>
        </w:rPr>
        <w:t>программного обеспечения</w:t>
      </w:r>
      <w:bookmarkEnd w:id="136"/>
      <w:bookmarkEnd w:id="137"/>
    </w:p>
    <w:p w:rsidR="008B43A5" w:rsidRDefault="008B43A5" w:rsidP="00777844">
      <w:pPr>
        <w:pStyle w:val="2"/>
        <w:spacing w:before="280" w:after="280"/>
      </w:pPr>
      <w:bookmarkStart w:id="138" w:name="_Ref530574058"/>
      <w:bookmarkStart w:id="139" w:name="_Toc2006352"/>
      <w:bookmarkStart w:id="140" w:name="_Ref492987350"/>
      <w:bookmarkStart w:id="141" w:name="_Ref492987822"/>
      <w:bookmarkStart w:id="142" w:name="_Toc18315430"/>
      <w:r>
        <w:t>Настройка программно-аппаратного комплекса</w:t>
      </w:r>
      <w:bookmarkEnd w:id="138"/>
      <w:bookmarkEnd w:id="139"/>
    </w:p>
    <w:p w:rsidR="008B43A5" w:rsidRPr="0050113B" w:rsidRDefault="008B43A5" w:rsidP="008B4E88">
      <w:pPr>
        <w:pStyle w:val="11"/>
      </w:pPr>
      <w:r w:rsidRPr="0050113B">
        <w:t xml:space="preserve">Настройку ПАК должен проводить администратор средств защиты информации. Подробная информация о </w:t>
      </w:r>
      <w:r w:rsidR="000666BB" w:rsidRPr="0050113B">
        <w:t>настройке</w:t>
      </w:r>
      <w:r w:rsidRPr="0050113B">
        <w:t xml:space="preserve"> ПАК </w:t>
      </w:r>
      <w:r w:rsidR="007D7072">
        <w:t>изложена в документе RU.00000000.000000.001 0</w:t>
      </w:r>
      <w:r w:rsidRPr="0050113B">
        <w:t>2 «Програ</w:t>
      </w:r>
      <w:r w:rsidR="007D7072">
        <w:t>ммно-аппаратный комплекс</w:t>
      </w:r>
      <w:r w:rsidRPr="0050113B">
        <w:t>». Версия 3.0. Руководство пользователя».</w:t>
      </w:r>
    </w:p>
    <w:p w:rsidR="008D5BBA" w:rsidRDefault="008D5BBA" w:rsidP="00777844">
      <w:pPr>
        <w:pStyle w:val="2"/>
        <w:spacing w:before="280" w:after="280"/>
      </w:pPr>
      <w:bookmarkStart w:id="143" w:name="_Ref535587371"/>
      <w:bookmarkStart w:id="144" w:name="_Toc21341682"/>
      <w:r>
        <w:t>Настройка BIOS</w:t>
      </w:r>
      <w:bookmarkEnd w:id="143"/>
      <w:bookmarkEnd w:id="144"/>
    </w:p>
    <w:p w:rsidR="008D5BBA" w:rsidRDefault="00AF1025" w:rsidP="00AF1025">
      <w:pPr>
        <w:pStyle w:val="210"/>
        <w:spacing w:before="0" w:after="0"/>
      </w:pPr>
      <w:r>
        <w:t>Настройку BIOS должен проводить представитель предприятия-</w:t>
      </w:r>
      <w:r w:rsidRPr="003D5A26">
        <w:t>изготовителя</w:t>
      </w:r>
      <w:r>
        <w:t>.</w:t>
      </w:r>
    </w:p>
    <w:p w:rsidR="00AF1025" w:rsidRDefault="00AF1025" w:rsidP="00AF1025">
      <w:pPr>
        <w:pStyle w:val="210"/>
        <w:spacing w:before="0" w:after="0"/>
      </w:pPr>
      <w:r>
        <w:t>Для настройки BIOS:</w:t>
      </w:r>
    </w:p>
    <w:p w:rsidR="00AF1025" w:rsidRDefault="00AF1025" w:rsidP="00AF1025">
      <w:pPr>
        <w:pStyle w:val="-1"/>
        <w:ind w:left="1"/>
      </w:pPr>
      <w:r>
        <w:t>перезагрузить системный б</w:t>
      </w:r>
      <w:r w:rsidR="007D7072">
        <w:t>лок после настройки ПАК</w:t>
      </w:r>
      <w:r>
        <w:t>;</w:t>
      </w:r>
    </w:p>
    <w:p w:rsidR="00AF1025" w:rsidRDefault="00AF1025" w:rsidP="00AF1025">
      <w:pPr>
        <w:pStyle w:val="-1"/>
        <w:ind w:left="1"/>
      </w:pPr>
      <w:r>
        <w:t>зайти в BIOS, для чего нажать клавишу «</w:t>
      </w:r>
      <w:proofErr w:type="spellStart"/>
      <w:r>
        <w:t>Delete</w:t>
      </w:r>
      <w:proofErr w:type="spellEnd"/>
      <w:r>
        <w:t>» или «F2» при загру</w:t>
      </w:r>
      <w:r w:rsidR="007D7072">
        <w:t>зке до срабатывания ПАК</w:t>
      </w:r>
      <w:r>
        <w:t>;</w:t>
      </w:r>
    </w:p>
    <w:p w:rsidR="00AF1025" w:rsidRDefault="00AF1025" w:rsidP="00AF1025">
      <w:pPr>
        <w:pStyle w:val="-1"/>
        <w:ind w:left="1"/>
      </w:pPr>
      <w:r>
        <w:t xml:space="preserve">установить во </w:t>
      </w:r>
      <w:r w:rsidRPr="00386677">
        <w:t>вкладк</w:t>
      </w:r>
      <w:r>
        <w:t>е</w:t>
      </w:r>
      <w:r w:rsidRPr="00386677">
        <w:t xml:space="preserve"> </w:t>
      </w:r>
      <w:r w:rsidRPr="0089786A">
        <w:t>«</w:t>
      </w:r>
      <w:r w:rsidRPr="00305A9F">
        <w:rPr>
          <w:lang w:val="en-US"/>
        </w:rPr>
        <w:t>Boot</w:t>
      </w:r>
      <w:r>
        <w:t>» \</w:t>
      </w:r>
      <w:r w:rsidRPr="0089786A">
        <w:t xml:space="preserve"> </w:t>
      </w:r>
      <w:r>
        <w:t>«</w:t>
      </w:r>
      <w:r>
        <w:rPr>
          <w:lang w:val="en-US"/>
        </w:rPr>
        <w:t>CSM</w:t>
      </w:r>
      <w:r>
        <w:t>»</w:t>
      </w:r>
      <w:r w:rsidRPr="0089786A">
        <w:t xml:space="preserve"> </w:t>
      </w:r>
      <w:r>
        <w:t xml:space="preserve">\ </w:t>
      </w:r>
      <w:r w:rsidRPr="0089786A">
        <w:t>«</w:t>
      </w:r>
      <w:r>
        <w:rPr>
          <w:lang w:val="en-US"/>
        </w:rPr>
        <w:t>Boot</w:t>
      </w:r>
      <w:r w:rsidRPr="004F4380">
        <w:t xml:space="preserve"> </w:t>
      </w:r>
      <w:r>
        <w:rPr>
          <w:lang w:val="en-US"/>
        </w:rPr>
        <w:t>from</w:t>
      </w:r>
      <w:r w:rsidRPr="004F4380">
        <w:t xml:space="preserve"> </w:t>
      </w:r>
      <w:r>
        <w:rPr>
          <w:lang w:val="en-US"/>
        </w:rPr>
        <w:t>Network</w:t>
      </w:r>
      <w:r w:rsidRPr="004F4380">
        <w:t xml:space="preserve"> </w:t>
      </w:r>
      <w:r>
        <w:rPr>
          <w:lang w:val="en-US"/>
        </w:rPr>
        <w:t>Devices</w:t>
      </w:r>
      <w:r w:rsidRPr="0089786A">
        <w:t>»</w:t>
      </w:r>
      <w:r>
        <w:t xml:space="preserve"> параметр «</w:t>
      </w:r>
      <w:r>
        <w:rPr>
          <w:lang w:val="en-US"/>
        </w:rPr>
        <w:t>Ignore</w:t>
      </w:r>
      <w:r>
        <w:t>»;</w:t>
      </w:r>
    </w:p>
    <w:p w:rsidR="00AF1025" w:rsidRDefault="00AF1025" w:rsidP="00AF1025">
      <w:pPr>
        <w:pStyle w:val="-1"/>
        <w:ind w:left="1"/>
      </w:pPr>
      <w:r>
        <w:t xml:space="preserve">установить во </w:t>
      </w:r>
      <w:r w:rsidRPr="00386677">
        <w:t>вкладк</w:t>
      </w:r>
      <w:r>
        <w:t>е</w:t>
      </w:r>
      <w:r w:rsidRPr="00386677">
        <w:t xml:space="preserve"> </w:t>
      </w:r>
      <w:r w:rsidRPr="0089786A">
        <w:t>«</w:t>
      </w:r>
      <w:r w:rsidRPr="00305A9F">
        <w:rPr>
          <w:lang w:val="en-US"/>
        </w:rPr>
        <w:t>Boot</w:t>
      </w:r>
      <w:r w:rsidRPr="0089786A">
        <w:t>»</w:t>
      </w:r>
      <w:r>
        <w:t>:</w:t>
      </w:r>
    </w:p>
    <w:p w:rsidR="00AF1025" w:rsidRPr="00F31024" w:rsidRDefault="00AF1025" w:rsidP="00F31024">
      <w:pPr>
        <w:pStyle w:val="a1"/>
        <w:numPr>
          <w:ilvl w:val="0"/>
          <w:numId w:val="73"/>
        </w:numPr>
        <w:ind w:left="0" w:firstLine="1418"/>
        <w:rPr>
          <w:lang w:val="en-US"/>
        </w:rPr>
      </w:pPr>
      <w:r>
        <w:t>«</w:t>
      </w:r>
      <w:r w:rsidRPr="00F31024">
        <w:rPr>
          <w:lang w:val="en-US"/>
        </w:rPr>
        <w:t>Boot option #1</w:t>
      </w:r>
      <w:r>
        <w:t>» параметр «</w:t>
      </w:r>
      <w:proofErr w:type="spellStart"/>
      <w:r w:rsidRPr="00F31024">
        <w:rPr>
          <w:lang w:val="en-US"/>
        </w:rPr>
        <w:t>Sobol</w:t>
      </w:r>
      <w:proofErr w:type="spellEnd"/>
      <w:r>
        <w:t>»;</w:t>
      </w:r>
    </w:p>
    <w:p w:rsidR="00AF1025" w:rsidRPr="004F4380" w:rsidRDefault="00AF1025" w:rsidP="00F31024">
      <w:pPr>
        <w:pStyle w:val="2f2"/>
        <w:ind w:left="0" w:firstLine="1418"/>
        <w:rPr>
          <w:lang w:val="en-US"/>
        </w:rPr>
      </w:pPr>
      <w:r>
        <w:t>«</w:t>
      </w:r>
      <w:r>
        <w:rPr>
          <w:lang w:val="en-US"/>
        </w:rPr>
        <w:t>Boot option #2</w:t>
      </w:r>
      <w:r>
        <w:t>» –</w:t>
      </w:r>
      <w:r>
        <w:rPr>
          <w:lang w:val="en-US"/>
        </w:rPr>
        <w:t xml:space="preserve"> SSD</w:t>
      </w:r>
      <w:r>
        <w:t>;</w:t>
      </w:r>
    </w:p>
    <w:p w:rsidR="00AF1025" w:rsidRPr="0089786A" w:rsidRDefault="00AF1025" w:rsidP="00F31024">
      <w:pPr>
        <w:pStyle w:val="2f2"/>
        <w:ind w:left="0" w:firstLine="1418"/>
        <w:rPr>
          <w:lang w:val="en-US"/>
        </w:rPr>
      </w:pPr>
      <w:r>
        <w:t>«</w:t>
      </w:r>
      <w:r>
        <w:rPr>
          <w:lang w:val="en-US"/>
        </w:rPr>
        <w:t>Boot option #3</w:t>
      </w:r>
      <w:r>
        <w:t>» параметр «</w:t>
      </w:r>
      <w:proofErr w:type="spellStart"/>
      <w:r>
        <w:t>Disable</w:t>
      </w:r>
      <w:proofErr w:type="spellEnd"/>
      <w:r>
        <w:t>»;</w:t>
      </w:r>
    </w:p>
    <w:p w:rsidR="00AF1025" w:rsidRDefault="002B78A7" w:rsidP="002B78A7">
      <w:pPr>
        <w:pStyle w:val="-1"/>
        <w:ind w:left="1"/>
      </w:pPr>
      <w:r>
        <w:t>указать пароль на BIOS</w:t>
      </w:r>
      <w:r w:rsidRPr="002B78A7">
        <w:t xml:space="preserve"> </w:t>
      </w:r>
      <w:r w:rsidR="00AF1025">
        <w:t>для администратора – «123456»</w:t>
      </w:r>
      <w:r w:rsidR="00AF1025" w:rsidRPr="000C2431">
        <w:t>;</w:t>
      </w:r>
    </w:p>
    <w:p w:rsidR="00AF1025" w:rsidRDefault="00AF1025" w:rsidP="00AF1025">
      <w:pPr>
        <w:pStyle w:val="-1"/>
        <w:ind w:left="1"/>
      </w:pPr>
      <w:r>
        <w:t>сохранить настройки и выйти из BIOS;</w:t>
      </w:r>
    </w:p>
    <w:p w:rsidR="00AF1025" w:rsidRDefault="00AF1025" w:rsidP="00AF1025">
      <w:pPr>
        <w:pStyle w:val="-1"/>
        <w:ind w:left="1"/>
      </w:pPr>
      <w:r>
        <w:t>изм</w:t>
      </w:r>
      <w:r w:rsidR="007D7072">
        <w:t xml:space="preserve">енить в настройках ПАК </w:t>
      </w:r>
      <w:r>
        <w:t xml:space="preserve">в строке </w:t>
      </w:r>
      <w:r w:rsidRPr="004E4770">
        <w:t>врем</w:t>
      </w:r>
      <w:r>
        <w:t>ени</w:t>
      </w:r>
      <w:r w:rsidRPr="004E4770">
        <w:t xml:space="preserve"> ожидани</w:t>
      </w:r>
      <w:r>
        <w:t>я</w:t>
      </w:r>
      <w:r w:rsidRPr="004E4770">
        <w:t xml:space="preserve"> сторожевого </w:t>
      </w:r>
      <w:r w:rsidRPr="00D92D67">
        <w:t xml:space="preserve">таймера </w:t>
      </w:r>
      <w:r>
        <w:t>значение</w:t>
      </w:r>
      <w:r w:rsidRPr="004E4770">
        <w:t xml:space="preserve"> </w:t>
      </w:r>
      <w:r>
        <w:t xml:space="preserve">на </w:t>
      </w:r>
      <w:r w:rsidRPr="00E8048A">
        <w:t>180</w:t>
      </w:r>
      <w:r w:rsidRPr="00D92D67">
        <w:t xml:space="preserve"> </w:t>
      </w:r>
      <w:proofErr w:type="gramStart"/>
      <w:r w:rsidRPr="00D92D67">
        <w:t>с</w:t>
      </w:r>
      <w:proofErr w:type="gramEnd"/>
      <w:r>
        <w:t>.</w:t>
      </w:r>
    </w:p>
    <w:p w:rsidR="006850E3" w:rsidRPr="00827CBD" w:rsidRDefault="006850E3" w:rsidP="00777844">
      <w:pPr>
        <w:pStyle w:val="2"/>
        <w:spacing w:before="280" w:after="280"/>
      </w:pPr>
      <w:r w:rsidRPr="00827CBD">
        <w:t xml:space="preserve">Установка </w:t>
      </w:r>
      <w:r w:rsidRPr="004E017B">
        <w:t xml:space="preserve">и настройка </w:t>
      </w:r>
      <w:r w:rsidRPr="00827CBD">
        <w:t>операционной системы</w:t>
      </w:r>
      <w:bookmarkEnd w:id="140"/>
      <w:bookmarkEnd w:id="141"/>
      <w:bookmarkEnd w:id="142"/>
    </w:p>
    <w:p w:rsidR="006850E3" w:rsidRDefault="006850E3" w:rsidP="002B78A7">
      <w:pPr>
        <w:pStyle w:val="31"/>
        <w:spacing w:before="280" w:after="280"/>
      </w:pPr>
      <w:r w:rsidRPr="005F39F2">
        <w:t xml:space="preserve">Установка </w:t>
      </w:r>
      <w:r w:rsidR="008D5BBA">
        <w:t xml:space="preserve">и настройка </w:t>
      </w:r>
      <w:r w:rsidR="008D5BBA" w:rsidRPr="005F39F2">
        <w:t xml:space="preserve">операционной системы </w:t>
      </w:r>
      <w:proofErr w:type="spellStart"/>
      <w:r w:rsidR="008D5BBA" w:rsidRPr="005F39F2">
        <w:t>Microsoft</w:t>
      </w:r>
      <w:proofErr w:type="spellEnd"/>
      <w:r w:rsidR="008D5BBA" w:rsidRPr="005F39F2">
        <w:t xml:space="preserve"> </w:t>
      </w:r>
      <w:r w:rsidR="008D5BBA" w:rsidRPr="005F39F2">
        <w:rPr>
          <w:lang w:val="en-US"/>
        </w:rPr>
        <w:t>Windows</w:t>
      </w:r>
    </w:p>
    <w:p w:rsidR="008B43A5" w:rsidRPr="00C45E80" w:rsidRDefault="008B43A5" w:rsidP="00EE6B2D">
      <w:pPr>
        <w:pStyle w:val="311"/>
      </w:pPr>
      <w:r>
        <w:t>НЗ с дистрибутивом</w:t>
      </w:r>
      <w:r w:rsidRPr="001D7E79">
        <w:t xml:space="preserve"> </w:t>
      </w:r>
      <w:r w:rsidRPr="003A7512">
        <w:t xml:space="preserve">ОС </w:t>
      </w:r>
      <w:proofErr w:type="spellStart"/>
      <w:r w:rsidRPr="003A7512">
        <w:t>Microsoft</w:t>
      </w:r>
      <w:proofErr w:type="spellEnd"/>
      <w:r w:rsidRPr="003A7512">
        <w:t xml:space="preserve"> </w:t>
      </w:r>
      <w:r w:rsidRPr="003A7512">
        <w:rPr>
          <w:lang w:val="en-US"/>
        </w:rPr>
        <w:t>Windows</w:t>
      </w:r>
      <w:r w:rsidR="002B78A7">
        <w:rPr>
          <w:lang w:val="en-US"/>
        </w:rPr>
        <w:t> </w:t>
      </w:r>
      <w:r>
        <w:t xml:space="preserve">7 входит в состав </w:t>
      </w:r>
      <w:r w:rsidR="006C25D8">
        <w:t>КСА</w:t>
      </w:r>
      <w:r w:rsidR="002B78A7">
        <w:rPr>
          <w:lang w:val="en-US"/>
        </w:rPr>
        <w:t> </w:t>
      </w:r>
      <w:r w:rsidR="006C25D8">
        <w:t>ИАД</w:t>
      </w:r>
      <w:r w:rsidR="002B78A7">
        <w:rPr>
          <w:lang w:val="en-US"/>
        </w:rPr>
        <w:t> </w:t>
      </w:r>
      <w:r w:rsidR="006C25D8">
        <w:t>НЦУЯО</w:t>
      </w:r>
      <w:r w:rsidRPr="00C45E80">
        <w:t>.</w:t>
      </w:r>
    </w:p>
    <w:p w:rsidR="00D21844" w:rsidRDefault="00D21844" w:rsidP="00EE6B2D">
      <w:pPr>
        <w:pStyle w:val="311"/>
      </w:pPr>
      <w:r>
        <w:t xml:space="preserve">Установку </w:t>
      </w:r>
      <w:r w:rsidR="006F35C2">
        <w:t xml:space="preserve">и настройку </w:t>
      </w:r>
      <w:r w:rsidRPr="003A7512">
        <w:t>ОС</w:t>
      </w:r>
      <w:r>
        <w:t> </w:t>
      </w:r>
      <w:proofErr w:type="spellStart"/>
      <w:r w:rsidRPr="003A7512">
        <w:t>Microsoft</w:t>
      </w:r>
      <w:proofErr w:type="spellEnd"/>
      <w:r>
        <w:t> </w:t>
      </w:r>
      <w:r w:rsidRPr="003A7512">
        <w:rPr>
          <w:lang w:val="en-US"/>
        </w:rPr>
        <w:t>Windows</w:t>
      </w:r>
      <w:r>
        <w:t xml:space="preserve"> 7 должен проводить </w:t>
      </w:r>
      <w:r w:rsidR="008D5BBA">
        <w:t>представитель предприятия-</w:t>
      </w:r>
      <w:r w:rsidR="008D5BBA" w:rsidRPr="003D5A26">
        <w:t>изготовителя</w:t>
      </w:r>
      <w:r w:rsidR="008D5BBA">
        <w:t>.</w:t>
      </w:r>
    </w:p>
    <w:p w:rsidR="00D21844" w:rsidRDefault="00D21844" w:rsidP="00EE6B2D">
      <w:pPr>
        <w:pStyle w:val="311"/>
      </w:pPr>
      <w:r>
        <w:t xml:space="preserve">Для установки </w:t>
      </w:r>
      <w:r w:rsidR="006F35C2">
        <w:t xml:space="preserve">и настройки </w:t>
      </w:r>
      <w:r w:rsidRPr="003A7512">
        <w:t xml:space="preserve">ОС </w:t>
      </w:r>
      <w:proofErr w:type="spellStart"/>
      <w:r w:rsidRPr="003A7512">
        <w:t>Microsoft</w:t>
      </w:r>
      <w:proofErr w:type="spellEnd"/>
      <w:r w:rsidRPr="003A7512">
        <w:t xml:space="preserve"> </w:t>
      </w:r>
      <w:r w:rsidRPr="003A7512">
        <w:rPr>
          <w:lang w:val="en-US"/>
        </w:rPr>
        <w:t>Windows</w:t>
      </w:r>
      <w:r w:rsidR="002B78A7">
        <w:rPr>
          <w:lang w:val="en-US"/>
        </w:rPr>
        <w:t> </w:t>
      </w:r>
      <w:r>
        <w:t>7:</w:t>
      </w:r>
    </w:p>
    <w:p w:rsidR="008D5BBA" w:rsidRDefault="008D5BBA" w:rsidP="008D5BBA">
      <w:pPr>
        <w:pStyle w:val="-1"/>
      </w:pPr>
      <w:r w:rsidRPr="003A7512">
        <w:t xml:space="preserve">вставить </w:t>
      </w:r>
      <w:r>
        <w:t xml:space="preserve">НЗ с дистрибутивом </w:t>
      </w:r>
      <w:proofErr w:type="spellStart"/>
      <w:r w:rsidRPr="003A7512">
        <w:t>Microsoft</w:t>
      </w:r>
      <w:proofErr w:type="spellEnd"/>
      <w:r w:rsidRPr="003A7512">
        <w:t xml:space="preserve"> </w:t>
      </w:r>
      <w:r w:rsidRPr="00CA1516">
        <w:rPr>
          <w:lang w:val="en-US"/>
        </w:rPr>
        <w:t>Windows</w:t>
      </w:r>
      <w:r>
        <w:t xml:space="preserve"> 7 в устройство для чтения/записи </w:t>
      </w:r>
      <w:r w:rsidRPr="00E14452">
        <w:t>компакт-</w:t>
      </w:r>
      <w:r>
        <w:t>дисков, DVD;</w:t>
      </w:r>
    </w:p>
    <w:p w:rsidR="008D5BBA" w:rsidRDefault="008D5BBA" w:rsidP="008D5BBA">
      <w:pPr>
        <w:pStyle w:val="-1"/>
      </w:pPr>
      <w:r>
        <w:t>перезагрузить системный блок;</w:t>
      </w:r>
    </w:p>
    <w:p w:rsidR="008D5BBA" w:rsidRDefault="008D5BBA" w:rsidP="008D5BBA">
      <w:pPr>
        <w:pStyle w:val="-1"/>
      </w:pPr>
      <w:r>
        <w:t>зайти в BIOS, для чего нажать клавишу «</w:t>
      </w:r>
      <w:proofErr w:type="spellStart"/>
      <w:r>
        <w:t>Delete</w:t>
      </w:r>
      <w:proofErr w:type="spellEnd"/>
      <w:r>
        <w:t>» или «F2» при загрузке;</w:t>
      </w:r>
    </w:p>
    <w:p w:rsidR="008D5BBA" w:rsidRPr="00AF6B18" w:rsidRDefault="008D5BBA" w:rsidP="008D5BBA">
      <w:pPr>
        <w:pStyle w:val="-1"/>
        <w:ind w:left="1"/>
        <w:rPr>
          <w:lang w:val="en-US"/>
        </w:rPr>
      </w:pPr>
      <w:r>
        <w:t>установить</w:t>
      </w:r>
      <w:r w:rsidRPr="00AF6B18">
        <w:rPr>
          <w:lang w:val="en-US"/>
        </w:rPr>
        <w:t xml:space="preserve"> </w:t>
      </w:r>
      <w:r>
        <w:t>во</w:t>
      </w:r>
      <w:r w:rsidRPr="00AF6B18">
        <w:rPr>
          <w:lang w:val="en-US"/>
        </w:rPr>
        <w:t xml:space="preserve"> </w:t>
      </w:r>
      <w:r w:rsidRPr="00386677">
        <w:t>вкладк</w:t>
      </w:r>
      <w:r>
        <w:t>е</w:t>
      </w:r>
      <w:r w:rsidRPr="00AF6B18">
        <w:rPr>
          <w:lang w:val="en-US"/>
        </w:rPr>
        <w:t xml:space="preserve"> «</w:t>
      </w:r>
      <w:r w:rsidRPr="00305A9F">
        <w:rPr>
          <w:lang w:val="en-US"/>
        </w:rPr>
        <w:t>Boot</w:t>
      </w:r>
      <w:r w:rsidRPr="00AF6B18">
        <w:rPr>
          <w:lang w:val="en-US"/>
        </w:rPr>
        <w:t>» \ «</w:t>
      </w:r>
      <w:r w:rsidRPr="00305A9F">
        <w:rPr>
          <w:lang w:val="en-US"/>
        </w:rPr>
        <w:t>Boot</w:t>
      </w:r>
      <w:r w:rsidRPr="00AF6B18">
        <w:rPr>
          <w:lang w:val="en-US"/>
        </w:rPr>
        <w:t xml:space="preserve"> </w:t>
      </w:r>
      <w:r w:rsidRPr="00305A9F">
        <w:rPr>
          <w:lang w:val="en-US"/>
        </w:rPr>
        <w:t>Device</w:t>
      </w:r>
      <w:r w:rsidRPr="00AF6B18">
        <w:rPr>
          <w:lang w:val="en-US"/>
        </w:rPr>
        <w:t xml:space="preserve"> </w:t>
      </w:r>
      <w:r w:rsidRPr="00305A9F">
        <w:rPr>
          <w:lang w:val="en-US"/>
        </w:rPr>
        <w:t>Priority</w:t>
      </w:r>
      <w:r w:rsidRPr="00AF6B18">
        <w:rPr>
          <w:lang w:val="en-US"/>
        </w:rPr>
        <w:t xml:space="preserve">» </w:t>
      </w:r>
      <w:r>
        <w:t>в</w:t>
      </w:r>
      <w:r w:rsidRPr="00AF6B18">
        <w:rPr>
          <w:lang w:val="en-US"/>
        </w:rPr>
        <w:t xml:space="preserve"> </w:t>
      </w:r>
      <w:r>
        <w:t>строке</w:t>
      </w:r>
      <w:r w:rsidRPr="00AF6B18">
        <w:rPr>
          <w:lang w:val="en-US"/>
        </w:rPr>
        <w:t xml:space="preserve"> «</w:t>
      </w:r>
      <w:r>
        <w:rPr>
          <w:lang w:val="en-US"/>
        </w:rPr>
        <w:t>Boot option #2</w:t>
      </w:r>
      <w:r w:rsidRPr="00AF6B18">
        <w:rPr>
          <w:lang w:val="en-US"/>
        </w:rPr>
        <w:t>» –</w:t>
      </w:r>
      <w:r>
        <w:rPr>
          <w:lang w:val="en-US"/>
        </w:rPr>
        <w:t xml:space="preserve"> CD</w:t>
      </w:r>
      <w:r w:rsidRPr="00AF6B18">
        <w:rPr>
          <w:lang w:val="en-US"/>
        </w:rPr>
        <w:t>-</w:t>
      </w:r>
      <w:r>
        <w:rPr>
          <w:lang w:val="en-US"/>
        </w:rPr>
        <w:t>ROM</w:t>
      </w:r>
      <w:r w:rsidRPr="00AF6B18">
        <w:rPr>
          <w:lang w:val="en-US"/>
        </w:rPr>
        <w:t xml:space="preserve">. </w:t>
      </w:r>
    </w:p>
    <w:p w:rsidR="008D5BBA" w:rsidRDefault="008D5BBA" w:rsidP="008D5BBA">
      <w:r w:rsidRPr="00EA0AC7">
        <w:rPr>
          <w:spacing w:val="60"/>
        </w:rPr>
        <w:t>Примечание</w:t>
      </w:r>
      <w:r>
        <w:t xml:space="preserve"> – Допускается при загрузке нажать клавишу «F8» </w:t>
      </w:r>
      <w:r w:rsidRPr="00DF3295">
        <w:t>для вызова меню выбора варианта загру</w:t>
      </w:r>
      <w:r>
        <w:t>зки и выбрать загрузку с CD-ROM;</w:t>
      </w:r>
    </w:p>
    <w:p w:rsidR="008D5BBA" w:rsidRDefault="008D5BBA" w:rsidP="008D5BBA">
      <w:pPr>
        <w:pStyle w:val="-1"/>
      </w:pPr>
      <w:r>
        <w:t>сохранить настройки и выйти из BIOS;</w:t>
      </w:r>
    </w:p>
    <w:p w:rsidR="008D5BBA" w:rsidRPr="00F63486" w:rsidRDefault="008D5BBA" w:rsidP="002B78A7">
      <w:pPr>
        <w:pStyle w:val="-1"/>
        <w:rPr>
          <w:lang w:val="en-US"/>
        </w:rPr>
      </w:pPr>
      <w:r>
        <w:t>нажать</w:t>
      </w:r>
      <w:r w:rsidRPr="00CB7FD7">
        <w:rPr>
          <w:lang w:val="en-US"/>
        </w:rPr>
        <w:t xml:space="preserve"> </w:t>
      </w:r>
      <w:r>
        <w:t>любую</w:t>
      </w:r>
      <w:r w:rsidRPr="00CB7FD7">
        <w:rPr>
          <w:lang w:val="en-US"/>
        </w:rPr>
        <w:t xml:space="preserve"> </w:t>
      </w:r>
      <w:r>
        <w:t>клавишу</w:t>
      </w:r>
      <w:r w:rsidRPr="00CB7FD7">
        <w:rPr>
          <w:lang w:val="en-US"/>
        </w:rPr>
        <w:t xml:space="preserve"> </w:t>
      </w:r>
      <w:r>
        <w:t>в</w:t>
      </w:r>
      <w:r w:rsidRPr="00CB7FD7">
        <w:rPr>
          <w:lang w:val="en-US"/>
        </w:rPr>
        <w:t xml:space="preserve"> </w:t>
      </w:r>
      <w:r>
        <w:t>строке</w:t>
      </w:r>
      <w:r w:rsidRPr="00CB7FD7">
        <w:rPr>
          <w:lang w:val="en-US"/>
        </w:rPr>
        <w:t xml:space="preserve"> «</w:t>
      </w:r>
      <w:r>
        <w:rPr>
          <w:lang w:val="en-US"/>
        </w:rPr>
        <w:t>Press any key to boot from CD or DVD</w:t>
      </w:r>
      <w:r w:rsidRPr="00CB7FD7">
        <w:rPr>
          <w:lang w:val="en-US"/>
        </w:rPr>
        <w:t>.</w:t>
      </w:r>
      <w:r>
        <w:rPr>
          <w:lang w:val="en-US"/>
        </w:rPr>
        <w:t>_</w:t>
      </w:r>
      <w:r w:rsidRPr="00CB7FD7">
        <w:rPr>
          <w:lang w:val="en-US"/>
        </w:rPr>
        <w:t xml:space="preserve">». </w:t>
      </w:r>
      <w:r>
        <w:t>Отобразится</w:t>
      </w:r>
      <w:r w:rsidRPr="00F63486">
        <w:rPr>
          <w:lang w:val="en-US"/>
        </w:rPr>
        <w:t xml:space="preserve"> </w:t>
      </w:r>
      <w:r>
        <w:t>окно</w:t>
      </w:r>
      <w:r w:rsidRPr="00F63486">
        <w:rPr>
          <w:lang w:val="en-US"/>
        </w:rPr>
        <w:t xml:space="preserve"> «</w:t>
      </w:r>
      <w:r w:rsidRPr="00CA1516">
        <w:rPr>
          <w:lang w:val="en-US"/>
        </w:rPr>
        <w:t>Windows</w:t>
      </w:r>
      <w:r w:rsidRPr="00F63486">
        <w:rPr>
          <w:lang w:val="en-US"/>
        </w:rPr>
        <w:t xml:space="preserve"> </w:t>
      </w:r>
      <w:r>
        <w:rPr>
          <w:lang w:val="en-US"/>
        </w:rPr>
        <w:t>is</w:t>
      </w:r>
      <w:r w:rsidRPr="00F63486">
        <w:rPr>
          <w:lang w:val="en-US"/>
        </w:rPr>
        <w:t xml:space="preserve"> </w:t>
      </w:r>
      <w:r>
        <w:rPr>
          <w:lang w:val="en-US"/>
        </w:rPr>
        <w:t>loading</w:t>
      </w:r>
      <w:r w:rsidRPr="00F63486">
        <w:rPr>
          <w:lang w:val="en-US"/>
        </w:rPr>
        <w:t xml:space="preserve"> </w:t>
      </w:r>
      <w:r>
        <w:rPr>
          <w:lang w:val="en-US"/>
        </w:rPr>
        <w:t>files</w:t>
      </w:r>
      <w:r w:rsidRPr="00F63486">
        <w:rPr>
          <w:lang w:val="en-US"/>
        </w:rPr>
        <w:t xml:space="preserve">» </w:t>
      </w:r>
      <w:r>
        <w:t>и</w:t>
      </w:r>
      <w:r w:rsidRPr="00F63486">
        <w:rPr>
          <w:lang w:val="en-US"/>
        </w:rPr>
        <w:t xml:space="preserve"> </w:t>
      </w:r>
      <w:r>
        <w:t>начнётся</w:t>
      </w:r>
      <w:r w:rsidRPr="00F63486">
        <w:rPr>
          <w:lang w:val="en-US"/>
        </w:rPr>
        <w:t xml:space="preserve"> </w:t>
      </w:r>
      <w:r>
        <w:t>извлечение</w:t>
      </w:r>
      <w:r w:rsidRPr="00F63486">
        <w:rPr>
          <w:lang w:val="en-US"/>
        </w:rPr>
        <w:t xml:space="preserve"> </w:t>
      </w:r>
      <w:r>
        <w:t>нужных</w:t>
      </w:r>
      <w:r w:rsidRPr="00F63486">
        <w:rPr>
          <w:lang w:val="en-US"/>
        </w:rPr>
        <w:t xml:space="preserve"> </w:t>
      </w:r>
      <w:r>
        <w:t>файлов</w:t>
      </w:r>
      <w:r w:rsidRPr="00F63486">
        <w:rPr>
          <w:lang w:val="en-US"/>
        </w:rPr>
        <w:t xml:space="preserve">, </w:t>
      </w:r>
      <w:r>
        <w:t>после</w:t>
      </w:r>
      <w:r w:rsidRPr="00F63486">
        <w:rPr>
          <w:lang w:val="en-US"/>
        </w:rPr>
        <w:t xml:space="preserve"> </w:t>
      </w:r>
      <w:r>
        <w:lastRenderedPageBreak/>
        <w:t>чего</w:t>
      </w:r>
      <w:r w:rsidRPr="00F63486">
        <w:rPr>
          <w:lang w:val="en-US"/>
        </w:rPr>
        <w:t xml:space="preserve"> </w:t>
      </w:r>
      <w:r>
        <w:t>появится</w:t>
      </w:r>
      <w:r w:rsidRPr="00F63486">
        <w:rPr>
          <w:lang w:val="en-US"/>
        </w:rPr>
        <w:t xml:space="preserve"> </w:t>
      </w:r>
      <w:r>
        <w:t>окно</w:t>
      </w:r>
      <w:r w:rsidRPr="00F63486">
        <w:rPr>
          <w:lang w:val="en-US"/>
        </w:rPr>
        <w:t xml:space="preserve"> «</w:t>
      </w:r>
      <w:r>
        <w:rPr>
          <w:lang w:val="en-US"/>
        </w:rPr>
        <w:t>Starting</w:t>
      </w:r>
      <w:r w:rsidRPr="00F63486">
        <w:rPr>
          <w:lang w:val="en-US"/>
        </w:rPr>
        <w:t xml:space="preserve"> </w:t>
      </w:r>
      <w:r w:rsidRPr="00CA1516">
        <w:rPr>
          <w:lang w:val="en-US"/>
        </w:rPr>
        <w:t>Windows</w:t>
      </w:r>
      <w:r w:rsidRPr="00F63486">
        <w:rPr>
          <w:lang w:val="en-US"/>
        </w:rPr>
        <w:t xml:space="preserve">» </w:t>
      </w:r>
      <w:r>
        <w:t>и</w:t>
      </w:r>
      <w:r w:rsidRPr="00F63486">
        <w:rPr>
          <w:lang w:val="en-US"/>
        </w:rPr>
        <w:t xml:space="preserve"> </w:t>
      </w:r>
      <w:r>
        <w:t>начнётся</w:t>
      </w:r>
      <w:r w:rsidRPr="00F63486">
        <w:rPr>
          <w:lang w:val="en-US"/>
        </w:rPr>
        <w:t xml:space="preserve"> </w:t>
      </w:r>
      <w:r>
        <w:t>загрузка</w:t>
      </w:r>
      <w:r w:rsidRPr="00F63486">
        <w:rPr>
          <w:lang w:val="en-US"/>
        </w:rPr>
        <w:t xml:space="preserve"> </w:t>
      </w:r>
      <w:r>
        <w:t>ОС</w:t>
      </w:r>
      <w:r w:rsidRPr="00F63486">
        <w:rPr>
          <w:lang w:val="en-US"/>
        </w:rPr>
        <w:t xml:space="preserve"> Microsoft </w:t>
      </w:r>
      <w:r w:rsidRPr="003A7512">
        <w:rPr>
          <w:lang w:val="en-US"/>
        </w:rPr>
        <w:t>Windows</w:t>
      </w:r>
      <w:r w:rsidRPr="00F63486">
        <w:rPr>
          <w:lang w:val="en-US"/>
        </w:rPr>
        <w:t xml:space="preserve"> 7. </w:t>
      </w:r>
      <w:r>
        <w:t>Отобразится</w:t>
      </w:r>
      <w:r w:rsidRPr="000D7174">
        <w:rPr>
          <w:lang w:val="en-US"/>
        </w:rPr>
        <w:t xml:space="preserve"> </w:t>
      </w:r>
      <w:r>
        <w:t>окно</w:t>
      </w:r>
      <w:r w:rsidRPr="000D7174">
        <w:rPr>
          <w:lang w:val="en-US"/>
        </w:rPr>
        <w:t xml:space="preserve"> «</w:t>
      </w:r>
      <w:r>
        <w:t>Установка</w:t>
      </w:r>
      <w:r w:rsidRPr="000D7174">
        <w:rPr>
          <w:lang w:val="en-US"/>
        </w:rPr>
        <w:t xml:space="preserve"> </w:t>
      </w:r>
      <w:r w:rsidRPr="00CA1516">
        <w:rPr>
          <w:lang w:val="en-US"/>
        </w:rPr>
        <w:t>Windows</w:t>
      </w:r>
      <w:r w:rsidRPr="000D7174">
        <w:rPr>
          <w:lang w:val="en-US"/>
        </w:rPr>
        <w:t>»</w:t>
      </w:r>
      <w:r w:rsidRPr="00F63486">
        <w:rPr>
          <w:lang w:val="en-US"/>
        </w:rPr>
        <w:t>;</w:t>
      </w:r>
    </w:p>
    <w:p w:rsidR="008D5BBA" w:rsidRDefault="008D5BBA" w:rsidP="002B78A7">
      <w:pPr>
        <w:pStyle w:val="-1"/>
      </w:pPr>
      <w:r>
        <w:t>выбрать:</w:t>
      </w:r>
    </w:p>
    <w:p w:rsidR="008D5BBA" w:rsidRDefault="008D5BBA" w:rsidP="00F31024">
      <w:pPr>
        <w:pStyle w:val="a1"/>
        <w:numPr>
          <w:ilvl w:val="0"/>
          <w:numId w:val="74"/>
        </w:numPr>
        <w:ind w:left="0" w:firstLine="1418"/>
      </w:pPr>
      <w:r>
        <w:t>в строке «Устанавливаемый язык</w:t>
      </w:r>
      <w:proofErr w:type="gramStart"/>
      <w:r>
        <w:t>:»</w:t>
      </w:r>
      <w:proofErr w:type="gramEnd"/>
      <w:r>
        <w:t xml:space="preserve"> вариант «Русский»;</w:t>
      </w:r>
    </w:p>
    <w:p w:rsidR="008D5BBA" w:rsidRDefault="008D5BBA" w:rsidP="00F31024">
      <w:pPr>
        <w:pStyle w:val="2f2"/>
        <w:ind w:left="0" w:firstLine="1418"/>
      </w:pPr>
      <w:r>
        <w:t>в строке «Формат времени и денежных единиц</w:t>
      </w:r>
      <w:proofErr w:type="gramStart"/>
      <w:r>
        <w:t>:»</w:t>
      </w:r>
      <w:proofErr w:type="gramEnd"/>
      <w:r>
        <w:t xml:space="preserve"> вариант «Русский (Россия)»;</w:t>
      </w:r>
    </w:p>
    <w:p w:rsidR="008D5BBA" w:rsidRDefault="008D5BBA" w:rsidP="00F31024">
      <w:pPr>
        <w:pStyle w:val="2f2"/>
        <w:ind w:left="0" w:firstLine="1418"/>
      </w:pPr>
      <w:r>
        <w:t>в строке «Раскладка клавиатуры или метод ввода</w:t>
      </w:r>
      <w:proofErr w:type="gramStart"/>
      <w:r>
        <w:t>:»</w:t>
      </w:r>
      <w:proofErr w:type="gramEnd"/>
      <w:r>
        <w:t xml:space="preserve"> вариант «Русская»;</w:t>
      </w:r>
    </w:p>
    <w:p w:rsidR="008D5BBA" w:rsidRDefault="008D5BBA" w:rsidP="002B78A7">
      <w:pPr>
        <w:pStyle w:val="-1"/>
      </w:pPr>
      <w:r>
        <w:t>нажать кнопку «Далее»;</w:t>
      </w:r>
    </w:p>
    <w:p w:rsidR="008D5BBA" w:rsidRDefault="008D5BBA" w:rsidP="002B78A7">
      <w:pPr>
        <w:pStyle w:val="-1"/>
      </w:pPr>
      <w:r>
        <w:t xml:space="preserve">нажать кнопку «Установить». Начнётся установка </w:t>
      </w:r>
      <w:r w:rsidRPr="003A7512">
        <w:t xml:space="preserve">ОС </w:t>
      </w:r>
      <w:proofErr w:type="spellStart"/>
      <w:r w:rsidRPr="003A7512">
        <w:t>Microsoft</w:t>
      </w:r>
      <w:proofErr w:type="spellEnd"/>
      <w:r w:rsidRPr="003A7512">
        <w:t xml:space="preserve"> </w:t>
      </w:r>
      <w:r w:rsidRPr="003A7512">
        <w:rPr>
          <w:lang w:val="en-US"/>
        </w:rPr>
        <w:t>Windows</w:t>
      </w:r>
      <w:r>
        <w:t> 7, о начале процесса установки отобразится сообщение «Начало установки...»;</w:t>
      </w:r>
    </w:p>
    <w:p w:rsidR="008D5BBA" w:rsidRDefault="008D5BBA" w:rsidP="002B78A7">
      <w:pPr>
        <w:pStyle w:val="-1"/>
      </w:pPr>
      <w:r>
        <w:t>ознакомиться с условиями лицензионного соглашения и принять их, для чего поставить метку в строке «Я принимаю условия лицензии» в открывшемся окне «Ознакомьтесь с условиями лицензии»;</w:t>
      </w:r>
    </w:p>
    <w:p w:rsidR="008D5BBA" w:rsidRDefault="008D5BBA" w:rsidP="002B78A7">
      <w:pPr>
        <w:pStyle w:val="-1"/>
      </w:pPr>
      <w:r>
        <w:t>нажать кнопку «Далее»;</w:t>
      </w:r>
    </w:p>
    <w:p w:rsidR="008D5BBA" w:rsidRDefault="008D5BBA" w:rsidP="002B78A7">
      <w:pPr>
        <w:pStyle w:val="-1"/>
      </w:pPr>
      <w:r>
        <w:t xml:space="preserve">выбрать тип установки «Полная установка (дополнительные параметры») в окне «Выберите тип установки». Откроется окно «Выберите раздел для установки </w:t>
      </w:r>
      <w:proofErr w:type="spellStart"/>
      <w:r w:rsidRPr="00CA1516">
        <w:t>Windows</w:t>
      </w:r>
      <w:proofErr w:type="spellEnd"/>
      <w:r>
        <w:t>»;</w:t>
      </w:r>
    </w:p>
    <w:p w:rsidR="008D5BBA" w:rsidRDefault="008D5BBA" w:rsidP="002B78A7">
      <w:pPr>
        <w:pStyle w:val="-1"/>
      </w:pPr>
      <w:r>
        <w:t>выбрать пункт «Настройка диска». Отобразится дополнительное меню, в котором выбрать пункт «Создать»;</w:t>
      </w:r>
    </w:p>
    <w:p w:rsidR="008D5BBA" w:rsidRDefault="008D5BBA" w:rsidP="002B78A7">
      <w:pPr>
        <w:pStyle w:val="-1"/>
      </w:pPr>
      <w:r>
        <w:t xml:space="preserve">выбрать </w:t>
      </w:r>
      <w:r w:rsidRPr="004005ED">
        <w:t>максимальное значение</w:t>
      </w:r>
      <w:r>
        <w:t xml:space="preserve"> (зависит от объёма диска) в поле «Размер», нажать кнопку «Применить». Отобразится строка «Диск 0 Раздел 1»;</w:t>
      </w:r>
    </w:p>
    <w:p w:rsidR="008D5BBA" w:rsidRDefault="008D5BBA" w:rsidP="002B78A7">
      <w:pPr>
        <w:pStyle w:val="-1"/>
      </w:pPr>
      <w:r>
        <w:t xml:space="preserve">нажать кнопку «Форматировать». Отобразится окно «Установка </w:t>
      </w:r>
      <w:proofErr w:type="spellStart"/>
      <w:r w:rsidRPr="00CA1516">
        <w:t>Windows</w:t>
      </w:r>
      <w:proofErr w:type="spellEnd"/>
      <w:r>
        <w:t>» с предупреждением о возможных последствиях форматирования выбранного раздела. Нажать в нём кнопку «ОК».</w:t>
      </w:r>
    </w:p>
    <w:p w:rsidR="008D5BBA" w:rsidRDefault="008D5BBA" w:rsidP="002B78A7">
      <w:r w:rsidRPr="007D54F6">
        <w:rPr>
          <w:spacing w:val="60"/>
        </w:rPr>
        <w:t>Примечание</w:t>
      </w:r>
      <w:r>
        <w:t xml:space="preserve"> – В случае, если диск уже поделен на разделы, следует оставить один раздел, удалив остальные. Для этого выделить строки с разделами, которые нужно удалить, и выбрать пункт «Удалить» и повторить действия по созданию раздела</w:t>
      </w:r>
      <w:r w:rsidR="006F35C2">
        <w:t>;</w:t>
      </w:r>
    </w:p>
    <w:p w:rsidR="008D5BBA" w:rsidRDefault="008D5BBA" w:rsidP="002B78A7">
      <w:pPr>
        <w:pStyle w:val="-1"/>
      </w:pPr>
      <w:r>
        <w:t>нажать кнопку «Далее» после окончания форматирования.</w:t>
      </w:r>
    </w:p>
    <w:p w:rsidR="008D5BBA" w:rsidRDefault="008D5BBA" w:rsidP="002B78A7">
      <w:r>
        <w:t>У</w:t>
      </w:r>
      <w:r w:rsidRPr="007D446A">
        <w:t xml:space="preserve">становщик </w:t>
      </w:r>
      <w:proofErr w:type="spellStart"/>
      <w:r w:rsidRPr="00CA1516">
        <w:t>Windows</w:t>
      </w:r>
      <w:proofErr w:type="spellEnd"/>
      <w:r>
        <w:t xml:space="preserve"> начнёт выполнение процедуры установки, наблюдать за которой можно в окне «Установка </w:t>
      </w:r>
      <w:proofErr w:type="spellStart"/>
      <w:r w:rsidRPr="00CA1516">
        <w:t>Windows</w:t>
      </w:r>
      <w:proofErr w:type="spellEnd"/>
      <w:r>
        <w:t xml:space="preserve">...». Установщик </w:t>
      </w:r>
      <w:proofErr w:type="spellStart"/>
      <w:r w:rsidRPr="00CA1516">
        <w:t>Windows</w:t>
      </w:r>
      <w:proofErr w:type="spellEnd"/>
      <w:r>
        <w:t xml:space="preserve"> будет сообщать о ходе установки сообщениями «Программа установки обновляет параметры реестра», «Программа установки запускает службы». По окончании отобразится окно «Установка </w:t>
      </w:r>
      <w:proofErr w:type="spellStart"/>
      <w:r w:rsidRPr="00CA1516">
        <w:t>Windows</w:t>
      </w:r>
      <w:proofErr w:type="spellEnd"/>
      <w:r>
        <w:t>...» с выделенной строкой «Завершение установки». После этого отобразится сообщение «Установка будет продолжена после перезагрузки компьютера» и будет выполнена перезагрузка.</w:t>
      </w:r>
    </w:p>
    <w:p w:rsidR="008D5BBA" w:rsidRDefault="008D5BBA" w:rsidP="002B78A7">
      <w:r>
        <w:t>После</w:t>
      </w:r>
      <w:r w:rsidRPr="004F4380">
        <w:rPr>
          <w:lang w:val="en-US"/>
        </w:rPr>
        <w:t xml:space="preserve"> </w:t>
      </w:r>
      <w:r>
        <w:t>перезагрузки</w:t>
      </w:r>
      <w:r w:rsidRPr="004F4380">
        <w:rPr>
          <w:lang w:val="en-US"/>
        </w:rPr>
        <w:t xml:space="preserve"> </w:t>
      </w:r>
      <w:r>
        <w:t>отобразится</w:t>
      </w:r>
      <w:r w:rsidRPr="004F4380">
        <w:rPr>
          <w:lang w:val="en-US"/>
        </w:rPr>
        <w:t xml:space="preserve"> </w:t>
      </w:r>
      <w:r>
        <w:t>строка</w:t>
      </w:r>
      <w:r w:rsidRPr="004F4380">
        <w:rPr>
          <w:lang w:val="en-US"/>
        </w:rPr>
        <w:t xml:space="preserve"> «</w:t>
      </w:r>
      <w:r>
        <w:rPr>
          <w:lang w:val="en-US"/>
        </w:rPr>
        <w:t>Press</w:t>
      </w:r>
      <w:r w:rsidRPr="004F4380">
        <w:rPr>
          <w:lang w:val="en-US"/>
        </w:rPr>
        <w:t xml:space="preserve"> </w:t>
      </w:r>
      <w:r>
        <w:rPr>
          <w:lang w:val="en-US"/>
        </w:rPr>
        <w:t>any</w:t>
      </w:r>
      <w:r w:rsidRPr="004F4380">
        <w:rPr>
          <w:lang w:val="en-US"/>
        </w:rPr>
        <w:t xml:space="preserve"> </w:t>
      </w:r>
      <w:r>
        <w:rPr>
          <w:lang w:val="en-US"/>
        </w:rPr>
        <w:t>key</w:t>
      </w:r>
      <w:r w:rsidRPr="004F4380">
        <w:rPr>
          <w:lang w:val="en-US"/>
        </w:rPr>
        <w:t xml:space="preserve"> </w:t>
      </w:r>
      <w:r>
        <w:rPr>
          <w:lang w:val="en-US"/>
        </w:rPr>
        <w:t>to</w:t>
      </w:r>
      <w:r w:rsidRPr="004F4380">
        <w:rPr>
          <w:lang w:val="en-US"/>
        </w:rPr>
        <w:t xml:space="preserve"> </w:t>
      </w:r>
      <w:r>
        <w:rPr>
          <w:lang w:val="en-US"/>
        </w:rPr>
        <w:t>boot</w:t>
      </w:r>
      <w:r w:rsidRPr="004F4380">
        <w:rPr>
          <w:lang w:val="en-US"/>
        </w:rPr>
        <w:t xml:space="preserve"> </w:t>
      </w:r>
      <w:r>
        <w:rPr>
          <w:lang w:val="en-US"/>
        </w:rPr>
        <w:t>from</w:t>
      </w:r>
      <w:r w:rsidRPr="004F4380">
        <w:rPr>
          <w:lang w:val="en-US"/>
        </w:rPr>
        <w:t xml:space="preserve"> </w:t>
      </w:r>
      <w:r>
        <w:rPr>
          <w:lang w:val="en-US"/>
        </w:rPr>
        <w:t>CD</w:t>
      </w:r>
      <w:r w:rsidRPr="004F4380">
        <w:rPr>
          <w:lang w:val="en-US"/>
        </w:rPr>
        <w:t xml:space="preserve"> </w:t>
      </w:r>
      <w:r>
        <w:rPr>
          <w:lang w:val="en-US"/>
        </w:rPr>
        <w:t>or</w:t>
      </w:r>
      <w:r w:rsidRPr="004F4380">
        <w:rPr>
          <w:lang w:val="en-US"/>
        </w:rPr>
        <w:t xml:space="preserve"> </w:t>
      </w:r>
      <w:r>
        <w:rPr>
          <w:lang w:val="en-US"/>
        </w:rPr>
        <w:t>DVD</w:t>
      </w:r>
      <w:r w:rsidRPr="004F4380">
        <w:rPr>
          <w:lang w:val="en-US"/>
        </w:rPr>
        <w:t xml:space="preserve">._». </w:t>
      </w:r>
      <w:r>
        <w:t xml:space="preserve">Ничего не вводить в этой строке. </w:t>
      </w:r>
    </w:p>
    <w:p w:rsidR="008D5BBA" w:rsidRDefault="008D5BBA" w:rsidP="002B78A7">
      <w:r>
        <w:t xml:space="preserve">Начнётся процедура запуска </w:t>
      </w:r>
      <w:proofErr w:type="spellStart"/>
      <w:r w:rsidRPr="00CA1516">
        <w:t>Windows</w:t>
      </w:r>
      <w:proofErr w:type="spellEnd"/>
      <w:r>
        <w:t xml:space="preserve">, наблюдать за которой можно в окне «Запуск </w:t>
      </w:r>
      <w:proofErr w:type="spellStart"/>
      <w:r w:rsidRPr="00CA1516">
        <w:t>Windows</w:t>
      </w:r>
      <w:proofErr w:type="spellEnd"/>
      <w:r>
        <w:t xml:space="preserve">». Установщик </w:t>
      </w:r>
      <w:proofErr w:type="spellStart"/>
      <w:r w:rsidRPr="00CA1516">
        <w:t>Windows</w:t>
      </w:r>
      <w:proofErr w:type="spellEnd"/>
      <w:r>
        <w:t xml:space="preserve"> будет сообщать о ходе запуска сообщениями «Программа установки подготавливает компьютер к первому использованию», «Программа установки проверяет производительность видео».</w:t>
      </w:r>
    </w:p>
    <w:p w:rsidR="008D5BBA" w:rsidRDefault="008D5BBA" w:rsidP="002B78A7">
      <w:r>
        <w:t xml:space="preserve">По окончании процедуры запуска отобразится окно «Настройка </w:t>
      </w:r>
      <w:proofErr w:type="spellStart"/>
      <w:r w:rsidRPr="00CA1516">
        <w:t>Windows</w:t>
      </w:r>
      <w:proofErr w:type="spellEnd"/>
      <w:r>
        <w:t>»;</w:t>
      </w:r>
    </w:p>
    <w:p w:rsidR="008D5BBA" w:rsidRDefault="008D5BBA" w:rsidP="002B78A7">
      <w:pPr>
        <w:pStyle w:val="-1"/>
      </w:pPr>
      <w:r>
        <w:t xml:space="preserve">ввести имя пользователя </w:t>
      </w:r>
      <w:r w:rsidRPr="007D446A">
        <w:t>«</w:t>
      </w:r>
      <w:r>
        <w:rPr>
          <w:lang w:val="en-US"/>
        </w:rPr>
        <w:t>admin</w:t>
      </w:r>
      <w:r w:rsidRPr="007D446A">
        <w:t>»</w:t>
      </w:r>
      <w:r>
        <w:t>, имя компьютера оставить по умолчанию;</w:t>
      </w:r>
    </w:p>
    <w:p w:rsidR="008D5BBA" w:rsidRDefault="008D5BBA" w:rsidP="002B78A7">
      <w:pPr>
        <w:pStyle w:val="-1"/>
      </w:pPr>
      <w:r>
        <w:t>нажать кнопку «Далее». Отобразится окно «Установите пароль для своей учётной записи»;</w:t>
      </w:r>
    </w:p>
    <w:p w:rsidR="008D5BBA" w:rsidRDefault="008D5BBA" w:rsidP="002B78A7">
      <w:pPr>
        <w:pStyle w:val="-1"/>
      </w:pPr>
      <w:r>
        <w:t>указать:</w:t>
      </w:r>
    </w:p>
    <w:p w:rsidR="008D5BBA" w:rsidRDefault="008D5BBA" w:rsidP="00F31024">
      <w:pPr>
        <w:pStyle w:val="a1"/>
        <w:numPr>
          <w:ilvl w:val="0"/>
          <w:numId w:val="66"/>
        </w:numPr>
        <w:ind w:left="0" w:firstLine="1418"/>
      </w:pPr>
      <w:r>
        <w:t>в строке «Введите пароль (рекомендуется)</w:t>
      </w:r>
      <w:proofErr w:type="gramStart"/>
      <w:r>
        <w:t>:»</w:t>
      </w:r>
      <w:proofErr w:type="gramEnd"/>
      <w:r>
        <w:t xml:space="preserve"> пароль </w:t>
      </w:r>
      <w:r w:rsidRPr="007D446A">
        <w:t>«12345678»</w:t>
      </w:r>
      <w:r>
        <w:t>;</w:t>
      </w:r>
    </w:p>
    <w:p w:rsidR="008D5BBA" w:rsidRDefault="008D5BBA" w:rsidP="00F31024">
      <w:pPr>
        <w:pStyle w:val="2f2"/>
        <w:ind w:left="0" w:firstLine="1418"/>
      </w:pPr>
      <w:r>
        <w:t>в строке «Подтверждение пароля</w:t>
      </w:r>
      <w:proofErr w:type="gramStart"/>
      <w:r>
        <w:t>:»</w:t>
      </w:r>
      <w:proofErr w:type="gramEnd"/>
      <w:r>
        <w:t xml:space="preserve"> тот же пароль </w:t>
      </w:r>
      <w:r w:rsidRPr="007D446A">
        <w:t>«12345678»</w:t>
      </w:r>
      <w:r>
        <w:t>;</w:t>
      </w:r>
    </w:p>
    <w:p w:rsidR="008D5BBA" w:rsidRDefault="008D5BBA" w:rsidP="00F31024">
      <w:pPr>
        <w:pStyle w:val="2f2"/>
        <w:ind w:left="0" w:firstLine="1418"/>
      </w:pPr>
      <w:r>
        <w:t>в строке «Введите подсказку для пароля</w:t>
      </w:r>
      <w:proofErr w:type="gramStart"/>
      <w:r>
        <w:t>:»</w:t>
      </w:r>
      <w:proofErr w:type="gramEnd"/>
      <w:r>
        <w:t xml:space="preserve"> «Администратор»;</w:t>
      </w:r>
    </w:p>
    <w:p w:rsidR="008D5BBA" w:rsidRDefault="008D5BBA" w:rsidP="002B78A7">
      <w:pPr>
        <w:pStyle w:val="-1"/>
      </w:pPr>
      <w:r>
        <w:t xml:space="preserve">нажать кнопку «Далее». Отобразится окно «Введите ключ продукта </w:t>
      </w:r>
      <w:r w:rsidRPr="00CA1516">
        <w:rPr>
          <w:lang w:val="en-US"/>
        </w:rPr>
        <w:t>Windows</w:t>
      </w:r>
      <w:r>
        <w:t>»;</w:t>
      </w:r>
    </w:p>
    <w:p w:rsidR="008D5BBA" w:rsidRDefault="008D5BBA" w:rsidP="002B78A7">
      <w:pPr>
        <w:pStyle w:val="-1"/>
      </w:pPr>
      <w:r>
        <w:lastRenderedPageBreak/>
        <w:t xml:space="preserve">ввести ключ продукта </w:t>
      </w:r>
      <w:r w:rsidRPr="00CA1516">
        <w:rPr>
          <w:lang w:val="en-US"/>
        </w:rPr>
        <w:t>Windows</w:t>
      </w:r>
      <w:r>
        <w:t xml:space="preserve"> и </w:t>
      </w:r>
      <w:r w:rsidRPr="002F2B66">
        <w:t>убрать метку</w:t>
      </w:r>
      <w:r>
        <w:t xml:space="preserve"> в строке «Автоматически активировать </w:t>
      </w:r>
      <w:r w:rsidRPr="00CA1516">
        <w:rPr>
          <w:lang w:val="en-US"/>
        </w:rPr>
        <w:t>Windows</w:t>
      </w:r>
      <w:r>
        <w:t xml:space="preserve"> при подключении к Интернету»; </w:t>
      </w:r>
    </w:p>
    <w:p w:rsidR="008D5BBA" w:rsidRDefault="008D5BBA" w:rsidP="002B78A7">
      <w:pPr>
        <w:pStyle w:val="-1"/>
      </w:pPr>
      <w:r>
        <w:t xml:space="preserve">нажать кнопку «Далее». Отобразится окно «Помогите автоматически защитить компьютер и улучшить </w:t>
      </w:r>
      <w:r w:rsidRPr="00CA1516">
        <w:rPr>
          <w:lang w:val="en-US"/>
        </w:rPr>
        <w:t>Windows</w:t>
      </w:r>
      <w:r>
        <w:t>»;</w:t>
      </w:r>
    </w:p>
    <w:p w:rsidR="008D5BBA" w:rsidRDefault="008D5BBA" w:rsidP="002B78A7">
      <w:pPr>
        <w:pStyle w:val="-1"/>
      </w:pPr>
      <w:r>
        <w:t>выбрать параметр защиты «Использовать рекомендуемые параметры».</w:t>
      </w:r>
      <w:r w:rsidRPr="000D7174">
        <w:t xml:space="preserve"> </w:t>
      </w:r>
      <w:r>
        <w:t>Отобразится окно «Проверьте настройку даты и времени»;</w:t>
      </w:r>
    </w:p>
    <w:p w:rsidR="008D5BBA" w:rsidRDefault="008D5BBA" w:rsidP="002B78A7">
      <w:pPr>
        <w:pStyle w:val="-1"/>
      </w:pPr>
      <w:r>
        <w:t xml:space="preserve">выбрать часовой пояс, указать дату и время в соответствующих полях, </w:t>
      </w:r>
      <w:r w:rsidRPr="00CB7FD7">
        <w:t>поставить метку в строке</w:t>
      </w:r>
      <w:r>
        <w:t xml:space="preserve"> «Автоматический переход на летнее время и обратно»;</w:t>
      </w:r>
    </w:p>
    <w:p w:rsidR="008D5BBA" w:rsidRDefault="008D5BBA" w:rsidP="002B78A7">
      <w:pPr>
        <w:pStyle w:val="-1"/>
      </w:pPr>
      <w:r>
        <w:t>нажать кнопку «Далее». Отобразится окно «Выберите текущее место расположения компьютера»;</w:t>
      </w:r>
    </w:p>
    <w:p w:rsidR="008D5BBA" w:rsidRDefault="008D5BBA" w:rsidP="002B78A7">
      <w:pPr>
        <w:pStyle w:val="-1"/>
      </w:pPr>
      <w:r>
        <w:t>выбрать параметр «Общественная сеть». Отобразится сообщение «</w:t>
      </w:r>
      <w:proofErr w:type="spellStart"/>
      <w:r w:rsidRPr="00CA1516">
        <w:t>Windows</w:t>
      </w:r>
      <w:proofErr w:type="spellEnd"/>
      <w:r>
        <w:t xml:space="preserve"> завершает применение параметров», потом приветствие «Добро пожаловать» и сообщение «Подготовка рабочего стола...». </w:t>
      </w:r>
    </w:p>
    <w:p w:rsidR="008D5BBA" w:rsidRDefault="008D5BBA" w:rsidP="002B78A7">
      <w:r>
        <w:t xml:space="preserve">Отобразится рабочий стол ОС </w:t>
      </w:r>
      <w:proofErr w:type="spellStart"/>
      <w:r w:rsidRPr="003A7512">
        <w:t>Microsoft</w:t>
      </w:r>
      <w:proofErr w:type="spellEnd"/>
      <w:r w:rsidRPr="003A7512">
        <w:t xml:space="preserve"> </w:t>
      </w:r>
      <w:r w:rsidRPr="00CA1516">
        <w:rPr>
          <w:lang w:val="en-US"/>
        </w:rPr>
        <w:t>Windows</w:t>
      </w:r>
      <w:r>
        <w:t xml:space="preserve"> 7, после чего установщик </w:t>
      </w:r>
      <w:proofErr w:type="spellStart"/>
      <w:r w:rsidRPr="00CA1516">
        <w:t>Windows</w:t>
      </w:r>
      <w:proofErr w:type="spellEnd"/>
      <w:r>
        <w:t xml:space="preserve"> завершит работу перезагрузкой ОС, о чём будет от</w:t>
      </w:r>
      <w:r w:rsidR="005A3433">
        <w:t>о</w:t>
      </w:r>
      <w:r>
        <w:t xml:space="preserve">бражено сообщение «Завершение сеанса...» и отобразится строка </w:t>
      </w:r>
      <w:r w:rsidRPr="004367AB">
        <w:t>«</w:t>
      </w:r>
      <w:r>
        <w:rPr>
          <w:lang w:val="en-US"/>
        </w:rPr>
        <w:t>Press</w:t>
      </w:r>
      <w:r w:rsidRPr="004367AB">
        <w:t xml:space="preserve"> </w:t>
      </w:r>
      <w:r>
        <w:rPr>
          <w:lang w:val="en-US"/>
        </w:rPr>
        <w:t>any</w:t>
      </w:r>
      <w:r w:rsidRPr="004367AB">
        <w:t xml:space="preserve"> </w:t>
      </w:r>
      <w:r>
        <w:rPr>
          <w:lang w:val="en-US"/>
        </w:rPr>
        <w:t>key</w:t>
      </w:r>
      <w:r w:rsidRPr="004367AB">
        <w:t xml:space="preserve"> </w:t>
      </w:r>
      <w:r>
        <w:rPr>
          <w:lang w:val="en-US"/>
        </w:rPr>
        <w:t>to</w:t>
      </w:r>
      <w:r w:rsidRPr="004367AB">
        <w:t xml:space="preserve"> </w:t>
      </w:r>
      <w:r>
        <w:rPr>
          <w:lang w:val="en-US"/>
        </w:rPr>
        <w:t>boot</w:t>
      </w:r>
      <w:r w:rsidRPr="004367AB">
        <w:t xml:space="preserve"> </w:t>
      </w:r>
      <w:r>
        <w:rPr>
          <w:lang w:val="en-US"/>
        </w:rPr>
        <w:t>from</w:t>
      </w:r>
      <w:r w:rsidRPr="004367AB">
        <w:t xml:space="preserve"> </w:t>
      </w:r>
      <w:r>
        <w:rPr>
          <w:lang w:val="en-US"/>
        </w:rPr>
        <w:t>CD</w:t>
      </w:r>
      <w:r w:rsidRPr="004367AB">
        <w:t xml:space="preserve"> </w:t>
      </w:r>
      <w:r>
        <w:rPr>
          <w:lang w:val="en-US"/>
        </w:rPr>
        <w:t>or</w:t>
      </w:r>
      <w:r w:rsidRPr="004367AB">
        <w:t xml:space="preserve"> </w:t>
      </w:r>
      <w:r>
        <w:rPr>
          <w:lang w:val="en-US"/>
        </w:rPr>
        <w:t>DVD</w:t>
      </w:r>
      <w:r w:rsidRPr="004367AB">
        <w:t>._»</w:t>
      </w:r>
      <w:r>
        <w:t>. Ничего не вводить в этой строке.</w:t>
      </w:r>
    </w:p>
    <w:p w:rsidR="008D5BBA" w:rsidRDefault="008D5BBA" w:rsidP="002B78A7">
      <w:r>
        <w:t xml:space="preserve">Отобразится окно «Запуск </w:t>
      </w:r>
      <w:proofErr w:type="spellStart"/>
      <w:r w:rsidRPr="00CA1516">
        <w:t>Windows</w:t>
      </w:r>
      <w:proofErr w:type="spellEnd"/>
      <w:r>
        <w:t>», потом приветствие «Добро пожаловать» и отобразится рабочий стол;</w:t>
      </w:r>
    </w:p>
    <w:p w:rsidR="008D5BBA" w:rsidRDefault="008D5BBA" w:rsidP="002B78A7">
      <w:pPr>
        <w:pStyle w:val="-1"/>
      </w:pPr>
      <w:r>
        <w:t xml:space="preserve">выбрать пункт </w:t>
      </w:r>
      <w:r w:rsidRPr="007D446A">
        <w:t>меню</w:t>
      </w:r>
      <w:r>
        <w:t xml:space="preserve"> «Пуск» \ «Завершение работы» \ «Перезагрузка»;</w:t>
      </w:r>
    </w:p>
    <w:p w:rsidR="008D5BBA" w:rsidRDefault="008D5BBA" w:rsidP="00486E03">
      <w:pPr>
        <w:pStyle w:val="-1"/>
      </w:pPr>
      <w:r>
        <w:t>зайти в BIOS, для чего нажать клавишу «</w:t>
      </w:r>
      <w:proofErr w:type="spellStart"/>
      <w:r>
        <w:t>Delete</w:t>
      </w:r>
      <w:proofErr w:type="spellEnd"/>
      <w:r>
        <w:t>» или «F2» до загрузки ОС;</w:t>
      </w:r>
    </w:p>
    <w:p w:rsidR="008D5BBA" w:rsidRPr="00E83091" w:rsidRDefault="008D5BBA" w:rsidP="00486E03">
      <w:pPr>
        <w:pStyle w:val="-1"/>
        <w:rPr>
          <w:szCs w:val="24"/>
        </w:rPr>
      </w:pPr>
      <w:r>
        <w:t xml:space="preserve">установить во </w:t>
      </w:r>
      <w:r w:rsidRPr="00386677">
        <w:t>вкладк</w:t>
      </w:r>
      <w:r>
        <w:t>е</w:t>
      </w:r>
      <w:r w:rsidRPr="00386677">
        <w:t xml:space="preserve"> </w:t>
      </w:r>
      <w:r w:rsidRPr="0089786A">
        <w:t>«</w:t>
      </w:r>
      <w:r w:rsidRPr="00305A9F">
        <w:rPr>
          <w:lang w:val="en-US"/>
        </w:rPr>
        <w:t>Boot</w:t>
      </w:r>
      <w:r w:rsidRPr="0089786A">
        <w:t>»</w:t>
      </w:r>
      <w:r>
        <w:t xml:space="preserve"> \ «</w:t>
      </w:r>
      <w:r>
        <w:rPr>
          <w:lang w:val="en-US"/>
        </w:rPr>
        <w:t>Boot</w:t>
      </w:r>
      <w:r w:rsidRPr="00E83091">
        <w:t xml:space="preserve"> </w:t>
      </w:r>
      <w:r>
        <w:rPr>
          <w:lang w:val="en-US"/>
        </w:rPr>
        <w:t>option</w:t>
      </w:r>
      <w:r w:rsidRPr="00E83091">
        <w:t xml:space="preserve"> #2</w:t>
      </w:r>
      <w:r>
        <w:t xml:space="preserve">» – </w:t>
      </w:r>
      <w:r>
        <w:rPr>
          <w:lang w:val="en-US"/>
        </w:rPr>
        <w:t>SSD</w:t>
      </w:r>
      <w:r>
        <w:rPr>
          <w:szCs w:val="24"/>
        </w:rPr>
        <w:t>;</w:t>
      </w:r>
    </w:p>
    <w:p w:rsidR="008D5BBA" w:rsidRPr="00CB7FD7" w:rsidRDefault="008D5BBA" w:rsidP="00486E03">
      <w:pPr>
        <w:pStyle w:val="-1"/>
      </w:pPr>
      <w:r>
        <w:t>сохранить настройки и выйти из BIOS;</w:t>
      </w:r>
    </w:p>
    <w:p w:rsidR="008D5BBA" w:rsidRDefault="008D5BBA" w:rsidP="00486E03">
      <w:pPr>
        <w:pStyle w:val="-1"/>
      </w:pPr>
      <w:r w:rsidRPr="00BF335D">
        <w:t xml:space="preserve">извлечь </w:t>
      </w:r>
      <w:r>
        <w:t>НЗ с дистрибутивом ОС</w:t>
      </w:r>
      <w:r w:rsidRPr="003A7512">
        <w:t xml:space="preserve"> </w:t>
      </w:r>
      <w:proofErr w:type="spellStart"/>
      <w:r w:rsidRPr="003A7512">
        <w:t>Microsoft</w:t>
      </w:r>
      <w:proofErr w:type="spellEnd"/>
      <w:r w:rsidRPr="003A7512">
        <w:t xml:space="preserve"> </w:t>
      </w:r>
      <w:r w:rsidRPr="00CA1516">
        <w:rPr>
          <w:lang w:val="en-US"/>
        </w:rPr>
        <w:t>Windows</w:t>
      </w:r>
      <w:r>
        <w:t xml:space="preserve"> 7 из устройства для чтения/записи </w:t>
      </w:r>
      <w:r w:rsidRPr="00E14452">
        <w:t>компакт-</w:t>
      </w:r>
      <w:r>
        <w:t>дисков, DVD.</w:t>
      </w:r>
    </w:p>
    <w:p w:rsidR="00D21844" w:rsidRDefault="00D21844" w:rsidP="00486E03">
      <w:pPr>
        <w:pStyle w:val="311"/>
      </w:pPr>
      <w:r w:rsidRPr="007111CA">
        <w:t>ОС</w:t>
      </w:r>
      <w:r>
        <w:t> </w:t>
      </w:r>
      <w:proofErr w:type="spellStart"/>
      <w:r w:rsidRPr="005F39F2">
        <w:t>Microsoft</w:t>
      </w:r>
      <w:proofErr w:type="spellEnd"/>
      <w:r>
        <w:t> </w:t>
      </w:r>
      <w:r w:rsidRPr="008855B7">
        <w:rPr>
          <w:lang w:val="en-US"/>
        </w:rPr>
        <w:t>Windows</w:t>
      </w:r>
      <w:r>
        <w:t xml:space="preserve"> 7 </w:t>
      </w:r>
      <w:r w:rsidRPr="007111CA">
        <w:t>счита</w:t>
      </w:r>
      <w:r>
        <w:t>ю</w:t>
      </w:r>
      <w:r w:rsidRPr="007111CA">
        <w:t>т установленной</w:t>
      </w:r>
      <w:r>
        <w:t xml:space="preserve"> </w:t>
      </w:r>
      <w:r w:rsidRPr="007111CA">
        <w:t>успешно</w:t>
      </w:r>
      <w:r>
        <w:t>, е</w:t>
      </w:r>
      <w:r w:rsidRPr="007111CA">
        <w:t xml:space="preserve">сли </w:t>
      </w:r>
      <w:r>
        <w:t>после</w:t>
      </w:r>
      <w:r w:rsidRPr="007111CA">
        <w:t xml:space="preserve"> </w:t>
      </w:r>
      <w:r>
        <w:t>завершения установки</w:t>
      </w:r>
      <w:r w:rsidRPr="007111CA">
        <w:t xml:space="preserve"> ОС загру</w:t>
      </w:r>
      <w:r>
        <w:t>зи</w:t>
      </w:r>
      <w:r w:rsidRPr="007111CA">
        <w:t xml:space="preserve">тся до появления </w:t>
      </w:r>
      <w:r>
        <w:t xml:space="preserve">окна </w:t>
      </w:r>
      <w:proofErr w:type="gramStart"/>
      <w:r>
        <w:t>авторизации</w:t>
      </w:r>
      <w:proofErr w:type="gramEnd"/>
      <w:r>
        <w:t xml:space="preserve"> и будут работать</w:t>
      </w:r>
      <w:r w:rsidRPr="007111CA">
        <w:t xml:space="preserve"> кла</w:t>
      </w:r>
      <w:r>
        <w:t>виатура и манипулятор «мышь»</w:t>
      </w:r>
      <w:r w:rsidRPr="007111CA">
        <w:t>.</w:t>
      </w:r>
    </w:p>
    <w:p w:rsidR="005A3433" w:rsidRDefault="005A3433" w:rsidP="002B78A7">
      <w:pPr>
        <w:pStyle w:val="31"/>
        <w:spacing w:before="280" w:after="280"/>
      </w:pPr>
      <w:bookmarkStart w:id="145" w:name="_Toc21337959"/>
      <w:bookmarkStart w:id="146" w:name="_Toc21341685"/>
      <w:bookmarkStart w:id="147" w:name="_Toc514677322"/>
      <w:bookmarkStart w:id="148" w:name="_Toc527027972"/>
      <w:bookmarkStart w:id="149" w:name="_Ref532546014"/>
      <w:bookmarkStart w:id="150" w:name="_Toc536103706"/>
      <w:r>
        <w:t>Установка драйверов устройств</w:t>
      </w:r>
      <w:bookmarkEnd w:id="145"/>
      <w:bookmarkEnd w:id="146"/>
    </w:p>
    <w:p w:rsidR="005A3433" w:rsidRDefault="005A3433" w:rsidP="00486E03">
      <w:pPr>
        <w:pStyle w:val="321"/>
      </w:pPr>
      <w:r>
        <w:t>Установку драйверов программ</w:t>
      </w:r>
      <w:r w:rsidRPr="00AE5221">
        <w:rPr>
          <w:spacing w:val="-4"/>
        </w:rPr>
        <w:t xml:space="preserve"> </w:t>
      </w:r>
      <w:r>
        <w:rPr>
          <w:spacing w:val="-4"/>
        </w:rPr>
        <w:t xml:space="preserve">проводить под учётной записью </w:t>
      </w:r>
      <w:r w:rsidRPr="00AE5221">
        <w:rPr>
          <w:spacing w:val="-4"/>
        </w:rPr>
        <w:t xml:space="preserve">пользователя </w:t>
      </w:r>
      <w:r w:rsidRPr="00813FA8">
        <w:t>с правами администратора</w:t>
      </w:r>
      <w:r>
        <w:t>.</w:t>
      </w:r>
    </w:p>
    <w:p w:rsidR="005A3433" w:rsidRPr="005A3433" w:rsidRDefault="005A3433" w:rsidP="00486E03">
      <w:pPr>
        <w:pStyle w:val="321"/>
      </w:pPr>
      <w:r>
        <w:rPr>
          <w:spacing w:val="-4"/>
        </w:rPr>
        <w:t>Установить драйверы устройства, для чего:</w:t>
      </w:r>
    </w:p>
    <w:p w:rsidR="00486E03" w:rsidRDefault="00486E03" w:rsidP="00486E03">
      <w:pPr>
        <w:pStyle w:val="-1"/>
      </w:pPr>
      <w:r>
        <w:t xml:space="preserve">выбрать пункт меню «Пуск» \ </w:t>
      </w:r>
      <w:r w:rsidRPr="007D446A">
        <w:t xml:space="preserve">«Все </w:t>
      </w:r>
      <w:r>
        <w:t xml:space="preserve">программы» \ «Стандартные» \ «Служебные»\ «Панель управления» \ «Диспетчер устройств». В появившемся окне обратить внимание на устройство, которое отмечено восклицательным знаком жёлтого цвета. Это означает, что для этого устройства необходимо установить драйвер; </w:t>
      </w:r>
    </w:p>
    <w:p w:rsidR="005A3433" w:rsidRDefault="005A3433" w:rsidP="00486E03">
      <w:pPr>
        <w:pStyle w:val="-1"/>
      </w:pPr>
      <w:r>
        <w:t>в</w:t>
      </w:r>
      <w:r w:rsidRPr="00FF1727">
        <w:t>ставить</w:t>
      </w:r>
      <w:r>
        <w:t xml:space="preserve"> НЗ с</w:t>
      </w:r>
      <w:r w:rsidRPr="00FF1727">
        <w:t xml:space="preserve"> </w:t>
      </w:r>
      <w:r>
        <w:t xml:space="preserve">необходимым драйвером </w:t>
      </w:r>
      <w:r w:rsidRPr="00FF1727">
        <w:t xml:space="preserve">в устройство для чтения/записи компакт-дисков, </w:t>
      </w:r>
      <w:r>
        <w:t>DVD.</w:t>
      </w:r>
    </w:p>
    <w:p w:rsidR="005A3433" w:rsidRPr="00FF1727" w:rsidRDefault="005A3433" w:rsidP="00486E03">
      <w:r w:rsidRPr="000D7174">
        <w:rPr>
          <w:spacing w:val="60"/>
        </w:rPr>
        <w:t>Примечание</w:t>
      </w:r>
      <w:r>
        <w:t xml:space="preserve"> – НЗ с</w:t>
      </w:r>
      <w:r w:rsidRPr="00FF1727">
        <w:t xml:space="preserve"> </w:t>
      </w:r>
      <w:r>
        <w:t xml:space="preserve">необходимым драйвером </w:t>
      </w:r>
      <w:r w:rsidRPr="000D7174">
        <w:t>входит в состав покупных изделий системного блока</w:t>
      </w:r>
      <w:r>
        <w:t>;</w:t>
      </w:r>
    </w:p>
    <w:p w:rsidR="005A3433" w:rsidRPr="00D61566" w:rsidRDefault="005A3433" w:rsidP="00486E03">
      <w:pPr>
        <w:pStyle w:val="-1"/>
        <w:rPr>
          <w:spacing w:val="-4"/>
        </w:rPr>
      </w:pPr>
      <w:r>
        <w:t>в</w:t>
      </w:r>
      <w:r w:rsidRPr="00D61566">
        <w:t>ыполнить установку драйвера, для чего следовать указаниям установщика.</w:t>
      </w:r>
      <w:r>
        <w:t xml:space="preserve"> </w:t>
      </w:r>
    </w:p>
    <w:p w:rsidR="005A3433" w:rsidRPr="00274939" w:rsidRDefault="005A3433" w:rsidP="00486E03">
      <w:pPr>
        <w:rPr>
          <w:spacing w:val="-4"/>
        </w:rPr>
      </w:pPr>
      <w:r w:rsidRPr="000D7174">
        <w:rPr>
          <w:spacing w:val="60"/>
        </w:rPr>
        <w:t>Примечание</w:t>
      </w:r>
      <w:r>
        <w:t xml:space="preserve"> – Утилиты не устанавливать;</w:t>
      </w:r>
    </w:p>
    <w:p w:rsidR="00F31024" w:rsidRPr="007D7072" w:rsidRDefault="005A3433" w:rsidP="007D7072">
      <w:pPr>
        <w:pStyle w:val="-1"/>
        <w:rPr>
          <w:spacing w:val="-4"/>
        </w:rPr>
      </w:pPr>
      <w:r>
        <w:t>и</w:t>
      </w:r>
      <w:r w:rsidRPr="004837EF">
        <w:t xml:space="preserve">звлечь НЗ с </w:t>
      </w:r>
      <w:r>
        <w:t xml:space="preserve">установленным драйвером из </w:t>
      </w:r>
      <w:r w:rsidRPr="004837EF">
        <w:t xml:space="preserve">устройства для чтения/записи компакт-дисков, </w:t>
      </w:r>
      <w:r>
        <w:t>DVD</w:t>
      </w:r>
      <w:r w:rsidRPr="004837EF">
        <w:t>.</w:t>
      </w:r>
    </w:p>
    <w:p w:rsidR="00D21844" w:rsidRDefault="00D21844" w:rsidP="00FB170E">
      <w:pPr>
        <w:pStyle w:val="31"/>
        <w:spacing w:before="240" w:after="240"/>
      </w:pPr>
      <w:r w:rsidRPr="007D446A">
        <w:t>Настройка учётной записи пользователя</w:t>
      </w:r>
      <w:bookmarkEnd w:id="147"/>
      <w:bookmarkEnd w:id="148"/>
      <w:bookmarkEnd w:id="149"/>
      <w:bookmarkEnd w:id="150"/>
    </w:p>
    <w:p w:rsidR="00D21844" w:rsidRDefault="00D21844" w:rsidP="00777844">
      <w:pPr>
        <w:pStyle w:val="331"/>
      </w:pPr>
      <w:r w:rsidRPr="007D446A">
        <w:t>Настройк</w:t>
      </w:r>
      <w:r>
        <w:t xml:space="preserve">у </w:t>
      </w:r>
      <w:r w:rsidRPr="003A7512">
        <w:t>ОС</w:t>
      </w:r>
      <w:r>
        <w:t> </w:t>
      </w:r>
      <w:proofErr w:type="spellStart"/>
      <w:r w:rsidRPr="003A7512">
        <w:t>Microsoft</w:t>
      </w:r>
      <w:proofErr w:type="spellEnd"/>
      <w:r>
        <w:t> </w:t>
      </w:r>
      <w:r w:rsidRPr="003A7512">
        <w:rPr>
          <w:lang w:val="en-US"/>
        </w:rPr>
        <w:t>Windows</w:t>
      </w:r>
      <w:r>
        <w:t xml:space="preserve"> 7 проводить </w:t>
      </w:r>
      <w:r w:rsidR="002A3931">
        <w:t xml:space="preserve">под учётной записью </w:t>
      </w:r>
      <w:r>
        <w:t>пользовател</w:t>
      </w:r>
      <w:r w:rsidR="002A3931">
        <w:t>я</w:t>
      </w:r>
      <w:r>
        <w:t xml:space="preserve"> с правами администратора.</w:t>
      </w:r>
    </w:p>
    <w:p w:rsidR="00D21844" w:rsidRPr="008B43A5" w:rsidRDefault="000666BB" w:rsidP="00777844">
      <w:pPr>
        <w:pStyle w:val="331"/>
      </w:pPr>
      <w:r>
        <w:lastRenderedPageBreak/>
        <w:t>Для настройки</w:t>
      </w:r>
      <w:r w:rsidRPr="008B43A5">
        <w:rPr>
          <w:spacing w:val="-4"/>
        </w:rPr>
        <w:t xml:space="preserve"> </w:t>
      </w:r>
      <w:r w:rsidR="008B43A5" w:rsidRPr="00AE5221">
        <w:t xml:space="preserve">учётной записи </w:t>
      </w:r>
      <w:r w:rsidR="008B43A5" w:rsidRPr="00B769FC">
        <w:t xml:space="preserve">непривилегированного </w:t>
      </w:r>
      <w:r w:rsidR="008B43A5" w:rsidRPr="00AE5221">
        <w:t>пользователя:</w:t>
      </w:r>
    </w:p>
    <w:p w:rsidR="008B43A5" w:rsidRPr="007D446A" w:rsidRDefault="008B43A5" w:rsidP="004D2A95">
      <w:pPr>
        <w:pStyle w:val="-1"/>
        <w:spacing w:line="252" w:lineRule="auto"/>
        <w:ind w:left="1"/>
      </w:pPr>
      <w:r w:rsidRPr="007D446A">
        <w:t>выбрать пункт меню «Пуск»</w:t>
      </w:r>
      <w:r>
        <w:t xml:space="preserve"> \ </w:t>
      </w:r>
      <w:r w:rsidRPr="007D446A">
        <w:t>«Все программы»</w:t>
      </w:r>
      <w:r>
        <w:t xml:space="preserve"> \ </w:t>
      </w:r>
      <w:r w:rsidRPr="007D446A">
        <w:t>«Стандартные»</w:t>
      </w:r>
      <w:r>
        <w:t xml:space="preserve"> \ </w:t>
      </w:r>
      <w:r w:rsidRPr="007D446A">
        <w:t>«Служебные»</w:t>
      </w:r>
      <w:r>
        <w:t xml:space="preserve"> \ </w:t>
      </w:r>
      <w:r w:rsidRPr="007D446A">
        <w:t>«Панель управления»</w:t>
      </w:r>
      <w:r>
        <w:t xml:space="preserve"> \ </w:t>
      </w:r>
      <w:r w:rsidRPr="007D446A">
        <w:t>«Учетные записи пользователей»</w:t>
      </w:r>
      <w:r w:rsidRPr="00BF1303">
        <w:t xml:space="preserve"> </w:t>
      </w:r>
      <w:r w:rsidRPr="007D446A">
        <w:t>в левой нижней части экрана;</w:t>
      </w:r>
    </w:p>
    <w:p w:rsidR="008B43A5" w:rsidRPr="000666BB" w:rsidRDefault="008B43A5" w:rsidP="004D2A95">
      <w:pPr>
        <w:pStyle w:val="-1"/>
        <w:spacing w:line="252" w:lineRule="auto"/>
        <w:ind w:left="1"/>
        <w:rPr>
          <w:spacing w:val="-4"/>
        </w:rPr>
      </w:pPr>
      <w:r w:rsidRPr="000666BB">
        <w:rPr>
          <w:spacing w:val="-4"/>
        </w:rPr>
        <w:t>выбрать вариант «Добавление и удаление</w:t>
      </w:r>
      <w:r w:rsidRPr="000666BB">
        <w:rPr>
          <w:noProof/>
          <w:spacing w:val="-4"/>
        </w:rPr>
        <w:t xml:space="preserve"> учетных записей пользователей</w:t>
      </w:r>
      <w:r w:rsidRPr="000666BB">
        <w:rPr>
          <w:spacing w:val="-4"/>
        </w:rPr>
        <w:t>», нажав на него левой клавишей манипулятора «</w:t>
      </w:r>
      <w:r w:rsidRPr="000666BB">
        <w:rPr>
          <w:noProof/>
          <w:spacing w:val="-4"/>
        </w:rPr>
        <w:t>мышь</w:t>
      </w:r>
      <w:r w:rsidRPr="000666BB">
        <w:rPr>
          <w:spacing w:val="-4"/>
        </w:rPr>
        <w:t>», в результате отобразится окно с имеющимися учётными записями, в нижней части которого отображается ссылка «</w:t>
      </w:r>
      <w:r w:rsidRPr="000666BB">
        <w:rPr>
          <w:noProof/>
          <w:spacing w:val="-4"/>
        </w:rPr>
        <w:t>Создание учетной записи</w:t>
      </w:r>
      <w:r w:rsidRPr="000666BB">
        <w:rPr>
          <w:spacing w:val="-4"/>
        </w:rPr>
        <w:t>»;</w:t>
      </w:r>
    </w:p>
    <w:p w:rsidR="008B43A5" w:rsidRDefault="008B43A5" w:rsidP="004D2A95">
      <w:pPr>
        <w:pStyle w:val="-1"/>
        <w:spacing w:line="252" w:lineRule="auto"/>
        <w:ind w:left="1"/>
      </w:pPr>
      <w:r w:rsidRPr="007D446A">
        <w:t>нажать кнопку создания нового пользователя, в поле ввода им</w:t>
      </w:r>
      <w:r>
        <w:t>ени</w:t>
      </w:r>
      <w:r w:rsidRPr="007D446A">
        <w:t xml:space="preserve"> учётной записи указать «</w:t>
      </w:r>
      <w:proofErr w:type="spellStart"/>
      <w:r>
        <w:t>user</w:t>
      </w:r>
      <w:proofErr w:type="spellEnd"/>
      <w:r w:rsidRPr="007D446A">
        <w:t>», выбрать в групповом переключателе значение «</w:t>
      </w:r>
      <w:r>
        <w:t>Обычный доступ</w:t>
      </w:r>
      <w:r w:rsidRPr="007D446A">
        <w:t>»;</w:t>
      </w:r>
    </w:p>
    <w:p w:rsidR="008B43A5" w:rsidRPr="007D446A" w:rsidRDefault="008B43A5" w:rsidP="004D2A95">
      <w:pPr>
        <w:pStyle w:val="-1"/>
        <w:spacing w:line="252" w:lineRule="auto"/>
        <w:ind w:left="1"/>
      </w:pPr>
      <w:r w:rsidRPr="007D446A">
        <w:t>нажать кнопку «Создание учетной записи», в результате откроется окно «Управление учетными записями»;</w:t>
      </w:r>
    </w:p>
    <w:p w:rsidR="008B43A5" w:rsidRPr="003437A1" w:rsidRDefault="008B43A5" w:rsidP="004D2A95">
      <w:pPr>
        <w:pStyle w:val="-1"/>
        <w:spacing w:line="252" w:lineRule="auto"/>
        <w:ind w:left="1"/>
        <w:rPr>
          <w:spacing w:val="-8"/>
        </w:rPr>
      </w:pPr>
      <w:r w:rsidRPr="003437A1">
        <w:rPr>
          <w:spacing w:val="-8"/>
        </w:rPr>
        <w:t>выбрать в списке учётную запись «</w:t>
      </w:r>
      <w:proofErr w:type="spellStart"/>
      <w:r w:rsidRPr="003437A1">
        <w:rPr>
          <w:spacing w:val="-8"/>
        </w:rPr>
        <w:t>user</w:t>
      </w:r>
      <w:proofErr w:type="spellEnd"/>
      <w:r w:rsidRPr="003437A1">
        <w:rPr>
          <w:spacing w:val="-8"/>
        </w:rPr>
        <w:t>», в открывшемся окне выбрать «Создание пароля»;</w:t>
      </w:r>
    </w:p>
    <w:p w:rsidR="008B43A5" w:rsidRPr="008E52E6" w:rsidRDefault="008B43A5" w:rsidP="004D2A95">
      <w:pPr>
        <w:pStyle w:val="-1"/>
        <w:spacing w:line="252" w:lineRule="auto"/>
        <w:ind w:left="1"/>
      </w:pPr>
      <w:proofErr w:type="gramStart"/>
      <w:r w:rsidRPr="007D446A">
        <w:t xml:space="preserve">указать в окне «Создать пароль» </w:t>
      </w:r>
      <w:r>
        <w:t xml:space="preserve">пароль </w:t>
      </w:r>
      <w:r w:rsidRPr="007D446A">
        <w:t>«1</w:t>
      </w:r>
      <w:r>
        <w:t>1111111</w:t>
      </w:r>
      <w:r w:rsidRPr="007D446A">
        <w:t>»</w:t>
      </w:r>
      <w:r>
        <w:t xml:space="preserve"> </w:t>
      </w:r>
      <w:r w:rsidRPr="007D446A">
        <w:t>в полях «Новый пароль» и «Подтверждение пароля»,</w:t>
      </w:r>
      <w:r>
        <w:t xml:space="preserve"> нажать кнопку «Создать пароль».</w:t>
      </w:r>
      <w:proofErr w:type="gramEnd"/>
    </w:p>
    <w:p w:rsidR="008E52E6" w:rsidRPr="009E2887" w:rsidRDefault="008E52E6" w:rsidP="006A5619">
      <w:pPr>
        <w:pStyle w:val="31"/>
        <w:spacing w:before="280" w:after="280"/>
      </w:pPr>
      <w:r w:rsidRPr="009E2887">
        <w:t>Настройка режима электропитания</w:t>
      </w:r>
    </w:p>
    <w:p w:rsidR="008E52E6" w:rsidRPr="009E2887" w:rsidRDefault="008E52E6" w:rsidP="00777844">
      <w:pPr>
        <w:pStyle w:val="341"/>
      </w:pPr>
      <w:r w:rsidRPr="009E2887">
        <w:t>Настройку режима электропитания проводить под учётной записью пользователя с правами администратора.</w:t>
      </w:r>
    </w:p>
    <w:p w:rsidR="008E52E6" w:rsidRPr="009E2887" w:rsidRDefault="008E52E6" w:rsidP="00777844">
      <w:pPr>
        <w:pStyle w:val="341"/>
      </w:pPr>
      <w:r w:rsidRPr="009E2887">
        <w:t>Настроить режим электропитания, для чего:</w:t>
      </w:r>
    </w:p>
    <w:p w:rsidR="008E52E6" w:rsidRPr="009E2887" w:rsidRDefault="009E2887" w:rsidP="006A5619">
      <w:pPr>
        <w:pStyle w:val="-1"/>
        <w:ind w:left="1"/>
      </w:pPr>
      <w:r w:rsidRPr="009E2887">
        <w:t xml:space="preserve">ввести </w:t>
      </w:r>
      <w:r w:rsidR="008E52E6" w:rsidRPr="009E2887">
        <w:t xml:space="preserve">в меню «Пуск» в поле «Найти программы и файлы» </w:t>
      </w:r>
      <w:r>
        <w:t>строку «</w:t>
      </w:r>
      <w:r w:rsidR="008E52E6" w:rsidRPr="009E2887">
        <w:t>cmd.exe</w:t>
      </w:r>
      <w:r>
        <w:t>»</w:t>
      </w:r>
      <w:r w:rsidR="008E52E6" w:rsidRPr="009E2887">
        <w:t>;</w:t>
      </w:r>
    </w:p>
    <w:p w:rsidR="008E52E6" w:rsidRPr="009E2887" w:rsidRDefault="008E52E6" w:rsidP="006A5619">
      <w:pPr>
        <w:pStyle w:val="-1"/>
        <w:ind w:left="1"/>
      </w:pPr>
      <w:r w:rsidRPr="009E2887">
        <w:t>нажать правой клавишей манипулятора «мышь»</w:t>
      </w:r>
      <w:r w:rsidR="00E2417F" w:rsidRPr="009E2887">
        <w:t xml:space="preserve"> </w:t>
      </w:r>
      <w:r w:rsidRPr="009E2887">
        <w:t>на иконку «</w:t>
      </w:r>
      <w:proofErr w:type="spellStart"/>
      <w:r w:rsidRPr="009E2887">
        <w:t>cmd</w:t>
      </w:r>
      <w:proofErr w:type="spellEnd"/>
      <w:r w:rsidRPr="009E2887">
        <w:t>» в результатах поиска и выбрать пункт меню «Запуск от имени администратора»;</w:t>
      </w:r>
    </w:p>
    <w:p w:rsidR="008E52E6" w:rsidRPr="009E2887" w:rsidRDefault="00FB170E" w:rsidP="006A5619">
      <w:pPr>
        <w:pStyle w:val="-1"/>
        <w:ind w:left="1"/>
      </w:pPr>
      <w:r w:rsidRPr="009E2887">
        <w:t>ввести команду «</w:t>
      </w:r>
      <w:proofErr w:type="spellStart"/>
      <w:r w:rsidRPr="009E2887">
        <w:t>powercfg</w:t>
      </w:r>
      <w:proofErr w:type="spellEnd"/>
      <w:r w:rsidRPr="009E2887">
        <w:t xml:space="preserve"> –</w:t>
      </w:r>
      <w:proofErr w:type="spellStart"/>
      <w:r w:rsidRPr="009E2887">
        <w:t>h</w:t>
      </w:r>
      <w:proofErr w:type="spellEnd"/>
      <w:r w:rsidRPr="009E2887">
        <w:t xml:space="preserve"> </w:t>
      </w:r>
      <w:proofErr w:type="spellStart"/>
      <w:r w:rsidRPr="009E2887">
        <w:t>off</w:t>
      </w:r>
      <w:proofErr w:type="spellEnd"/>
      <w:r w:rsidRPr="009E2887">
        <w:t>»</w:t>
      </w:r>
      <w:r>
        <w:t xml:space="preserve"> </w:t>
      </w:r>
      <w:r w:rsidR="008E52E6" w:rsidRPr="009E2887">
        <w:t>в открывшемся окне и нажать клавишу «</w:t>
      </w:r>
      <w:r>
        <w:rPr>
          <w:lang w:val="en-US"/>
        </w:rPr>
        <w:t>Enter</w:t>
      </w:r>
      <w:r w:rsidR="008E52E6" w:rsidRPr="009E2887">
        <w:t xml:space="preserve">»; </w:t>
      </w:r>
    </w:p>
    <w:p w:rsidR="00E2417F" w:rsidRPr="009E2887" w:rsidRDefault="00E2417F" w:rsidP="006A5619">
      <w:pPr>
        <w:pStyle w:val="-1"/>
        <w:ind w:left="1"/>
      </w:pPr>
      <w:r w:rsidRPr="009E2887">
        <w:t>закрыть окно «cmd.exe»;</w:t>
      </w:r>
    </w:p>
    <w:p w:rsidR="00E2417F" w:rsidRPr="009E2887" w:rsidRDefault="00FB170E" w:rsidP="006A5619">
      <w:pPr>
        <w:pStyle w:val="-1"/>
        <w:ind w:left="1"/>
      </w:pPr>
      <w:r w:rsidRPr="009E2887">
        <w:t xml:space="preserve">ввести </w:t>
      </w:r>
      <w:r w:rsidR="00E2417F" w:rsidRPr="009E2887">
        <w:t xml:space="preserve">в меню «Пуск» в поле «Найти программы и файлы» </w:t>
      </w:r>
      <w:r>
        <w:t>строку</w:t>
      </w:r>
      <w:r w:rsidRPr="009E2887">
        <w:t xml:space="preserve"> </w:t>
      </w:r>
      <w:r w:rsidR="00E2417F" w:rsidRPr="009E2887">
        <w:t>«</w:t>
      </w:r>
      <w:proofErr w:type="spellStart"/>
      <w:r w:rsidR="00E2417F" w:rsidRPr="009E2887">
        <w:t>gpedit.msc</w:t>
      </w:r>
      <w:proofErr w:type="spellEnd"/>
      <w:r w:rsidR="00E2417F" w:rsidRPr="009E2887">
        <w:t>»;</w:t>
      </w:r>
    </w:p>
    <w:p w:rsidR="00E2417F" w:rsidRPr="009E2887" w:rsidRDefault="00E2417F" w:rsidP="006A5619">
      <w:pPr>
        <w:pStyle w:val="-1"/>
        <w:ind w:left="1"/>
      </w:pPr>
      <w:r w:rsidRPr="009E2887">
        <w:t>нажать левой клавишей манипулятора «мышь» на иконку «</w:t>
      </w:r>
      <w:proofErr w:type="spellStart"/>
      <w:r w:rsidRPr="009E2887">
        <w:t>gpedit</w:t>
      </w:r>
      <w:proofErr w:type="spellEnd"/>
      <w:r w:rsidRPr="009E2887">
        <w:t>»;</w:t>
      </w:r>
    </w:p>
    <w:p w:rsidR="00E2417F" w:rsidRPr="009E2887" w:rsidRDefault="00FB170E" w:rsidP="006A5619">
      <w:pPr>
        <w:pStyle w:val="-1"/>
        <w:ind w:left="1"/>
      </w:pPr>
      <w:r w:rsidRPr="009E2887">
        <w:t xml:space="preserve">выбрать </w:t>
      </w:r>
      <w:r w:rsidR="00E2417F" w:rsidRPr="009E2887">
        <w:t>в открывшемся окне «Редактор локальной групповой политики» пункт меню «Конфигурация компьютера» \ «Административные шаблоны» \ «Система» \ «Управление электропитанием» \ «Пар</w:t>
      </w:r>
      <w:r>
        <w:t>аметры режимов сна»;</w:t>
      </w:r>
    </w:p>
    <w:p w:rsidR="00E2417F" w:rsidRPr="009E2887" w:rsidRDefault="00E2417F" w:rsidP="006A5619">
      <w:pPr>
        <w:pStyle w:val="-1"/>
        <w:ind w:left="1"/>
      </w:pPr>
      <w:r w:rsidRPr="009E2887">
        <w:t>установить значение параметра «Отключить гибридный спящий режим (Питание от сети)» – «</w:t>
      </w:r>
      <w:r w:rsidR="00FB170E">
        <w:t>Включено», значение параметра «</w:t>
      </w:r>
      <w:r w:rsidRPr="009E2887">
        <w:t>Разрешить различн</w:t>
      </w:r>
      <w:r w:rsidR="00FB170E">
        <w:t>ые режимы сна S1-S3 при простое»</w:t>
      </w:r>
      <w:r w:rsidRPr="009E2887">
        <w:t xml:space="preserve"> – «Отключено»;</w:t>
      </w:r>
    </w:p>
    <w:p w:rsidR="00E2417F" w:rsidRPr="009E2887" w:rsidRDefault="00E2417F" w:rsidP="006A5619">
      <w:pPr>
        <w:pStyle w:val="-1"/>
        <w:ind w:left="1"/>
      </w:pPr>
      <w:r w:rsidRPr="009E2887">
        <w:t>закрыть окно «Редактор локальной групповой политики»;</w:t>
      </w:r>
    </w:p>
    <w:p w:rsidR="00E2417F" w:rsidRPr="009E2887" w:rsidRDefault="00E2417F" w:rsidP="006A5619">
      <w:pPr>
        <w:pStyle w:val="-1"/>
        <w:ind w:left="1"/>
      </w:pPr>
      <w:r w:rsidRPr="009E2887">
        <w:t>выбрать пункт меню «Пуск» \ «Панель управления» \ «Все элементы панели управления» \ «Электропитание»;</w:t>
      </w:r>
    </w:p>
    <w:p w:rsidR="00E2417F" w:rsidRPr="009E2887" w:rsidRDefault="00E2417F" w:rsidP="006A5619">
      <w:pPr>
        <w:pStyle w:val="-1"/>
        <w:ind w:left="1"/>
      </w:pPr>
      <w:r w:rsidRPr="009E2887">
        <w:t xml:space="preserve">выбрать </w:t>
      </w:r>
      <w:r w:rsidR="0055023F" w:rsidRPr="009E2887">
        <w:t>основной план электропитания – «Высокая производительность»;</w:t>
      </w:r>
    </w:p>
    <w:p w:rsidR="0055023F" w:rsidRPr="009E2887" w:rsidRDefault="0055023F" w:rsidP="006A5619">
      <w:pPr>
        <w:pStyle w:val="-1"/>
        <w:ind w:left="1"/>
      </w:pPr>
      <w:r w:rsidRPr="009E2887">
        <w:t>выбрать пункт меню «Настройка перехода в спящий режим» \ «Изменить дополнительные параметры питания»;</w:t>
      </w:r>
    </w:p>
    <w:p w:rsidR="0055023F" w:rsidRPr="009E2887" w:rsidRDefault="00FB170E" w:rsidP="006A5619">
      <w:pPr>
        <w:pStyle w:val="-1"/>
        <w:ind w:left="1"/>
      </w:pPr>
      <w:r w:rsidRPr="009E2887">
        <w:t xml:space="preserve">ввести </w:t>
      </w:r>
      <w:r w:rsidR="0055023F" w:rsidRPr="009E2887">
        <w:t>в открывшемся окне значение параметра «Жесткий диск» \ «Отключать жесткий диск через» – «Никогда», «Экран» \ «Отключать экран через» – «Никогда»;</w:t>
      </w:r>
    </w:p>
    <w:p w:rsidR="0055023F" w:rsidRPr="009E2887" w:rsidRDefault="0055023F" w:rsidP="006A5619">
      <w:pPr>
        <w:pStyle w:val="-1"/>
        <w:ind w:left="1"/>
      </w:pPr>
      <w:r w:rsidRPr="009E2887">
        <w:t>нажать кнопку «Применить»;</w:t>
      </w:r>
    </w:p>
    <w:p w:rsidR="0055023F" w:rsidRDefault="0055023F" w:rsidP="006A5619">
      <w:pPr>
        <w:pStyle w:val="-1"/>
        <w:ind w:left="1"/>
      </w:pPr>
      <w:r w:rsidRPr="009E2887">
        <w:t>закрыть окно «Электропитание».</w:t>
      </w:r>
    </w:p>
    <w:p w:rsidR="00F31024" w:rsidRDefault="00F31024" w:rsidP="00F31024">
      <w:pPr>
        <w:pStyle w:val="-1"/>
        <w:numPr>
          <w:ilvl w:val="0"/>
          <w:numId w:val="0"/>
        </w:numPr>
        <w:ind w:left="710"/>
      </w:pPr>
    </w:p>
    <w:p w:rsidR="0057336C" w:rsidRDefault="0057336C" w:rsidP="00777844">
      <w:pPr>
        <w:pStyle w:val="2"/>
      </w:pPr>
      <w:r>
        <w:t xml:space="preserve">Настройка </w:t>
      </w:r>
      <w:r w:rsidRPr="0009504C">
        <w:t xml:space="preserve">средства защиты информации </w:t>
      </w:r>
      <w:proofErr w:type="spellStart"/>
      <w:r w:rsidRPr="0009504C">
        <w:t>Secret</w:t>
      </w:r>
      <w:proofErr w:type="spellEnd"/>
      <w:r w:rsidRPr="0009504C">
        <w:t xml:space="preserve"> </w:t>
      </w:r>
      <w:proofErr w:type="spellStart"/>
      <w:r w:rsidRPr="0009504C">
        <w:t>Net</w:t>
      </w:r>
      <w:proofErr w:type="spellEnd"/>
      <w:r w:rsidRPr="0009504C">
        <w:t xml:space="preserve"> </w:t>
      </w:r>
      <w:proofErr w:type="spellStart"/>
      <w:r w:rsidRPr="0009504C">
        <w:t>Studio</w:t>
      </w:r>
      <w:proofErr w:type="spellEnd"/>
    </w:p>
    <w:p w:rsidR="0057336C" w:rsidRDefault="0057336C" w:rsidP="00777844">
      <w:pPr>
        <w:pStyle w:val="410"/>
      </w:pPr>
      <w:r>
        <w:t>НЗ с дистрибутивом</w:t>
      </w:r>
      <w:r w:rsidRPr="001D7E79">
        <w:t xml:space="preserve"> </w:t>
      </w:r>
      <w:r>
        <w:t xml:space="preserve">СЗИ </w:t>
      </w:r>
      <w:proofErr w:type="spellStart"/>
      <w:r>
        <w:t>Secret</w:t>
      </w:r>
      <w:proofErr w:type="spellEnd"/>
      <w:r>
        <w:t> </w:t>
      </w:r>
      <w:proofErr w:type="spellStart"/>
      <w:r>
        <w:t>Net</w:t>
      </w:r>
      <w:proofErr w:type="spellEnd"/>
      <w:r>
        <w:t> </w:t>
      </w:r>
      <w:proofErr w:type="spellStart"/>
      <w:r w:rsidRPr="00A71196">
        <w:t>Studio</w:t>
      </w:r>
      <w:proofErr w:type="spellEnd"/>
      <w:r>
        <w:t xml:space="preserve"> входит в состав </w:t>
      </w:r>
      <w:r w:rsidR="006C25D8">
        <w:t>КСА ИАД НЦУЯО</w:t>
      </w:r>
      <w:r>
        <w:t>.</w:t>
      </w:r>
    </w:p>
    <w:p w:rsidR="008B43A5" w:rsidRPr="00A20670" w:rsidRDefault="0057336C" w:rsidP="00777844">
      <w:pPr>
        <w:pStyle w:val="410"/>
      </w:pPr>
      <w:r>
        <w:t xml:space="preserve">Настройку СЗИ </w:t>
      </w:r>
      <w:proofErr w:type="spellStart"/>
      <w:r>
        <w:t>Secret</w:t>
      </w:r>
      <w:proofErr w:type="spellEnd"/>
      <w:r>
        <w:t> </w:t>
      </w:r>
      <w:proofErr w:type="spellStart"/>
      <w:r>
        <w:t>Net</w:t>
      </w:r>
      <w:proofErr w:type="spellEnd"/>
      <w:r>
        <w:t> </w:t>
      </w:r>
      <w:proofErr w:type="spellStart"/>
      <w:r w:rsidRPr="00A71196">
        <w:t>Studio</w:t>
      </w:r>
      <w:proofErr w:type="spellEnd"/>
      <w:r>
        <w:t xml:space="preserve"> должен </w:t>
      </w:r>
      <w:r w:rsidRPr="00147056">
        <w:t>проводит</w:t>
      </w:r>
      <w:r>
        <w:t>ь</w:t>
      </w:r>
      <w:r w:rsidRPr="00147056">
        <w:t xml:space="preserve"> </w:t>
      </w:r>
      <w:r w:rsidRPr="000D5B8F">
        <w:t xml:space="preserve">администратор </w:t>
      </w:r>
      <w:r>
        <w:t>средств защиты информации.</w:t>
      </w:r>
    </w:p>
    <w:p w:rsidR="00A20670" w:rsidRPr="00BC2C41" w:rsidRDefault="00A20670" w:rsidP="00777844">
      <w:pPr>
        <w:pStyle w:val="410"/>
      </w:pPr>
      <w:r w:rsidRPr="00BC2C41">
        <w:t xml:space="preserve">Настроить </w:t>
      </w:r>
      <w:r w:rsidR="00FE7ECC">
        <w:t>параметры</w:t>
      </w:r>
      <w:r w:rsidRPr="00BC2C41">
        <w:t xml:space="preserve"> входа в систему, для чего:</w:t>
      </w:r>
    </w:p>
    <w:p w:rsidR="00A20670" w:rsidRPr="00BC2C41" w:rsidRDefault="00BC2C41" w:rsidP="00777844">
      <w:pPr>
        <w:pStyle w:val="-1"/>
        <w:ind w:left="1"/>
      </w:pPr>
      <w:r w:rsidRPr="00BC2C41">
        <w:lastRenderedPageBreak/>
        <w:t xml:space="preserve">открыть </w:t>
      </w:r>
      <w:r w:rsidR="00A20670" w:rsidRPr="00BC2C41">
        <w:t xml:space="preserve">в программе управления </w:t>
      </w:r>
      <w:r>
        <w:t>панель «</w:t>
      </w:r>
      <w:r w:rsidR="00A20670" w:rsidRPr="00BC2C41">
        <w:t>Компьютеры</w:t>
      </w:r>
      <w:r>
        <w:t>», перейти на вкладку «</w:t>
      </w:r>
      <w:r w:rsidR="00FE7ECC">
        <w:t>НАСТРОЙКИ</w:t>
      </w:r>
      <w:r>
        <w:t>»</w:t>
      </w:r>
      <w:r w:rsidR="007C35F2" w:rsidRPr="00BC2C41">
        <w:t>;</w:t>
      </w:r>
    </w:p>
    <w:p w:rsidR="00A20670" w:rsidRPr="00BC2C41" w:rsidRDefault="00BC2C41" w:rsidP="00777844">
      <w:pPr>
        <w:pStyle w:val="-1"/>
        <w:ind w:left="1"/>
      </w:pPr>
      <w:r w:rsidRPr="00BC2C41">
        <w:t xml:space="preserve">перейти </w:t>
      </w:r>
      <w:r w:rsidR="00A20670" w:rsidRPr="00BC2C41">
        <w:t xml:space="preserve">в разделе </w:t>
      </w:r>
      <w:r>
        <w:t>«</w:t>
      </w:r>
      <w:r w:rsidR="00FE7ECC" w:rsidRPr="00BC2C41">
        <w:t>ПОЛИТИКИ</w:t>
      </w:r>
      <w:r>
        <w:t>»</w:t>
      </w:r>
      <w:r w:rsidR="00A20670" w:rsidRPr="00BC2C41">
        <w:t xml:space="preserve"> </w:t>
      </w:r>
      <w:r>
        <w:t>к группе параметров «</w:t>
      </w:r>
      <w:r w:rsidR="00A20670" w:rsidRPr="00BC2C41">
        <w:t>Вход в систему</w:t>
      </w:r>
      <w:r>
        <w:t>»</w:t>
      </w:r>
      <w:r w:rsidR="007C35F2" w:rsidRPr="00BC2C41">
        <w:t>;</w:t>
      </w:r>
    </w:p>
    <w:p w:rsidR="00A20670" w:rsidRPr="00BC2C41" w:rsidRDefault="00A20670" w:rsidP="00777844">
      <w:pPr>
        <w:pStyle w:val="-1"/>
        <w:ind w:left="1"/>
      </w:pPr>
      <w:r w:rsidRPr="00BC2C41">
        <w:t xml:space="preserve">ввести значение параметра </w:t>
      </w:r>
      <w:r w:rsidR="00FE7ECC">
        <w:t xml:space="preserve">в строке </w:t>
      </w:r>
      <w:r w:rsidRPr="00BC2C41">
        <w:t>«Максимальный период неактивности до блокировки экрана» – 5 мин.</w:t>
      </w:r>
    </w:p>
    <w:p w:rsidR="0057336C" w:rsidRDefault="00FE7ECC" w:rsidP="00777844">
      <w:pPr>
        <w:pStyle w:val="410"/>
      </w:pPr>
      <w:r>
        <w:t>П</w:t>
      </w:r>
      <w:r w:rsidR="0057336C" w:rsidRPr="000D5B8F">
        <w:t>одробн</w:t>
      </w:r>
      <w:r w:rsidR="0057336C">
        <w:t xml:space="preserve">ая информация о настройке СЗИ </w:t>
      </w:r>
      <w:proofErr w:type="spellStart"/>
      <w:r w:rsidR="0057336C">
        <w:t>Secret</w:t>
      </w:r>
      <w:proofErr w:type="spellEnd"/>
      <w:r w:rsidR="0057336C">
        <w:t> </w:t>
      </w:r>
      <w:proofErr w:type="spellStart"/>
      <w:r w:rsidR="0057336C">
        <w:t>Net</w:t>
      </w:r>
      <w:proofErr w:type="spellEnd"/>
      <w:r w:rsidR="0057336C">
        <w:t> </w:t>
      </w:r>
      <w:proofErr w:type="spellStart"/>
      <w:r w:rsidR="0057336C" w:rsidRPr="00A71196">
        <w:t>Studio</w:t>
      </w:r>
      <w:proofErr w:type="spellEnd"/>
      <w:r w:rsidR="0057336C">
        <w:t xml:space="preserve"> изложена в</w:t>
      </w:r>
      <w:r w:rsidR="0057336C" w:rsidRPr="000D5B8F">
        <w:t xml:space="preserve"> документ</w:t>
      </w:r>
      <w:r w:rsidR="0057336C">
        <w:t xml:space="preserve">ах </w:t>
      </w:r>
      <w:r w:rsidR="007D7072">
        <w:t>RU.00000000.000000.001 0</w:t>
      </w:r>
      <w:r w:rsidR="0057336C" w:rsidRPr="0009504C">
        <w:t>1</w:t>
      </w:r>
      <w:r w:rsidR="0057336C">
        <w:t xml:space="preserve"> (1-9)</w:t>
      </w:r>
      <w:r w:rsidR="0057336C" w:rsidRPr="0009504C">
        <w:t xml:space="preserve"> «Средство защиты информации </w:t>
      </w:r>
      <w:proofErr w:type="spellStart"/>
      <w:r w:rsidR="0057336C" w:rsidRPr="0009504C">
        <w:t>Secret</w:t>
      </w:r>
      <w:proofErr w:type="spellEnd"/>
      <w:r w:rsidR="0057336C" w:rsidRPr="0009504C">
        <w:t xml:space="preserve"> </w:t>
      </w:r>
      <w:proofErr w:type="spellStart"/>
      <w:r w:rsidR="0057336C" w:rsidRPr="0009504C">
        <w:t>Net</w:t>
      </w:r>
      <w:proofErr w:type="spellEnd"/>
      <w:r w:rsidR="0057336C" w:rsidRPr="0009504C">
        <w:t xml:space="preserve"> </w:t>
      </w:r>
      <w:r w:rsidR="0057336C" w:rsidRPr="0009504C">
        <w:rPr>
          <w:lang w:val="en-US"/>
        </w:rPr>
        <w:t>Studio</w:t>
      </w:r>
      <w:r w:rsidR="0057336C" w:rsidRPr="0009504C">
        <w:t>. Руководство администрат</w:t>
      </w:r>
      <w:r w:rsidR="0057336C">
        <w:t>ора</w:t>
      </w:r>
      <w:r w:rsidR="0057336C" w:rsidRPr="0009504C">
        <w:t>»</w:t>
      </w:r>
      <w:r w:rsidR="0057336C">
        <w:t>,</w:t>
      </w:r>
      <w:r w:rsidR="0057336C" w:rsidRPr="009659FD">
        <w:t xml:space="preserve"> </w:t>
      </w:r>
      <w:proofErr w:type="gramStart"/>
      <w:r w:rsidR="0057336C">
        <w:t>размещённ</w:t>
      </w:r>
      <w:r w:rsidR="007F450B">
        <w:t>ых</w:t>
      </w:r>
      <w:proofErr w:type="gramEnd"/>
      <w:r w:rsidR="0057336C">
        <w:t xml:space="preserve"> на НЗ с дистрибутивом.</w:t>
      </w:r>
      <w:r w:rsidR="00315A42">
        <w:t xml:space="preserve"> </w:t>
      </w:r>
    </w:p>
    <w:p w:rsidR="00226027" w:rsidRDefault="005C447A" w:rsidP="00777844">
      <w:pPr>
        <w:pStyle w:val="2"/>
      </w:pPr>
      <w:r>
        <w:t>Установка</w:t>
      </w:r>
      <w:r w:rsidRPr="00342F96">
        <w:t xml:space="preserve"> </w:t>
      </w:r>
      <w:r>
        <w:t>и настройка</w:t>
      </w:r>
      <w:r w:rsidR="00226027">
        <w:t xml:space="preserve"> программного изделия «</w:t>
      </w:r>
      <w:proofErr w:type="spellStart"/>
      <w:r w:rsidR="00226027" w:rsidRPr="001B1F09">
        <w:t>Kaspersky</w:t>
      </w:r>
      <w:proofErr w:type="spellEnd"/>
      <w:r w:rsidR="00226027" w:rsidRPr="001B1F09">
        <w:t xml:space="preserve"> </w:t>
      </w:r>
      <w:proofErr w:type="spellStart"/>
      <w:r w:rsidR="00226027" w:rsidRPr="001B1F09">
        <w:t>Endpoint</w:t>
      </w:r>
      <w:proofErr w:type="spellEnd"/>
      <w:r w:rsidR="00226027" w:rsidRPr="00046CE5">
        <w:t xml:space="preserve"> </w:t>
      </w:r>
      <w:proofErr w:type="spellStart"/>
      <w:r w:rsidR="00226027" w:rsidRPr="001B1F09">
        <w:t>Security</w:t>
      </w:r>
      <w:proofErr w:type="spellEnd"/>
      <w:r>
        <w:t> </w:t>
      </w:r>
      <w:r w:rsidR="00226027" w:rsidRPr="001B1F09">
        <w:t>10</w:t>
      </w:r>
      <w:r w:rsidR="00226027" w:rsidRPr="008537B9">
        <w:t xml:space="preserve"> </w:t>
      </w:r>
      <w:r w:rsidR="00226027">
        <w:t>для</w:t>
      </w:r>
      <w:r w:rsidR="00226027" w:rsidRPr="001B1F09">
        <w:t xml:space="preserve"> </w:t>
      </w:r>
      <w:proofErr w:type="spellStart"/>
      <w:r w:rsidR="00226027" w:rsidRPr="001B1F09">
        <w:t>Windows</w:t>
      </w:r>
      <w:proofErr w:type="spellEnd"/>
      <w:r w:rsidR="00226027">
        <w:t>»</w:t>
      </w:r>
    </w:p>
    <w:p w:rsidR="002D0153" w:rsidRDefault="002D0153" w:rsidP="00777844">
      <w:pPr>
        <w:pStyle w:val="51"/>
      </w:pPr>
      <w:bookmarkStart w:id="151" w:name="_Toc2006361"/>
      <w:r w:rsidRPr="005F39F2">
        <w:t>Установка</w:t>
      </w:r>
      <w:r w:rsidRPr="002820F7">
        <w:t xml:space="preserve"> </w:t>
      </w:r>
      <w:r>
        <w:t>программного</w:t>
      </w:r>
      <w:r w:rsidRPr="002820F7">
        <w:t xml:space="preserve"> </w:t>
      </w:r>
      <w:r>
        <w:t>изделия</w:t>
      </w:r>
      <w:r w:rsidRPr="002820F7">
        <w:t xml:space="preserve"> «</w:t>
      </w:r>
      <w:proofErr w:type="spellStart"/>
      <w:r w:rsidRPr="00F445A3">
        <w:rPr>
          <w:lang w:val="en-US"/>
        </w:rPr>
        <w:t>Kaspersky</w:t>
      </w:r>
      <w:proofErr w:type="spellEnd"/>
      <w:r w:rsidRPr="002820F7">
        <w:t xml:space="preserve"> </w:t>
      </w:r>
      <w:r w:rsidRPr="00F445A3">
        <w:rPr>
          <w:lang w:val="en-US"/>
        </w:rPr>
        <w:t>Endpoint</w:t>
      </w:r>
      <w:r w:rsidRPr="002820F7">
        <w:t xml:space="preserve"> </w:t>
      </w:r>
      <w:r w:rsidRPr="00F445A3">
        <w:rPr>
          <w:lang w:val="en-US"/>
        </w:rPr>
        <w:t>Security</w:t>
      </w:r>
      <w:r w:rsidRPr="002820F7">
        <w:t xml:space="preserve"> 10 для </w:t>
      </w:r>
      <w:r w:rsidRPr="00F445A3">
        <w:rPr>
          <w:lang w:val="en-US"/>
        </w:rPr>
        <w:t>Windows</w:t>
      </w:r>
      <w:r w:rsidRPr="002820F7">
        <w:t>»</w:t>
      </w:r>
      <w:bookmarkEnd w:id="151"/>
    </w:p>
    <w:p w:rsidR="00226027" w:rsidRDefault="005C447A" w:rsidP="00777844">
      <w:pPr>
        <w:pStyle w:val="511"/>
      </w:pPr>
      <w:r w:rsidRPr="002D0153">
        <w:t>НЗ с дистрибутивом программного изделия «</w:t>
      </w:r>
      <w:proofErr w:type="spellStart"/>
      <w:r w:rsidRPr="002D0153">
        <w:t>Kaspersky</w:t>
      </w:r>
      <w:proofErr w:type="spellEnd"/>
      <w:r w:rsidRPr="002D0153">
        <w:t xml:space="preserve"> </w:t>
      </w:r>
      <w:proofErr w:type="spellStart"/>
      <w:r w:rsidRPr="002D0153">
        <w:t>Endpoint</w:t>
      </w:r>
      <w:proofErr w:type="spellEnd"/>
      <w:r w:rsidRPr="002D0153">
        <w:t xml:space="preserve"> </w:t>
      </w:r>
      <w:proofErr w:type="spellStart"/>
      <w:r w:rsidRPr="002D0153">
        <w:t>Security</w:t>
      </w:r>
      <w:proofErr w:type="spellEnd"/>
      <w:r w:rsidRPr="002D0153">
        <w:t xml:space="preserve"> 10 для </w:t>
      </w:r>
      <w:proofErr w:type="spellStart"/>
      <w:r w:rsidRPr="002D0153">
        <w:t>Windows</w:t>
      </w:r>
      <w:proofErr w:type="spellEnd"/>
      <w:r w:rsidRPr="002D0153">
        <w:t xml:space="preserve">» входит в состав </w:t>
      </w:r>
      <w:r w:rsidR="006C25D8">
        <w:t>КСА</w:t>
      </w:r>
      <w:r w:rsidR="002B78A7">
        <w:rPr>
          <w:lang w:val="en-US"/>
        </w:rPr>
        <w:t> </w:t>
      </w:r>
      <w:r w:rsidR="006C25D8">
        <w:t>ИАД</w:t>
      </w:r>
      <w:r w:rsidR="002B78A7">
        <w:rPr>
          <w:lang w:val="en-US"/>
        </w:rPr>
        <w:t> </w:t>
      </w:r>
      <w:r w:rsidR="006C25D8">
        <w:t>НЦУЯО</w:t>
      </w:r>
      <w:r w:rsidR="000666BB" w:rsidRPr="00B6047F">
        <w:t>.</w:t>
      </w:r>
    </w:p>
    <w:p w:rsidR="000666BB" w:rsidRPr="002A3931" w:rsidRDefault="000666BB" w:rsidP="00777844">
      <w:r w:rsidRPr="002A3931">
        <w:t>Подробная информация об установке и настройке программного изделия «</w:t>
      </w:r>
      <w:proofErr w:type="spellStart"/>
      <w:r w:rsidRPr="002A3931">
        <w:t>Kaspersky</w:t>
      </w:r>
      <w:proofErr w:type="spellEnd"/>
      <w:r w:rsidRPr="002A3931">
        <w:t xml:space="preserve"> </w:t>
      </w:r>
      <w:proofErr w:type="spellStart"/>
      <w:r w:rsidRPr="002A3931">
        <w:t>Endpoint</w:t>
      </w:r>
      <w:proofErr w:type="spellEnd"/>
      <w:r w:rsidRPr="002A3931">
        <w:t xml:space="preserve"> </w:t>
      </w:r>
      <w:proofErr w:type="spellStart"/>
      <w:r w:rsidRPr="002A3931">
        <w:t>Security</w:t>
      </w:r>
      <w:proofErr w:type="spellEnd"/>
      <w:r w:rsidRPr="002A3931">
        <w:t xml:space="preserve"> 10 для </w:t>
      </w:r>
      <w:proofErr w:type="spellStart"/>
      <w:r w:rsidRPr="002A3931">
        <w:t>Windows</w:t>
      </w:r>
      <w:proofErr w:type="spellEnd"/>
      <w:r w:rsidRPr="002A3931">
        <w:t xml:space="preserve">» изложена в документе </w:t>
      </w:r>
      <w:r w:rsidR="007D7072">
        <w:t>003.00000001.00001</w:t>
      </w:r>
      <w:r w:rsidR="003346BF" w:rsidRPr="002A3931">
        <w:t>-05</w:t>
      </w:r>
      <w:r w:rsidRPr="002A3931">
        <w:rPr>
          <w:sz w:val="22"/>
        </w:rPr>
        <w:t xml:space="preserve"> </w:t>
      </w:r>
      <w:r w:rsidRPr="002A3931">
        <w:t>«</w:t>
      </w:r>
      <w:proofErr w:type="spellStart"/>
      <w:r w:rsidRPr="002A3931">
        <w:rPr>
          <w:color w:val="000000"/>
          <w:szCs w:val="26"/>
          <w:lang w:val="en-US"/>
        </w:rPr>
        <w:t>Kaspersky</w:t>
      </w:r>
      <w:proofErr w:type="spellEnd"/>
      <w:r w:rsidRPr="002A3931">
        <w:rPr>
          <w:color w:val="000000"/>
          <w:szCs w:val="26"/>
        </w:rPr>
        <w:t xml:space="preserve"> </w:t>
      </w:r>
      <w:r w:rsidRPr="002A3931">
        <w:rPr>
          <w:color w:val="000000"/>
          <w:szCs w:val="26"/>
          <w:lang w:val="en-US"/>
        </w:rPr>
        <w:t>Endpoint</w:t>
      </w:r>
      <w:r w:rsidRPr="002A3931">
        <w:rPr>
          <w:color w:val="000000"/>
          <w:szCs w:val="26"/>
        </w:rPr>
        <w:t xml:space="preserve"> </w:t>
      </w:r>
      <w:r w:rsidRPr="002A3931">
        <w:rPr>
          <w:color w:val="000000"/>
          <w:szCs w:val="26"/>
          <w:lang w:val="en-US"/>
        </w:rPr>
        <w:t>Security</w:t>
      </w:r>
      <w:r w:rsidRPr="002A3931">
        <w:rPr>
          <w:color w:val="000000"/>
          <w:szCs w:val="26"/>
        </w:rPr>
        <w:t xml:space="preserve"> 10 для </w:t>
      </w:r>
      <w:r w:rsidRPr="002A3931">
        <w:rPr>
          <w:color w:val="000000"/>
          <w:szCs w:val="26"/>
          <w:lang w:val="en-US"/>
        </w:rPr>
        <w:t>Windows</w:t>
      </w:r>
      <w:r w:rsidRPr="002A3931">
        <w:rPr>
          <w:color w:val="000000"/>
          <w:szCs w:val="26"/>
        </w:rPr>
        <w:t xml:space="preserve">. </w:t>
      </w:r>
      <w:r w:rsidRPr="002A3931">
        <w:t xml:space="preserve">Руководство администратора», </w:t>
      </w:r>
      <w:proofErr w:type="gramStart"/>
      <w:r w:rsidRPr="002A3931">
        <w:t>размещённом</w:t>
      </w:r>
      <w:proofErr w:type="gramEnd"/>
      <w:r w:rsidRPr="002A3931">
        <w:t xml:space="preserve"> на НЗ с дистрибутивом.</w:t>
      </w:r>
    </w:p>
    <w:p w:rsidR="000666BB" w:rsidRDefault="000666BB" w:rsidP="00777844">
      <w:pPr>
        <w:pStyle w:val="511"/>
      </w:pPr>
      <w:r w:rsidRPr="00813FA8">
        <w:t>Устан</w:t>
      </w:r>
      <w:r>
        <w:t>овку программного</w:t>
      </w:r>
      <w:r w:rsidRPr="00A12483">
        <w:t xml:space="preserve"> </w:t>
      </w:r>
      <w:r>
        <w:t>изделия «</w:t>
      </w:r>
      <w:proofErr w:type="spellStart"/>
      <w:r w:rsidRPr="00342F96">
        <w:t>Kaspersky</w:t>
      </w:r>
      <w:proofErr w:type="spellEnd"/>
      <w:r w:rsidRPr="00342F96">
        <w:t xml:space="preserve"> </w:t>
      </w:r>
      <w:proofErr w:type="spellStart"/>
      <w:r w:rsidRPr="00342F96">
        <w:t>Endpoint</w:t>
      </w:r>
      <w:proofErr w:type="spellEnd"/>
      <w:r w:rsidRPr="00342F96">
        <w:t xml:space="preserve"> </w:t>
      </w:r>
      <w:proofErr w:type="spellStart"/>
      <w:r w:rsidRPr="00342F96">
        <w:t>Security</w:t>
      </w:r>
      <w:proofErr w:type="spellEnd"/>
      <w:r w:rsidRPr="00342F96">
        <w:t xml:space="preserve"> 10 </w:t>
      </w:r>
      <w:r>
        <w:t>для</w:t>
      </w:r>
      <w:r w:rsidRPr="00342F96">
        <w:t xml:space="preserve"> </w:t>
      </w:r>
      <w:proofErr w:type="spellStart"/>
      <w:r w:rsidRPr="00342F96">
        <w:t>Windows</w:t>
      </w:r>
      <w:proofErr w:type="spellEnd"/>
      <w:r>
        <w:t xml:space="preserve">» </w:t>
      </w:r>
      <w:r w:rsidR="002A3931">
        <w:t xml:space="preserve">должен </w:t>
      </w:r>
      <w:r w:rsidRPr="00813FA8">
        <w:t xml:space="preserve">проводить </w:t>
      </w:r>
      <w:r w:rsidR="002A3931" w:rsidRPr="000D5B8F">
        <w:t xml:space="preserve">администратор </w:t>
      </w:r>
      <w:r w:rsidR="002A3931">
        <w:t>средств защиты информации</w:t>
      </w:r>
      <w:r w:rsidR="002A3931" w:rsidRPr="00813FA8">
        <w:t xml:space="preserve"> </w:t>
      </w:r>
      <w:r w:rsidRPr="00813FA8">
        <w:t>под учётной записью с правами администратора</w:t>
      </w:r>
      <w:r>
        <w:t>.</w:t>
      </w:r>
    </w:p>
    <w:p w:rsidR="000666BB" w:rsidRDefault="000666BB" w:rsidP="00777844">
      <w:pPr>
        <w:pStyle w:val="511"/>
      </w:pPr>
      <w:r>
        <w:t>Для</w:t>
      </w:r>
      <w:r w:rsidRPr="00800901">
        <w:t xml:space="preserve"> </w:t>
      </w:r>
      <w:r>
        <w:t>установки</w:t>
      </w:r>
      <w:r w:rsidRPr="00800901">
        <w:t xml:space="preserve"> </w:t>
      </w:r>
      <w:r>
        <w:t>программного</w:t>
      </w:r>
      <w:r w:rsidRPr="00A12483">
        <w:t xml:space="preserve"> </w:t>
      </w:r>
      <w:r>
        <w:t>изделия</w:t>
      </w:r>
      <w:r w:rsidRPr="00800901">
        <w:t xml:space="preserve"> «</w:t>
      </w:r>
      <w:proofErr w:type="spellStart"/>
      <w:r w:rsidRPr="00800901">
        <w:t>Kaspersky</w:t>
      </w:r>
      <w:proofErr w:type="spellEnd"/>
      <w:r w:rsidRPr="00800901">
        <w:t xml:space="preserve"> </w:t>
      </w:r>
      <w:proofErr w:type="spellStart"/>
      <w:r w:rsidRPr="00800901">
        <w:t>Endpoint</w:t>
      </w:r>
      <w:proofErr w:type="spellEnd"/>
      <w:r w:rsidRPr="00800901">
        <w:t xml:space="preserve"> </w:t>
      </w:r>
      <w:proofErr w:type="spellStart"/>
      <w:r w:rsidRPr="00800901">
        <w:t>Security</w:t>
      </w:r>
      <w:proofErr w:type="spellEnd"/>
      <w:r>
        <w:t> </w:t>
      </w:r>
      <w:r w:rsidRPr="00800901">
        <w:t xml:space="preserve">10 </w:t>
      </w:r>
      <w:r>
        <w:t>для</w:t>
      </w:r>
      <w:r w:rsidRPr="00800901">
        <w:t xml:space="preserve"> </w:t>
      </w:r>
      <w:proofErr w:type="spellStart"/>
      <w:r w:rsidRPr="00800901">
        <w:t>Windows</w:t>
      </w:r>
      <w:proofErr w:type="spellEnd"/>
      <w:r w:rsidRPr="00800901">
        <w:t>»</w:t>
      </w:r>
      <w:r>
        <w:t>:</w:t>
      </w:r>
    </w:p>
    <w:p w:rsidR="000666BB" w:rsidRPr="00800901" w:rsidRDefault="000666BB" w:rsidP="00777844">
      <w:pPr>
        <w:pStyle w:val="-1"/>
      </w:pPr>
      <w:r>
        <w:t>вставить</w:t>
      </w:r>
      <w:r w:rsidRPr="00800901">
        <w:t xml:space="preserve"> </w:t>
      </w:r>
      <w:r>
        <w:t>НЗ</w:t>
      </w:r>
      <w:r w:rsidRPr="00800901">
        <w:t xml:space="preserve"> </w:t>
      </w:r>
      <w:r>
        <w:t>с</w:t>
      </w:r>
      <w:r w:rsidRPr="00800901">
        <w:t xml:space="preserve"> </w:t>
      </w:r>
      <w:r>
        <w:t>дистрибутивом</w:t>
      </w:r>
      <w:r w:rsidRPr="00800901">
        <w:t xml:space="preserve"> </w:t>
      </w:r>
      <w:r>
        <w:t>программного</w:t>
      </w:r>
      <w:r w:rsidRPr="00A12483">
        <w:t xml:space="preserve"> </w:t>
      </w:r>
      <w:r>
        <w:t>изделия</w:t>
      </w:r>
      <w:r w:rsidRPr="00800901">
        <w:t xml:space="preserve"> «</w:t>
      </w:r>
      <w:proofErr w:type="spellStart"/>
      <w:r w:rsidRPr="00800901">
        <w:rPr>
          <w:lang w:val="en-US"/>
        </w:rPr>
        <w:t>Kaspersky</w:t>
      </w:r>
      <w:proofErr w:type="spellEnd"/>
      <w:r w:rsidRPr="00800901">
        <w:t xml:space="preserve"> </w:t>
      </w:r>
      <w:r w:rsidRPr="00800901">
        <w:rPr>
          <w:lang w:val="en-US"/>
        </w:rPr>
        <w:t>Endpoint</w:t>
      </w:r>
      <w:r w:rsidRPr="00800901">
        <w:t xml:space="preserve"> </w:t>
      </w:r>
      <w:r w:rsidRPr="00800901">
        <w:rPr>
          <w:lang w:val="en-US"/>
        </w:rPr>
        <w:t>Security</w:t>
      </w:r>
      <w:r>
        <w:t> </w:t>
      </w:r>
      <w:r w:rsidRPr="00800901">
        <w:t xml:space="preserve">10 </w:t>
      </w:r>
      <w:r w:rsidRPr="002820F7">
        <w:t>для</w:t>
      </w:r>
      <w:r w:rsidRPr="00800901">
        <w:t xml:space="preserve"> </w:t>
      </w:r>
      <w:r w:rsidRPr="00800901">
        <w:rPr>
          <w:lang w:val="en-US"/>
        </w:rPr>
        <w:t>Windows</w:t>
      </w:r>
      <w:r w:rsidRPr="00800901">
        <w:t xml:space="preserve">» </w:t>
      </w:r>
      <w:r w:rsidRPr="00F02C6B">
        <w:t xml:space="preserve">в </w:t>
      </w:r>
      <w:r>
        <w:t xml:space="preserve">устройство для чтения/записи </w:t>
      </w:r>
      <w:r w:rsidRPr="00E14452">
        <w:t>компакт-</w:t>
      </w:r>
      <w:r>
        <w:t>дисков, DVD;</w:t>
      </w:r>
    </w:p>
    <w:p w:rsidR="000666BB" w:rsidRDefault="000666BB" w:rsidP="00777844">
      <w:pPr>
        <w:pStyle w:val="-1"/>
      </w:pPr>
      <w:r w:rsidRPr="007D4FCD">
        <w:rPr>
          <w:spacing w:val="-6"/>
        </w:rPr>
        <w:t xml:space="preserve">запустить установочный файл </w:t>
      </w:r>
      <w:r>
        <w:t>программного</w:t>
      </w:r>
      <w:r w:rsidRPr="00A12483">
        <w:t xml:space="preserve"> </w:t>
      </w:r>
      <w:r>
        <w:t>изделия</w:t>
      </w:r>
      <w:r>
        <w:rPr>
          <w:spacing w:val="-6"/>
        </w:rPr>
        <w:t xml:space="preserve"> </w:t>
      </w:r>
      <w:r w:rsidRPr="00800901">
        <w:t>«</w:t>
      </w:r>
      <w:proofErr w:type="spellStart"/>
      <w:r w:rsidRPr="00800901">
        <w:rPr>
          <w:lang w:val="en-US"/>
        </w:rPr>
        <w:t>Kaspersky</w:t>
      </w:r>
      <w:proofErr w:type="spellEnd"/>
      <w:r w:rsidRPr="00800901">
        <w:t xml:space="preserve"> </w:t>
      </w:r>
      <w:r w:rsidRPr="00800901">
        <w:rPr>
          <w:lang w:val="en-US"/>
        </w:rPr>
        <w:t>Endpoint</w:t>
      </w:r>
      <w:r w:rsidRPr="00800901">
        <w:t xml:space="preserve"> </w:t>
      </w:r>
      <w:r w:rsidRPr="00800901">
        <w:rPr>
          <w:lang w:val="en-US"/>
        </w:rPr>
        <w:t>Security</w:t>
      </w:r>
      <w:r>
        <w:t> </w:t>
      </w:r>
      <w:r w:rsidRPr="00800901">
        <w:t xml:space="preserve">10 </w:t>
      </w:r>
      <w:r w:rsidRPr="002820F7">
        <w:t>для</w:t>
      </w:r>
      <w:r w:rsidRPr="00800901">
        <w:t xml:space="preserve"> </w:t>
      </w:r>
      <w:r w:rsidRPr="00800901">
        <w:rPr>
          <w:lang w:val="en-US"/>
        </w:rPr>
        <w:t>Windows</w:t>
      </w:r>
      <w:r w:rsidRPr="00800901">
        <w:t>»</w:t>
      </w:r>
      <w:r>
        <w:t>, размещенный на НЗ;</w:t>
      </w:r>
    </w:p>
    <w:p w:rsidR="000666BB" w:rsidRDefault="000666BB" w:rsidP="00777844">
      <w:pPr>
        <w:pStyle w:val="-1"/>
      </w:pPr>
      <w:r>
        <w:t>следовать указаниям установщика;</w:t>
      </w:r>
    </w:p>
    <w:p w:rsidR="000666BB" w:rsidRDefault="000666BB" w:rsidP="00777844">
      <w:pPr>
        <w:pStyle w:val="-1"/>
      </w:pPr>
      <w:r>
        <w:t>при запросе «Активация программы» выбрать пункт «Активировать с помощью файла ключа» и указать путь к файлу ключа, расположенному на НЗ;</w:t>
      </w:r>
    </w:p>
    <w:p w:rsidR="000666BB" w:rsidRDefault="000666BB" w:rsidP="00777844">
      <w:pPr>
        <w:pStyle w:val="-1"/>
      </w:pPr>
      <w:r>
        <w:t>после окончания установки нажать кнопку «Завершить»;</w:t>
      </w:r>
    </w:p>
    <w:p w:rsidR="000666BB" w:rsidRDefault="000666BB" w:rsidP="00777844">
      <w:pPr>
        <w:pStyle w:val="-1"/>
      </w:pPr>
      <w:r w:rsidRPr="00BF335D">
        <w:t xml:space="preserve">извлечь </w:t>
      </w:r>
      <w:r>
        <w:t>НЗ с дистрибутивом программного</w:t>
      </w:r>
      <w:r w:rsidRPr="00A12483">
        <w:t xml:space="preserve"> </w:t>
      </w:r>
      <w:r>
        <w:t>изделия</w:t>
      </w:r>
      <w:r w:rsidRPr="00800901">
        <w:t xml:space="preserve"> «</w:t>
      </w:r>
      <w:proofErr w:type="spellStart"/>
      <w:r w:rsidRPr="00800901">
        <w:rPr>
          <w:lang w:val="en-US"/>
        </w:rPr>
        <w:t>Kaspersky</w:t>
      </w:r>
      <w:proofErr w:type="spellEnd"/>
      <w:r w:rsidRPr="00800901">
        <w:t xml:space="preserve"> </w:t>
      </w:r>
      <w:r w:rsidRPr="00800901">
        <w:rPr>
          <w:lang w:val="en-US"/>
        </w:rPr>
        <w:t>Endpoint</w:t>
      </w:r>
      <w:r w:rsidRPr="00800901">
        <w:t xml:space="preserve"> </w:t>
      </w:r>
      <w:r w:rsidRPr="00800901">
        <w:rPr>
          <w:lang w:val="en-US"/>
        </w:rPr>
        <w:t>Security</w:t>
      </w:r>
      <w:r>
        <w:t> </w:t>
      </w:r>
      <w:r w:rsidRPr="00800901">
        <w:t xml:space="preserve">10 </w:t>
      </w:r>
      <w:r w:rsidRPr="002820F7">
        <w:t>для</w:t>
      </w:r>
      <w:r w:rsidRPr="00800901">
        <w:t xml:space="preserve"> </w:t>
      </w:r>
      <w:r w:rsidRPr="00800901">
        <w:rPr>
          <w:lang w:val="en-US"/>
        </w:rPr>
        <w:t>Windows</w:t>
      </w:r>
      <w:r w:rsidRPr="00800901">
        <w:t xml:space="preserve">» </w:t>
      </w:r>
      <w:r w:rsidRPr="00BF335D">
        <w:t xml:space="preserve">из устройства </w:t>
      </w:r>
      <w:r>
        <w:t xml:space="preserve">для чтения/записи </w:t>
      </w:r>
      <w:r w:rsidRPr="00E14452">
        <w:t>компакт-</w:t>
      </w:r>
      <w:r>
        <w:t>дисков, DVD.</w:t>
      </w:r>
    </w:p>
    <w:p w:rsidR="000666BB" w:rsidRDefault="000666BB" w:rsidP="00777844">
      <w:pPr>
        <w:pStyle w:val="51"/>
      </w:pPr>
      <w:r>
        <w:t>Настройка</w:t>
      </w:r>
      <w:r w:rsidRPr="002820F7">
        <w:t xml:space="preserve"> </w:t>
      </w:r>
      <w:r>
        <w:t>программного</w:t>
      </w:r>
      <w:r w:rsidRPr="002820F7">
        <w:t xml:space="preserve"> </w:t>
      </w:r>
      <w:r>
        <w:t>изделия</w:t>
      </w:r>
      <w:r w:rsidRPr="002820F7">
        <w:t xml:space="preserve"> «</w:t>
      </w:r>
      <w:proofErr w:type="spellStart"/>
      <w:r w:rsidRPr="00F445A3">
        <w:rPr>
          <w:lang w:val="en-US"/>
        </w:rPr>
        <w:t>Kaspersky</w:t>
      </w:r>
      <w:proofErr w:type="spellEnd"/>
      <w:r w:rsidRPr="002820F7">
        <w:t xml:space="preserve"> </w:t>
      </w:r>
      <w:r w:rsidRPr="00F445A3">
        <w:rPr>
          <w:lang w:val="en-US"/>
        </w:rPr>
        <w:t>Endpoint</w:t>
      </w:r>
      <w:r w:rsidRPr="002820F7">
        <w:t xml:space="preserve"> </w:t>
      </w:r>
      <w:r w:rsidRPr="00F445A3">
        <w:rPr>
          <w:lang w:val="en-US"/>
        </w:rPr>
        <w:t>Security</w:t>
      </w:r>
      <w:r w:rsidRPr="002820F7">
        <w:t xml:space="preserve"> 10 для </w:t>
      </w:r>
      <w:r w:rsidRPr="00F445A3">
        <w:rPr>
          <w:lang w:val="en-US"/>
        </w:rPr>
        <w:t>Windows</w:t>
      </w:r>
      <w:r w:rsidRPr="002820F7">
        <w:t>»</w:t>
      </w:r>
    </w:p>
    <w:p w:rsidR="000666BB" w:rsidRDefault="000666BB" w:rsidP="00777844">
      <w:pPr>
        <w:pStyle w:val="521"/>
      </w:pPr>
      <w:r>
        <w:t>Настройку программного</w:t>
      </w:r>
      <w:r w:rsidRPr="00A12483">
        <w:t xml:space="preserve"> </w:t>
      </w:r>
      <w:r>
        <w:t>изделия «</w:t>
      </w:r>
      <w:proofErr w:type="spellStart"/>
      <w:r w:rsidRPr="00342F96">
        <w:t>Kaspersky</w:t>
      </w:r>
      <w:proofErr w:type="spellEnd"/>
      <w:r w:rsidRPr="00342F96">
        <w:t xml:space="preserve"> </w:t>
      </w:r>
      <w:proofErr w:type="spellStart"/>
      <w:r w:rsidRPr="00342F96">
        <w:t>Endpoint</w:t>
      </w:r>
      <w:proofErr w:type="spellEnd"/>
      <w:r w:rsidRPr="00342F96">
        <w:t xml:space="preserve"> </w:t>
      </w:r>
      <w:proofErr w:type="spellStart"/>
      <w:r w:rsidRPr="00342F96">
        <w:t>Security</w:t>
      </w:r>
      <w:proofErr w:type="spellEnd"/>
      <w:r w:rsidRPr="00342F96">
        <w:t xml:space="preserve"> 10 </w:t>
      </w:r>
      <w:r>
        <w:t>для</w:t>
      </w:r>
      <w:r w:rsidRPr="00342F96">
        <w:t xml:space="preserve"> </w:t>
      </w:r>
      <w:proofErr w:type="spellStart"/>
      <w:r w:rsidRPr="00342F96">
        <w:t>Windows</w:t>
      </w:r>
      <w:proofErr w:type="spellEnd"/>
      <w:r>
        <w:t xml:space="preserve">» </w:t>
      </w:r>
      <w:r w:rsidR="002A3931">
        <w:t xml:space="preserve">должен </w:t>
      </w:r>
      <w:r w:rsidRPr="00813FA8">
        <w:t xml:space="preserve">проводить </w:t>
      </w:r>
      <w:r w:rsidR="002A3931" w:rsidRPr="000D5B8F">
        <w:t xml:space="preserve">администратор </w:t>
      </w:r>
      <w:r w:rsidR="002A3931">
        <w:t>средств защиты информации</w:t>
      </w:r>
      <w:r w:rsidR="002A3931" w:rsidRPr="00813FA8">
        <w:t xml:space="preserve"> </w:t>
      </w:r>
      <w:r w:rsidRPr="00813FA8">
        <w:t>под учётной записью с правами администратора</w:t>
      </w:r>
      <w:r>
        <w:t>.</w:t>
      </w:r>
    </w:p>
    <w:p w:rsidR="000666BB" w:rsidRDefault="000666BB" w:rsidP="00777844">
      <w:pPr>
        <w:pStyle w:val="521"/>
      </w:pPr>
      <w:r>
        <w:t>Для</w:t>
      </w:r>
      <w:r w:rsidRPr="00800901">
        <w:t xml:space="preserve"> </w:t>
      </w:r>
      <w:r>
        <w:t>настройки</w:t>
      </w:r>
      <w:r w:rsidRPr="00800901">
        <w:t xml:space="preserve"> </w:t>
      </w:r>
      <w:r>
        <w:t>программного</w:t>
      </w:r>
      <w:r w:rsidRPr="00A12483">
        <w:t xml:space="preserve"> </w:t>
      </w:r>
      <w:r>
        <w:t>изделия</w:t>
      </w:r>
      <w:r w:rsidRPr="00800901">
        <w:t xml:space="preserve"> «</w:t>
      </w:r>
      <w:proofErr w:type="spellStart"/>
      <w:r w:rsidRPr="00800901">
        <w:t>Kaspersky</w:t>
      </w:r>
      <w:proofErr w:type="spellEnd"/>
      <w:r w:rsidRPr="00800901">
        <w:t xml:space="preserve"> </w:t>
      </w:r>
      <w:proofErr w:type="spellStart"/>
      <w:r w:rsidRPr="00800901">
        <w:t>Endpoint</w:t>
      </w:r>
      <w:proofErr w:type="spellEnd"/>
      <w:r w:rsidRPr="00800901">
        <w:t xml:space="preserve"> </w:t>
      </w:r>
      <w:proofErr w:type="spellStart"/>
      <w:r w:rsidRPr="00800901">
        <w:t>Security</w:t>
      </w:r>
      <w:proofErr w:type="spellEnd"/>
      <w:r>
        <w:t> </w:t>
      </w:r>
      <w:r w:rsidRPr="00800901">
        <w:t xml:space="preserve">10 </w:t>
      </w:r>
      <w:r>
        <w:t>для</w:t>
      </w:r>
      <w:r w:rsidRPr="00800901">
        <w:t xml:space="preserve"> </w:t>
      </w:r>
      <w:proofErr w:type="spellStart"/>
      <w:r w:rsidRPr="00800901">
        <w:t>Windows</w:t>
      </w:r>
      <w:proofErr w:type="spellEnd"/>
      <w:r w:rsidRPr="00800901">
        <w:t>»</w:t>
      </w:r>
      <w:r>
        <w:t>:</w:t>
      </w:r>
    </w:p>
    <w:p w:rsidR="000666BB" w:rsidRPr="002820F7" w:rsidRDefault="000666BB" w:rsidP="00777844">
      <w:pPr>
        <w:pStyle w:val="-1"/>
      </w:pPr>
      <w:r>
        <w:t>запустить</w:t>
      </w:r>
      <w:r w:rsidRPr="002820F7">
        <w:t xml:space="preserve"> </w:t>
      </w:r>
      <w:r>
        <w:t>программное</w:t>
      </w:r>
      <w:r w:rsidRPr="002820F7">
        <w:t xml:space="preserve"> </w:t>
      </w:r>
      <w:r>
        <w:t>изделие</w:t>
      </w:r>
      <w:r w:rsidRPr="002820F7">
        <w:t xml:space="preserve"> «</w:t>
      </w:r>
      <w:proofErr w:type="spellStart"/>
      <w:r w:rsidRPr="00FD4953">
        <w:rPr>
          <w:lang w:val="en-US"/>
        </w:rPr>
        <w:t>Kaspersky</w:t>
      </w:r>
      <w:proofErr w:type="spellEnd"/>
      <w:r w:rsidRPr="002820F7">
        <w:t xml:space="preserve"> </w:t>
      </w:r>
      <w:r w:rsidRPr="00FD4953">
        <w:rPr>
          <w:lang w:val="en-US"/>
        </w:rPr>
        <w:t>Endpoint</w:t>
      </w:r>
      <w:r w:rsidRPr="002820F7">
        <w:t xml:space="preserve"> </w:t>
      </w:r>
      <w:r w:rsidRPr="00FD4953">
        <w:rPr>
          <w:lang w:val="en-US"/>
        </w:rPr>
        <w:t>Security</w:t>
      </w:r>
      <w:r w:rsidRPr="002820F7">
        <w:t xml:space="preserve"> 10 для </w:t>
      </w:r>
      <w:r w:rsidRPr="00FD4953">
        <w:rPr>
          <w:lang w:val="en-US"/>
        </w:rPr>
        <w:t>Windows</w:t>
      </w:r>
      <w:r w:rsidRPr="002820F7">
        <w:t>»;</w:t>
      </w:r>
    </w:p>
    <w:p w:rsidR="000666BB" w:rsidRDefault="000666BB" w:rsidP="00777844">
      <w:pPr>
        <w:pStyle w:val="-1"/>
      </w:pPr>
      <w:r w:rsidRPr="007D446A">
        <w:t>выбрать пункт меню</w:t>
      </w:r>
      <w:r>
        <w:t xml:space="preserve"> «Настройка»/«Дополнительные параметры»;</w:t>
      </w:r>
    </w:p>
    <w:p w:rsidR="000666BB" w:rsidRDefault="000666BB" w:rsidP="00777844">
      <w:pPr>
        <w:pStyle w:val="-1"/>
      </w:pPr>
      <w:r>
        <w:t xml:space="preserve">задать пароль </w:t>
      </w:r>
      <w:proofErr w:type="spellStart"/>
      <w:r>
        <w:t>KLAdmin</w:t>
      </w:r>
      <w:proofErr w:type="spellEnd"/>
      <w:r>
        <w:t xml:space="preserve"> </w:t>
      </w:r>
      <w:r>
        <w:rPr>
          <w:lang w:val="en-US"/>
        </w:rPr>
        <w:t xml:space="preserve">– </w:t>
      </w:r>
      <w:r>
        <w:t>«</w:t>
      </w:r>
      <w:r>
        <w:rPr>
          <w:lang w:val="en-US"/>
        </w:rPr>
        <w:t>12345678</w:t>
      </w:r>
      <w:r>
        <w:t>»</w:t>
      </w:r>
      <w:r>
        <w:rPr>
          <w:lang w:val="en-US"/>
        </w:rPr>
        <w:t>;</w:t>
      </w:r>
    </w:p>
    <w:p w:rsidR="000666BB" w:rsidRDefault="000666BB" w:rsidP="00777844">
      <w:pPr>
        <w:pStyle w:val="-1"/>
      </w:pPr>
      <w:r>
        <w:t>задать область действия пароля:</w:t>
      </w:r>
    </w:p>
    <w:p w:rsidR="000666BB" w:rsidRDefault="000666BB" w:rsidP="00F31024">
      <w:pPr>
        <w:pStyle w:val="a1"/>
        <w:numPr>
          <w:ilvl w:val="0"/>
          <w:numId w:val="67"/>
        </w:numPr>
        <w:ind w:left="0" w:firstLine="1418"/>
      </w:pPr>
      <w:r>
        <w:t>настройка параметров программы;</w:t>
      </w:r>
    </w:p>
    <w:p w:rsidR="000666BB" w:rsidRDefault="000666BB" w:rsidP="00F31024">
      <w:pPr>
        <w:pStyle w:val="a1"/>
        <w:ind w:left="0" w:firstLine="1418"/>
      </w:pPr>
      <w:r>
        <w:t>завершение работы программы;</w:t>
      </w:r>
    </w:p>
    <w:p w:rsidR="000666BB" w:rsidRDefault="000666BB" w:rsidP="00F31024">
      <w:pPr>
        <w:pStyle w:val="a1"/>
        <w:ind w:left="0" w:firstLine="1418"/>
      </w:pPr>
      <w:r>
        <w:t>выключение компонентов защиты;</w:t>
      </w:r>
    </w:p>
    <w:p w:rsidR="000666BB" w:rsidRDefault="000666BB" w:rsidP="00F31024">
      <w:pPr>
        <w:pStyle w:val="a1"/>
        <w:ind w:left="0" w:firstLine="1418"/>
      </w:pPr>
      <w:r>
        <w:t>выключение компонентов контроля;</w:t>
      </w:r>
    </w:p>
    <w:p w:rsidR="000666BB" w:rsidRDefault="000666BB" w:rsidP="00F31024">
      <w:pPr>
        <w:pStyle w:val="a1"/>
        <w:ind w:left="0" w:firstLine="1418"/>
      </w:pPr>
      <w:r>
        <w:lastRenderedPageBreak/>
        <w:t>удаление / изменение / восстановление программы;</w:t>
      </w:r>
    </w:p>
    <w:p w:rsidR="000666BB" w:rsidRDefault="000666BB" w:rsidP="00777844">
      <w:pPr>
        <w:pStyle w:val="-1"/>
      </w:pPr>
      <w:r>
        <w:t>сохранить настройки.</w:t>
      </w:r>
    </w:p>
    <w:p w:rsidR="00F15476" w:rsidRPr="00571291" w:rsidRDefault="00F15476" w:rsidP="00777844">
      <w:pPr>
        <w:pStyle w:val="2"/>
        <w:spacing w:before="200" w:after="200"/>
      </w:pPr>
      <w:r w:rsidRPr="00571291">
        <w:t xml:space="preserve">Настройка </w:t>
      </w:r>
      <w:r w:rsidR="00BD616B" w:rsidRPr="00571291">
        <w:t>подключения к локальной вычислительной сети</w:t>
      </w:r>
      <w:r w:rsidRPr="00571291">
        <w:t xml:space="preserve"> </w:t>
      </w:r>
    </w:p>
    <w:p w:rsidR="00F15476" w:rsidRPr="00571291" w:rsidRDefault="00F15476" w:rsidP="00F31024">
      <w:pPr>
        <w:pStyle w:val="61"/>
      </w:pPr>
      <w:r w:rsidRPr="00571291">
        <w:t xml:space="preserve">Настройку </w:t>
      </w:r>
      <w:r w:rsidR="00BD616B" w:rsidRPr="00571291">
        <w:t xml:space="preserve">подключения к </w:t>
      </w:r>
      <w:r w:rsidR="00571291" w:rsidRPr="00571291">
        <w:t>ЛВС</w:t>
      </w:r>
      <w:r w:rsidRPr="00571291">
        <w:t xml:space="preserve"> проводить под учётной записью с правами администратора.</w:t>
      </w:r>
    </w:p>
    <w:p w:rsidR="00F15476" w:rsidRPr="00571291" w:rsidRDefault="00F15476" w:rsidP="00F31024">
      <w:pPr>
        <w:pStyle w:val="61"/>
      </w:pPr>
      <w:r w:rsidRPr="00571291">
        <w:t xml:space="preserve">Выполнить настройку </w:t>
      </w:r>
      <w:r w:rsidR="00BD616B" w:rsidRPr="00571291">
        <w:t xml:space="preserve">подключения к </w:t>
      </w:r>
      <w:r w:rsidR="00571291" w:rsidRPr="00571291">
        <w:t>ЛВС</w:t>
      </w:r>
      <w:r w:rsidRPr="00571291">
        <w:t>, для чего:</w:t>
      </w:r>
    </w:p>
    <w:p w:rsidR="00F15476" w:rsidRPr="00571291" w:rsidRDefault="00F15476" w:rsidP="00777844">
      <w:pPr>
        <w:pStyle w:val="-1"/>
        <w:ind w:left="1"/>
      </w:pPr>
      <w:r w:rsidRPr="00571291">
        <w:t>выбрать пункт меню «Пуск» \ «Панель управления» \ «Все элементы панели управления» \ «Центр управления сетями и общим доступом» \ «Изменение параметров адаптера»;</w:t>
      </w:r>
    </w:p>
    <w:p w:rsidR="00F15476" w:rsidRPr="00571291" w:rsidRDefault="00F15476" w:rsidP="00777844">
      <w:pPr>
        <w:pStyle w:val="-1"/>
      </w:pPr>
      <w:r w:rsidRPr="00571291">
        <w:t xml:space="preserve">выбрать вариант </w:t>
      </w:r>
      <w:r w:rsidR="00571291" w:rsidRPr="00571291">
        <w:t>«Подключение по локальной сети»</w:t>
      </w:r>
      <w:r w:rsidRPr="00571291">
        <w:t>;</w:t>
      </w:r>
    </w:p>
    <w:p w:rsidR="00F15476" w:rsidRPr="00571291" w:rsidRDefault="00F15476" w:rsidP="00777844">
      <w:pPr>
        <w:pStyle w:val="-1"/>
      </w:pPr>
      <w:r w:rsidRPr="00571291">
        <w:t>нажать кнопку «Свойства» в появившемся окне «Состояние – Подключение по локальной сети»;</w:t>
      </w:r>
    </w:p>
    <w:p w:rsidR="00F15476" w:rsidRPr="00571291" w:rsidRDefault="00F15476" w:rsidP="00777844">
      <w:pPr>
        <w:pStyle w:val="-1"/>
      </w:pPr>
      <w:r w:rsidRPr="00571291">
        <w:t>выбрать вариан</w:t>
      </w:r>
      <w:r w:rsidR="00571291" w:rsidRPr="00571291">
        <w:t>т «Протокол Интернета версии 4»</w:t>
      </w:r>
      <w:r w:rsidRPr="00571291">
        <w:t>;</w:t>
      </w:r>
    </w:p>
    <w:p w:rsidR="00F15476" w:rsidRPr="00571291" w:rsidRDefault="00F15476" w:rsidP="00777844">
      <w:pPr>
        <w:pStyle w:val="-1"/>
      </w:pPr>
      <w:r w:rsidRPr="00571291">
        <w:t>выбрать пункт «Использовать следующий IP-адрес», ввести значение IP-адреса, маски подсети, нажать кнопку «ОК»;</w:t>
      </w:r>
    </w:p>
    <w:p w:rsidR="00F15476" w:rsidRPr="00571291" w:rsidRDefault="00F15476" w:rsidP="00777844">
      <w:pPr>
        <w:pStyle w:val="-1"/>
      </w:pPr>
      <w:r w:rsidRPr="00571291">
        <w:t>нажа</w:t>
      </w:r>
      <w:r w:rsidR="00571291" w:rsidRPr="00571291">
        <w:t>ть</w:t>
      </w:r>
      <w:r w:rsidRPr="00571291">
        <w:t xml:space="preserve"> кнопку «ОК» в окне «Состояние – Подключение по локальной сети»</w:t>
      </w:r>
      <w:r w:rsidR="00571291" w:rsidRPr="00571291">
        <w:t xml:space="preserve"> для завершения настройки;</w:t>
      </w:r>
    </w:p>
    <w:p w:rsidR="00F15476" w:rsidRPr="000F29BE" w:rsidRDefault="00571291" w:rsidP="00777844">
      <w:r w:rsidRPr="00571291">
        <w:rPr>
          <w:spacing w:val="60"/>
        </w:rPr>
        <w:t>Примечание</w:t>
      </w:r>
      <w:r w:rsidRPr="00571291">
        <w:t xml:space="preserve"> – Зна</w:t>
      </w:r>
      <w:r w:rsidR="00F15476" w:rsidRPr="00571291">
        <w:t>чение IP-адреса</w:t>
      </w:r>
      <w:r w:rsidRPr="00571291">
        <w:t xml:space="preserve"> и</w:t>
      </w:r>
      <w:r w:rsidR="00F15476" w:rsidRPr="00571291">
        <w:t xml:space="preserve"> маски подсети выда</w:t>
      </w:r>
      <w:r w:rsidRPr="00571291">
        <w:t>ё</w:t>
      </w:r>
      <w:r w:rsidR="00F15476" w:rsidRPr="00571291">
        <w:t xml:space="preserve">т администратор </w:t>
      </w:r>
      <w:r w:rsidRPr="00571291">
        <w:t>ЛВС</w:t>
      </w:r>
      <w:r w:rsidR="00BD616B" w:rsidRPr="00571291">
        <w:t xml:space="preserve"> </w:t>
      </w:r>
      <w:r w:rsidR="00F15476" w:rsidRPr="00571291">
        <w:t>изделия 14Б85.</w:t>
      </w:r>
    </w:p>
    <w:p w:rsidR="005748D1" w:rsidRPr="00827CBD" w:rsidRDefault="005748D1" w:rsidP="00777844">
      <w:pPr>
        <w:pStyle w:val="2"/>
      </w:pPr>
      <w:r w:rsidRPr="00827CBD">
        <w:t xml:space="preserve">Установка </w:t>
      </w:r>
      <w:r w:rsidR="00777844">
        <w:t xml:space="preserve">и настройка </w:t>
      </w:r>
      <w:r w:rsidRPr="00EA1FC9">
        <w:t>общего</w:t>
      </w:r>
      <w:r w:rsidRPr="007111CA">
        <w:t xml:space="preserve"> программного обеспечения</w:t>
      </w:r>
    </w:p>
    <w:p w:rsidR="005748D1" w:rsidRDefault="005748D1" w:rsidP="00F31024">
      <w:pPr>
        <w:pStyle w:val="71"/>
      </w:pPr>
      <w:r w:rsidRPr="00BC7FCE">
        <w:t xml:space="preserve">Установку </w:t>
      </w:r>
      <w:r>
        <w:t xml:space="preserve">программного пакета </w:t>
      </w:r>
      <w:r>
        <w:rPr>
          <w:lang w:val="en-US"/>
        </w:rPr>
        <w:t>Microsoft</w:t>
      </w:r>
      <w:r w:rsidRPr="00D126DF">
        <w:t xml:space="preserve"> </w:t>
      </w:r>
      <w:r>
        <w:rPr>
          <w:lang w:val="en-US"/>
        </w:rPr>
        <w:t>Office</w:t>
      </w:r>
      <w:r w:rsidRPr="00813FA8">
        <w:t xml:space="preserve"> </w:t>
      </w:r>
      <w:r w:rsidRPr="00FC5FB4">
        <w:t>2016</w:t>
      </w:r>
      <w:r w:rsidRPr="00BC7FCE">
        <w:t xml:space="preserve"> должен проводить </w:t>
      </w:r>
      <w:r w:rsidR="002A3931">
        <w:t>представитель предприятия-</w:t>
      </w:r>
      <w:r w:rsidR="002A3931" w:rsidRPr="003D5A26">
        <w:t>изготовителя</w:t>
      </w:r>
      <w:r w:rsidR="002A3931" w:rsidRPr="00BC7FCE">
        <w:t xml:space="preserve"> </w:t>
      </w:r>
      <w:r w:rsidR="002A3931">
        <w:t xml:space="preserve">под учётной записью </w:t>
      </w:r>
      <w:r w:rsidRPr="00BC7FCE">
        <w:t>пользо</w:t>
      </w:r>
      <w:r w:rsidR="002A3931">
        <w:t>вателя</w:t>
      </w:r>
      <w:r>
        <w:t xml:space="preserve"> с правами администратора.</w:t>
      </w:r>
    </w:p>
    <w:p w:rsidR="005748D1" w:rsidRPr="00BC7FCE" w:rsidRDefault="005748D1" w:rsidP="00F31024">
      <w:pPr>
        <w:pStyle w:val="71"/>
      </w:pPr>
      <w:r>
        <w:t>Для</w:t>
      </w:r>
      <w:r w:rsidRPr="00800901">
        <w:t xml:space="preserve"> </w:t>
      </w:r>
      <w:r>
        <w:t>установки</w:t>
      </w:r>
      <w:r w:rsidRPr="00800901">
        <w:t xml:space="preserve"> </w:t>
      </w:r>
      <w:r>
        <w:t xml:space="preserve">программного пакета </w:t>
      </w:r>
      <w:r>
        <w:rPr>
          <w:lang w:val="en-US"/>
        </w:rPr>
        <w:t>Microsoft</w:t>
      </w:r>
      <w:r w:rsidRPr="00D126DF">
        <w:t xml:space="preserve"> </w:t>
      </w:r>
      <w:r>
        <w:rPr>
          <w:lang w:val="en-US"/>
        </w:rPr>
        <w:t>Office</w:t>
      </w:r>
      <w:r w:rsidRPr="00813FA8">
        <w:t xml:space="preserve"> </w:t>
      </w:r>
      <w:r w:rsidRPr="00FC5FB4">
        <w:t>2016</w:t>
      </w:r>
      <w:r>
        <w:t>:</w:t>
      </w:r>
    </w:p>
    <w:p w:rsidR="005748D1" w:rsidRDefault="005748D1" w:rsidP="00777844">
      <w:pPr>
        <w:pStyle w:val="-1"/>
        <w:rPr>
          <w:spacing w:val="-6"/>
        </w:rPr>
      </w:pPr>
      <w:r w:rsidRPr="003A7512">
        <w:t xml:space="preserve">вставить </w:t>
      </w:r>
      <w:r>
        <w:t xml:space="preserve">НЗ с дистрибутивом программного пакета </w:t>
      </w:r>
      <w:proofErr w:type="spellStart"/>
      <w:r w:rsidRPr="007D4FCD">
        <w:rPr>
          <w:spacing w:val="-6"/>
        </w:rPr>
        <w:t>Microsoft</w:t>
      </w:r>
      <w:proofErr w:type="spellEnd"/>
      <w:r w:rsidRPr="007D4FCD">
        <w:rPr>
          <w:spacing w:val="-6"/>
        </w:rPr>
        <w:t xml:space="preserve"> </w:t>
      </w:r>
      <w:proofErr w:type="spellStart"/>
      <w:r w:rsidRPr="007D4FCD">
        <w:rPr>
          <w:spacing w:val="-6"/>
        </w:rPr>
        <w:t>Office</w:t>
      </w:r>
      <w:proofErr w:type="spellEnd"/>
      <w:r w:rsidRPr="007D4FCD">
        <w:rPr>
          <w:spacing w:val="-6"/>
        </w:rPr>
        <w:t xml:space="preserve"> 2016</w:t>
      </w:r>
      <w:r>
        <w:rPr>
          <w:spacing w:val="-6"/>
        </w:rPr>
        <w:t xml:space="preserve"> </w:t>
      </w:r>
      <w:r>
        <w:t xml:space="preserve">в устройство для чтения/записи </w:t>
      </w:r>
      <w:r w:rsidRPr="00E14452">
        <w:t>компакт-</w:t>
      </w:r>
      <w:r>
        <w:t>дисков, DVD;</w:t>
      </w:r>
    </w:p>
    <w:p w:rsidR="005748D1" w:rsidRPr="007D4FCD" w:rsidRDefault="005748D1" w:rsidP="00777844">
      <w:pPr>
        <w:pStyle w:val="-1"/>
        <w:rPr>
          <w:spacing w:val="-6"/>
        </w:rPr>
      </w:pPr>
      <w:r w:rsidRPr="007D4FCD">
        <w:rPr>
          <w:spacing w:val="-6"/>
        </w:rPr>
        <w:t xml:space="preserve">запустить установочный файл программы </w:t>
      </w:r>
      <w:proofErr w:type="spellStart"/>
      <w:r w:rsidRPr="007D4FCD">
        <w:rPr>
          <w:spacing w:val="-6"/>
        </w:rPr>
        <w:t>Microsoft</w:t>
      </w:r>
      <w:proofErr w:type="spellEnd"/>
      <w:r w:rsidRPr="007D4FCD">
        <w:rPr>
          <w:spacing w:val="-6"/>
        </w:rPr>
        <w:t xml:space="preserve"> </w:t>
      </w:r>
      <w:proofErr w:type="spellStart"/>
      <w:r w:rsidRPr="007D4FCD">
        <w:rPr>
          <w:spacing w:val="-6"/>
        </w:rPr>
        <w:t>Office</w:t>
      </w:r>
      <w:proofErr w:type="spellEnd"/>
      <w:r w:rsidRPr="007D4FCD">
        <w:rPr>
          <w:spacing w:val="-6"/>
        </w:rPr>
        <w:t xml:space="preserve"> 2016, размещ</w:t>
      </w:r>
      <w:r>
        <w:rPr>
          <w:spacing w:val="-6"/>
        </w:rPr>
        <w:t>ё</w:t>
      </w:r>
      <w:r w:rsidRPr="007D4FCD">
        <w:rPr>
          <w:spacing w:val="-6"/>
        </w:rPr>
        <w:t>нный на НЗ;</w:t>
      </w:r>
    </w:p>
    <w:p w:rsidR="005748D1" w:rsidRDefault="005748D1" w:rsidP="00777844">
      <w:pPr>
        <w:pStyle w:val="-1"/>
        <w:ind w:left="1"/>
      </w:pPr>
      <w:r w:rsidRPr="005A1205">
        <w:t>после окончания у</w:t>
      </w:r>
      <w:r>
        <w:t>становки нажать кнопку «Закрыть»;</w:t>
      </w:r>
    </w:p>
    <w:p w:rsidR="005748D1" w:rsidRDefault="005748D1" w:rsidP="00777844">
      <w:pPr>
        <w:pStyle w:val="-1"/>
        <w:ind w:left="1"/>
      </w:pPr>
      <w:r w:rsidRPr="00BF335D">
        <w:t xml:space="preserve">извлечь </w:t>
      </w:r>
      <w:r>
        <w:t xml:space="preserve">НЗ с дистрибутивом программного пакета </w:t>
      </w:r>
      <w:proofErr w:type="spellStart"/>
      <w:r w:rsidRPr="007D4FCD">
        <w:rPr>
          <w:spacing w:val="-6"/>
        </w:rPr>
        <w:t>Microsoft</w:t>
      </w:r>
      <w:proofErr w:type="spellEnd"/>
      <w:r w:rsidRPr="007D4FCD">
        <w:rPr>
          <w:spacing w:val="-6"/>
        </w:rPr>
        <w:t xml:space="preserve"> </w:t>
      </w:r>
      <w:proofErr w:type="spellStart"/>
      <w:r w:rsidRPr="007D4FCD">
        <w:rPr>
          <w:spacing w:val="-6"/>
        </w:rPr>
        <w:t>Office</w:t>
      </w:r>
      <w:proofErr w:type="spellEnd"/>
      <w:r w:rsidRPr="007D4FCD">
        <w:rPr>
          <w:spacing w:val="-6"/>
        </w:rPr>
        <w:t xml:space="preserve"> 2016</w:t>
      </w:r>
      <w:r>
        <w:rPr>
          <w:spacing w:val="-6"/>
        </w:rPr>
        <w:t xml:space="preserve"> </w:t>
      </w:r>
      <w:r w:rsidRPr="00BF335D">
        <w:t xml:space="preserve">из устройства </w:t>
      </w:r>
      <w:r>
        <w:t xml:space="preserve">для чтения/записи </w:t>
      </w:r>
      <w:r w:rsidRPr="00E14452">
        <w:t>компакт-</w:t>
      </w:r>
      <w:r>
        <w:t>дисков, DVD.</w:t>
      </w:r>
    </w:p>
    <w:p w:rsidR="005748D1" w:rsidRPr="00827CBD" w:rsidRDefault="005748D1" w:rsidP="00DD566F">
      <w:pPr>
        <w:pStyle w:val="2"/>
      </w:pPr>
      <w:bookmarkStart w:id="152" w:name="_Ref1660425"/>
      <w:bookmarkStart w:id="153" w:name="_Toc2006364"/>
      <w:r>
        <w:t xml:space="preserve">Активация </w:t>
      </w:r>
      <w:r w:rsidRPr="00D8103D">
        <w:t>обще</w:t>
      </w:r>
      <w:r>
        <w:t>го</w:t>
      </w:r>
      <w:r w:rsidRPr="00D8103D">
        <w:t xml:space="preserve"> </w:t>
      </w:r>
      <w:r w:rsidRPr="007111CA">
        <w:t>программного обеспечения</w:t>
      </w:r>
      <w:bookmarkEnd w:id="152"/>
      <w:bookmarkEnd w:id="153"/>
    </w:p>
    <w:p w:rsidR="005748D1" w:rsidRDefault="005748D1" w:rsidP="00F31024">
      <w:pPr>
        <w:pStyle w:val="81"/>
      </w:pPr>
      <w:r>
        <w:t xml:space="preserve">Активацию общего ПО </w:t>
      </w:r>
      <w:r w:rsidR="002A3931" w:rsidRPr="00BC7FCE">
        <w:t xml:space="preserve">должен проводить </w:t>
      </w:r>
      <w:r w:rsidR="002A3931">
        <w:t>представитель предприятия-</w:t>
      </w:r>
      <w:r w:rsidR="002A3931" w:rsidRPr="003D5A26">
        <w:t>изготовителя</w:t>
      </w:r>
      <w:r w:rsidRPr="00813FA8">
        <w:t xml:space="preserve"> под учётной записью</w:t>
      </w:r>
      <w:r>
        <w:t xml:space="preserve"> </w:t>
      </w:r>
      <w:r w:rsidRPr="00B769FC">
        <w:t>непривилегированного пользователя.</w:t>
      </w:r>
    </w:p>
    <w:p w:rsidR="000E4349" w:rsidRDefault="000E4349" w:rsidP="00F31024">
      <w:pPr>
        <w:pStyle w:val="81"/>
      </w:pPr>
      <w:r>
        <w:t>Для</w:t>
      </w:r>
      <w:r w:rsidRPr="00172F9E">
        <w:t xml:space="preserve"> </w:t>
      </w:r>
      <w:r>
        <w:t xml:space="preserve">активации </w:t>
      </w:r>
      <w:r w:rsidRPr="003A7512">
        <w:t xml:space="preserve">ОС </w:t>
      </w:r>
      <w:proofErr w:type="spellStart"/>
      <w:r w:rsidRPr="003A7512">
        <w:t>Microsoft</w:t>
      </w:r>
      <w:proofErr w:type="spellEnd"/>
      <w:r w:rsidRPr="003A7512">
        <w:t xml:space="preserve"> </w:t>
      </w:r>
      <w:r w:rsidRPr="003A7512">
        <w:rPr>
          <w:lang w:val="en-US"/>
        </w:rPr>
        <w:t>Windows</w:t>
      </w:r>
      <w:r>
        <w:t xml:space="preserve"> 7:</w:t>
      </w:r>
    </w:p>
    <w:p w:rsidR="000E4349" w:rsidRDefault="000E4349" w:rsidP="009E29F0">
      <w:pPr>
        <w:pStyle w:val="-1"/>
      </w:pPr>
      <w:r>
        <w:t xml:space="preserve">выбрать пункт меню «Пуск» \ </w:t>
      </w:r>
      <w:r w:rsidRPr="007D446A">
        <w:t>«Панель управления»</w:t>
      </w:r>
      <w:r>
        <w:t xml:space="preserve"> \ </w:t>
      </w:r>
      <w:r w:rsidRPr="007D446A">
        <w:t>«</w:t>
      </w:r>
      <w:r w:rsidRPr="00172F9E">
        <w:t>Все элементы панели управления»</w:t>
      </w:r>
      <w:r>
        <w:t xml:space="preserve"> \ «Система». О</w:t>
      </w:r>
      <w:r w:rsidRPr="007D446A">
        <w:t>ткроется окно «</w:t>
      </w:r>
      <w:r>
        <w:t>Панель управления – домашняя страница</w:t>
      </w:r>
      <w:r w:rsidRPr="007D446A">
        <w:t>»</w:t>
      </w:r>
      <w:r>
        <w:t xml:space="preserve">, примерный вид которого показан на </w:t>
      </w:r>
      <w:r w:rsidR="00F669BE">
        <w:t>р</w:t>
      </w:r>
      <w:r w:rsidR="00F669BE">
        <w:rPr>
          <w:szCs w:val="24"/>
        </w:rPr>
        <w:t>исун</w:t>
      </w:r>
      <w:r w:rsidR="00F669BE" w:rsidRPr="00F669BE">
        <w:rPr>
          <w:szCs w:val="24"/>
        </w:rPr>
        <w:t>к</w:t>
      </w:r>
      <w:r w:rsidR="00F669BE">
        <w:rPr>
          <w:szCs w:val="24"/>
        </w:rPr>
        <w:t>е</w:t>
      </w:r>
      <w:proofErr w:type="gramStart"/>
      <w:r w:rsidR="00F669BE" w:rsidRPr="00F669BE">
        <w:t xml:space="preserve"> </w:t>
      </w:r>
      <w:r w:rsidR="00D86640">
        <w:fldChar w:fldCharType="begin"/>
      </w:r>
      <w:r w:rsidR="00D86640">
        <w:instrText xml:space="preserve"> REF  _Ref20316619 \h \r \t  \* MERGEFORMAT </w:instrText>
      </w:r>
      <w:r w:rsidR="00D86640">
        <w:fldChar w:fldCharType="separate"/>
      </w:r>
      <w:r w:rsidR="008E1C5E">
        <w:t>А</w:t>
      </w:r>
      <w:proofErr w:type="gramEnd"/>
      <w:r w:rsidR="00D86640">
        <w:fldChar w:fldCharType="end"/>
      </w:r>
      <w:r w:rsidR="00F669BE" w:rsidRPr="00F669BE">
        <w:t>.</w:t>
      </w:r>
      <w:r w:rsidR="00EB2B9D">
        <w:t>1</w:t>
      </w:r>
      <w:r w:rsidRPr="007D446A">
        <w:t>;</w:t>
      </w:r>
    </w:p>
    <w:p w:rsidR="006E04EB" w:rsidRDefault="000D54FE" w:rsidP="00DD566F">
      <w:pPr>
        <w:pStyle w:val="-1"/>
        <w:numPr>
          <w:ilvl w:val="0"/>
          <w:numId w:val="0"/>
        </w:numPr>
        <w:spacing w:before="240"/>
        <w:jc w:val="center"/>
        <w:rPr>
          <w:noProof/>
        </w:rPr>
      </w:pPr>
      <w:r>
        <w:rPr>
          <w:noProof/>
          <w:snapToGrid/>
        </w:rPr>
        <w:lastRenderedPageBreak/>
        <w:drawing>
          <wp:inline distT="0" distB="0" distL="0" distR="0">
            <wp:extent cx="4436745" cy="3172460"/>
            <wp:effectExtent l="19050" t="0" r="1905" b="0"/>
            <wp:docPr id="20" name="Рисунок 20" descr="ÐºÐ°Ðº Ð°ÐºÑÐ¸Ð²Ð¸ÑÐ¾Ð²Ð°ÑÑ Ð²Ð¸Ð½Ð´Ð¾Ð²Ñ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ÐºÐ°Ðº Ð°ÐºÑÐ¸Ð²Ð¸ÑÐ¾Ð²Ð°ÑÑ Ð²Ð¸Ð½Ð´Ð¾Ð²Ñ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317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4EB" w:rsidRPr="00F669BE" w:rsidRDefault="006E04EB" w:rsidP="006E04EB">
      <w:pPr>
        <w:pStyle w:val="affffa"/>
        <w:spacing w:before="120"/>
      </w:pPr>
      <w:r w:rsidRPr="00F669BE">
        <w:rPr>
          <w:szCs w:val="24"/>
        </w:rPr>
        <w:t>Рисунок</w:t>
      </w:r>
      <w:proofErr w:type="gramStart"/>
      <w:r w:rsidRPr="00F669BE">
        <w:t xml:space="preserve"> </w:t>
      </w:r>
      <w:r w:rsidR="00D86640">
        <w:fldChar w:fldCharType="begin"/>
      </w:r>
      <w:r w:rsidR="00D86640">
        <w:instrText xml:space="preserve"> REF  _Ref20316619 \h \r \t  \* MERGEFORMAT </w:instrText>
      </w:r>
      <w:r w:rsidR="00D86640">
        <w:fldChar w:fldCharType="separate"/>
      </w:r>
      <w:r w:rsidR="008E1C5E">
        <w:t>А</w:t>
      </w:r>
      <w:proofErr w:type="gramEnd"/>
      <w:r w:rsidR="00D86640">
        <w:fldChar w:fldCharType="end"/>
      </w:r>
      <w:r w:rsidRPr="00F669BE">
        <w:t>.</w:t>
      </w:r>
      <w:r w:rsidR="00EB2B9D">
        <w:t>1</w:t>
      </w:r>
      <w:r w:rsidRPr="00F669BE">
        <w:t xml:space="preserve"> </w:t>
      </w:r>
    </w:p>
    <w:p w:rsidR="000E4349" w:rsidRDefault="000E4349" w:rsidP="000E4349">
      <w:pPr>
        <w:pStyle w:val="-1"/>
      </w:pPr>
      <w:r w:rsidRPr="00172F9E">
        <w:t xml:space="preserve">выбрать «Активируйте </w:t>
      </w:r>
      <w:r w:rsidRPr="00172F9E">
        <w:rPr>
          <w:lang w:val="en-US"/>
        </w:rPr>
        <w:t>Windows</w:t>
      </w:r>
      <w:r w:rsidRPr="00172F9E">
        <w:t xml:space="preserve"> сейчас»</w:t>
      </w:r>
      <w:r>
        <w:t xml:space="preserve"> в открывшемся окне во вкладке </w:t>
      </w:r>
      <w:r w:rsidRPr="00172F9E">
        <w:t xml:space="preserve">«Активация </w:t>
      </w:r>
      <w:r w:rsidRPr="00172F9E">
        <w:rPr>
          <w:lang w:val="en-US"/>
        </w:rPr>
        <w:t>Windows</w:t>
      </w:r>
      <w:r w:rsidRPr="00172F9E">
        <w:t>»</w:t>
      </w:r>
      <w:r>
        <w:t>.</w:t>
      </w:r>
      <w:r w:rsidRPr="00172F9E">
        <w:t xml:space="preserve"> </w:t>
      </w:r>
      <w:r>
        <w:t xml:space="preserve">Откроется окно, примерный вид которого показан </w:t>
      </w:r>
      <w:r w:rsidRPr="00F669BE">
        <w:t>на рисунке</w:t>
      </w:r>
      <w:proofErr w:type="gramStart"/>
      <w:r w:rsidRPr="00F669BE">
        <w:t xml:space="preserve"> </w:t>
      </w:r>
      <w:r w:rsidR="00D86640">
        <w:fldChar w:fldCharType="begin"/>
      </w:r>
      <w:r w:rsidR="00D86640">
        <w:instrText xml:space="preserve"> REF  _Ref20316619 \h \r \t  \* MERGEFORMAT </w:instrText>
      </w:r>
      <w:r w:rsidR="00D86640">
        <w:fldChar w:fldCharType="separate"/>
      </w:r>
      <w:r w:rsidR="008E1C5E">
        <w:t>А</w:t>
      </w:r>
      <w:proofErr w:type="gramEnd"/>
      <w:r w:rsidR="00D86640">
        <w:fldChar w:fldCharType="end"/>
      </w:r>
      <w:r w:rsidR="00F669BE" w:rsidRPr="00F669BE">
        <w:t>.</w:t>
      </w:r>
      <w:r w:rsidR="00EB2B9D">
        <w:t>2</w:t>
      </w:r>
      <w:r>
        <w:t>;</w:t>
      </w:r>
    </w:p>
    <w:p w:rsidR="006E04EB" w:rsidRDefault="000D54FE" w:rsidP="00DD566F">
      <w:pPr>
        <w:pStyle w:val="-1"/>
        <w:numPr>
          <w:ilvl w:val="0"/>
          <w:numId w:val="0"/>
        </w:numPr>
        <w:spacing w:before="240"/>
        <w:jc w:val="center"/>
        <w:rPr>
          <w:noProof/>
        </w:rPr>
      </w:pPr>
      <w:r>
        <w:rPr>
          <w:noProof/>
          <w:snapToGrid/>
        </w:rPr>
        <w:drawing>
          <wp:inline distT="0" distB="0" distL="0" distR="0">
            <wp:extent cx="3705225" cy="1749425"/>
            <wp:effectExtent l="19050" t="0" r="9525" b="0"/>
            <wp:docPr id="21" name="Рисунок 21" descr="Ð°ÐºÑÐ¸Ð²Ð°ÑÐ¸Ñ windows 7 ultim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Ð°ÐºÑÐ¸Ð²Ð°ÑÐ¸Ñ windows 7 ultimate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4237" b="41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74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4EB" w:rsidRPr="00F669BE" w:rsidRDefault="006E04EB" w:rsidP="00237F9D">
      <w:pPr>
        <w:pStyle w:val="affffa"/>
        <w:spacing w:after="120"/>
      </w:pPr>
      <w:r w:rsidRPr="00F669BE">
        <w:rPr>
          <w:szCs w:val="24"/>
        </w:rPr>
        <w:t>Рисунок</w:t>
      </w:r>
      <w:proofErr w:type="gramStart"/>
      <w:r w:rsidRPr="00F669BE">
        <w:t xml:space="preserve"> </w:t>
      </w:r>
      <w:r w:rsidR="00D86640">
        <w:fldChar w:fldCharType="begin"/>
      </w:r>
      <w:r w:rsidR="00D86640">
        <w:instrText xml:space="preserve"> REF  _Ref20316619 \h \r \t  \* MERGEFORMAT </w:instrText>
      </w:r>
      <w:r w:rsidR="00D86640">
        <w:fldChar w:fldCharType="separate"/>
      </w:r>
      <w:r w:rsidR="008E1C5E">
        <w:t>А</w:t>
      </w:r>
      <w:proofErr w:type="gramEnd"/>
      <w:r w:rsidR="00D86640">
        <w:fldChar w:fldCharType="end"/>
      </w:r>
      <w:r w:rsidRPr="00F669BE">
        <w:t>.</w:t>
      </w:r>
      <w:r w:rsidR="00EB2B9D">
        <w:t>2</w:t>
      </w:r>
      <w:r w:rsidRPr="00F669BE">
        <w:t xml:space="preserve"> </w:t>
      </w:r>
    </w:p>
    <w:p w:rsidR="000E4349" w:rsidRPr="000E4349" w:rsidRDefault="000E4349" w:rsidP="000E4349">
      <w:pPr>
        <w:pStyle w:val="-1"/>
      </w:pPr>
      <w:r w:rsidRPr="000E4349">
        <w:t xml:space="preserve">нажать «Показать другие способы активации»; </w:t>
      </w:r>
    </w:p>
    <w:p w:rsidR="000E4349" w:rsidRDefault="000E4349" w:rsidP="000E4349">
      <w:pPr>
        <w:pStyle w:val="-1"/>
      </w:pPr>
      <w:r w:rsidRPr="000E4349">
        <w:t xml:space="preserve">ввести ключ продукта </w:t>
      </w:r>
      <w:proofErr w:type="spellStart"/>
      <w:r w:rsidRPr="000E4349">
        <w:t>Windows</w:t>
      </w:r>
      <w:proofErr w:type="spellEnd"/>
      <w:r w:rsidRPr="000E4349">
        <w:t> 7 и нажать кнопку «</w:t>
      </w:r>
      <w:r w:rsidRPr="000E4349">
        <w:rPr>
          <w:bCs/>
        </w:rPr>
        <w:t>Далее</w:t>
      </w:r>
      <w:r w:rsidRPr="000E4349">
        <w:rPr>
          <w:b/>
          <w:bCs/>
        </w:rPr>
        <w:t>»</w:t>
      </w:r>
      <w:r>
        <w:rPr>
          <w:bCs/>
        </w:rPr>
        <w:t>.</w:t>
      </w:r>
      <w:r w:rsidRPr="000E4349">
        <w:t xml:space="preserve"> </w:t>
      </w:r>
      <w:r>
        <w:t>О</w:t>
      </w:r>
      <w:r w:rsidRPr="000E4349">
        <w:t xml:space="preserve">ткроется окно, примерный вид которого показан </w:t>
      </w:r>
      <w:r w:rsidRPr="00F669BE">
        <w:t>на рисунке</w:t>
      </w:r>
      <w:proofErr w:type="gramStart"/>
      <w:r w:rsidRPr="00F669BE">
        <w:t xml:space="preserve"> </w:t>
      </w:r>
      <w:r w:rsidR="00D86640">
        <w:fldChar w:fldCharType="begin"/>
      </w:r>
      <w:r w:rsidR="00D86640">
        <w:instrText xml:space="preserve"> REF  _Ref20316619 \h \r \t  \* MERGEFORMAT </w:instrText>
      </w:r>
      <w:r w:rsidR="00D86640">
        <w:fldChar w:fldCharType="separate"/>
      </w:r>
      <w:r w:rsidR="008E1C5E">
        <w:t>А</w:t>
      </w:r>
      <w:proofErr w:type="gramEnd"/>
      <w:r w:rsidR="00D86640">
        <w:fldChar w:fldCharType="end"/>
      </w:r>
      <w:r w:rsidR="00F669BE" w:rsidRPr="00F669BE">
        <w:t>.</w:t>
      </w:r>
      <w:r w:rsidR="00EB2B9D">
        <w:t>3</w:t>
      </w:r>
      <w:r w:rsidRPr="000E4349">
        <w:t>;</w:t>
      </w:r>
    </w:p>
    <w:p w:rsidR="006E04EB" w:rsidRDefault="000D54FE" w:rsidP="00DD566F">
      <w:pPr>
        <w:pStyle w:val="-1"/>
        <w:numPr>
          <w:ilvl w:val="0"/>
          <w:numId w:val="0"/>
        </w:numPr>
        <w:spacing w:before="240"/>
        <w:jc w:val="center"/>
        <w:rPr>
          <w:noProof/>
        </w:rPr>
      </w:pPr>
      <w:r>
        <w:rPr>
          <w:noProof/>
          <w:snapToGrid/>
        </w:rPr>
        <w:drawing>
          <wp:inline distT="0" distB="0" distL="0" distR="0">
            <wp:extent cx="3880485" cy="1271905"/>
            <wp:effectExtent l="19050" t="0" r="5715" b="0"/>
            <wp:docPr id="22" name="Рисунок 4" descr="Ð´ÐµÐ°ÐºÑÐ¸Ð²Ð°ÑÐ¸Ñ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Ð´ÐµÐ°ÐºÑÐ¸Ð²Ð°ÑÐ¸Ñ windows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5000" b="57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127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4EB" w:rsidRPr="00F669BE" w:rsidRDefault="006E04EB" w:rsidP="00237F9D">
      <w:pPr>
        <w:pStyle w:val="affffa"/>
        <w:spacing w:after="120"/>
      </w:pPr>
      <w:r w:rsidRPr="00F669BE">
        <w:rPr>
          <w:szCs w:val="24"/>
        </w:rPr>
        <w:t>Рисунок</w:t>
      </w:r>
      <w:proofErr w:type="gramStart"/>
      <w:r w:rsidRPr="00F669BE">
        <w:t xml:space="preserve"> </w:t>
      </w:r>
      <w:r w:rsidR="00D86640">
        <w:fldChar w:fldCharType="begin"/>
      </w:r>
      <w:r w:rsidR="00D86640">
        <w:instrText xml:space="preserve"> REF  _Ref20316619 \h \r \t  \* MERGEFORMAT </w:instrText>
      </w:r>
      <w:r w:rsidR="00D86640">
        <w:fldChar w:fldCharType="separate"/>
      </w:r>
      <w:r w:rsidR="008E1C5E">
        <w:t>А</w:t>
      </w:r>
      <w:proofErr w:type="gramEnd"/>
      <w:r w:rsidR="00D86640">
        <w:fldChar w:fldCharType="end"/>
      </w:r>
      <w:r w:rsidRPr="00F669BE">
        <w:t>.</w:t>
      </w:r>
      <w:r w:rsidR="00EB2B9D">
        <w:t>3</w:t>
      </w:r>
      <w:r w:rsidRPr="00F669BE">
        <w:t xml:space="preserve"> </w:t>
      </w:r>
    </w:p>
    <w:p w:rsidR="000E4349" w:rsidRPr="000E4349" w:rsidRDefault="000E4349" w:rsidP="000E4349">
      <w:pPr>
        <w:pStyle w:val="-1"/>
      </w:pPr>
      <w:r w:rsidRPr="000E4349">
        <w:t>выбрать параметр «Использовать автоматическую телефонную систему»;</w:t>
      </w:r>
    </w:p>
    <w:p w:rsidR="000E4349" w:rsidRPr="000E4349" w:rsidRDefault="000E4349" w:rsidP="000E4349">
      <w:pPr>
        <w:pStyle w:val="-1"/>
      </w:pPr>
      <w:r w:rsidRPr="000E4349">
        <w:t>выбрать расположение в раскрывающемся списке и нажать кнопку «</w:t>
      </w:r>
      <w:r w:rsidRPr="000E4349">
        <w:rPr>
          <w:bCs/>
        </w:rPr>
        <w:t>Далее»;</w:t>
      </w:r>
    </w:p>
    <w:p w:rsidR="000E4349" w:rsidRPr="000E4349" w:rsidRDefault="000E4349" w:rsidP="000E4349">
      <w:pPr>
        <w:pStyle w:val="-1"/>
      </w:pPr>
      <w:r w:rsidRPr="000E4349">
        <w:t>набрать на телефоне один из доступных телефонных номеров, указанных в списке. Следовать инструкциям автоматической телефонной системы по процессу активации.</w:t>
      </w:r>
    </w:p>
    <w:p w:rsidR="00F669BE" w:rsidRPr="00A66981" w:rsidRDefault="00F669BE" w:rsidP="00F31024">
      <w:pPr>
        <w:pStyle w:val="81"/>
      </w:pPr>
      <w:r w:rsidRPr="00A66981">
        <w:lastRenderedPageBreak/>
        <w:t xml:space="preserve">Для активации </w:t>
      </w:r>
      <w:r w:rsidR="00C872FE" w:rsidRPr="00261F4C">
        <w:t>программн</w:t>
      </w:r>
      <w:r w:rsidR="00C872FE">
        <w:t>ого</w:t>
      </w:r>
      <w:r w:rsidR="00C872FE" w:rsidRPr="00261F4C">
        <w:t xml:space="preserve"> пакет</w:t>
      </w:r>
      <w:r w:rsidR="00C872FE">
        <w:t>а</w:t>
      </w:r>
      <w:r w:rsidR="00C872FE" w:rsidRPr="00261F4C">
        <w:t xml:space="preserve"> </w:t>
      </w:r>
      <w:proofErr w:type="spellStart"/>
      <w:r w:rsidR="00C872FE" w:rsidRPr="00C033AB">
        <w:t>Microsoft</w:t>
      </w:r>
      <w:proofErr w:type="spellEnd"/>
      <w:r w:rsidR="00C872FE" w:rsidRPr="00261F4C">
        <w:t xml:space="preserve"> </w:t>
      </w:r>
      <w:proofErr w:type="spellStart"/>
      <w:r w:rsidR="00C872FE" w:rsidRPr="00C033AB">
        <w:t>Office</w:t>
      </w:r>
      <w:proofErr w:type="spellEnd"/>
      <w:r w:rsidR="00C872FE">
        <w:t xml:space="preserve"> 2016</w:t>
      </w:r>
      <w:r w:rsidRPr="00A66981">
        <w:t>:</w:t>
      </w:r>
    </w:p>
    <w:p w:rsidR="00F669BE" w:rsidRPr="00261F4C" w:rsidRDefault="00F669BE" w:rsidP="00F669BE">
      <w:pPr>
        <w:pStyle w:val="-1"/>
      </w:pPr>
      <w:r w:rsidRPr="00261F4C">
        <w:t xml:space="preserve">после загрузки </w:t>
      </w:r>
      <w:r>
        <w:t xml:space="preserve">ОС </w:t>
      </w:r>
      <w:proofErr w:type="spellStart"/>
      <w:r w:rsidRPr="003A7512">
        <w:t>Microsoft</w:t>
      </w:r>
      <w:proofErr w:type="spellEnd"/>
      <w:r w:rsidRPr="003A7512">
        <w:t xml:space="preserve"> </w:t>
      </w:r>
      <w:r w:rsidRPr="003A7512">
        <w:rPr>
          <w:lang w:val="en-US"/>
        </w:rPr>
        <w:t>Windows</w:t>
      </w:r>
      <w:r>
        <w:t xml:space="preserve"> 7</w:t>
      </w:r>
      <w:r w:rsidRPr="00261F4C">
        <w:t xml:space="preserve"> запустить программн</w:t>
      </w:r>
      <w:r>
        <w:t>ый</w:t>
      </w:r>
      <w:r w:rsidRPr="00261F4C">
        <w:t xml:space="preserve"> пакет </w:t>
      </w:r>
      <w:proofErr w:type="spellStart"/>
      <w:r w:rsidRPr="00C033AB">
        <w:t>Microsoft</w:t>
      </w:r>
      <w:proofErr w:type="spellEnd"/>
      <w:r w:rsidRPr="00261F4C">
        <w:t xml:space="preserve"> </w:t>
      </w:r>
      <w:proofErr w:type="spellStart"/>
      <w:r w:rsidRPr="00C033AB">
        <w:t>Office</w:t>
      </w:r>
      <w:proofErr w:type="spellEnd"/>
      <w:r>
        <w:t xml:space="preserve"> 2016 («Пуск» \ </w:t>
      </w:r>
      <w:r w:rsidRPr="00261F4C">
        <w:t>«Все программы»</w:t>
      </w:r>
      <w:r>
        <w:t xml:space="preserve"> \ </w:t>
      </w:r>
      <w:r w:rsidRPr="00261F4C">
        <w:t>«</w:t>
      </w:r>
      <w:proofErr w:type="spellStart"/>
      <w:r w:rsidRPr="00C033AB">
        <w:t>Microsoft</w:t>
      </w:r>
      <w:proofErr w:type="spellEnd"/>
      <w:r w:rsidRPr="00261F4C">
        <w:t xml:space="preserve"> </w:t>
      </w:r>
      <w:proofErr w:type="spellStart"/>
      <w:r w:rsidRPr="00C033AB">
        <w:t>Office</w:t>
      </w:r>
      <w:proofErr w:type="spellEnd"/>
      <w:r w:rsidR="002A3931">
        <w:t>»).</w:t>
      </w:r>
    </w:p>
    <w:p w:rsidR="00F669BE" w:rsidRDefault="002A3931" w:rsidP="002A3931">
      <w:r>
        <w:t>П</w:t>
      </w:r>
      <w:r w:rsidR="00F669BE">
        <w:t xml:space="preserve">оявится предложение об активации </w:t>
      </w:r>
      <w:r w:rsidR="00F669BE" w:rsidRPr="00261F4C">
        <w:t>программн</w:t>
      </w:r>
      <w:r w:rsidR="00F669BE">
        <w:t>ого</w:t>
      </w:r>
      <w:r w:rsidR="00F669BE" w:rsidRPr="00261F4C">
        <w:t xml:space="preserve"> пакет</w:t>
      </w:r>
      <w:r w:rsidR="00F669BE">
        <w:t>а</w:t>
      </w:r>
      <w:r w:rsidR="00F669BE" w:rsidRPr="00261F4C">
        <w:t xml:space="preserve"> </w:t>
      </w:r>
      <w:proofErr w:type="spellStart"/>
      <w:r w:rsidR="00F669BE" w:rsidRPr="00C033AB">
        <w:t>Microsoft</w:t>
      </w:r>
      <w:proofErr w:type="spellEnd"/>
      <w:r w:rsidR="00F669BE" w:rsidRPr="00261F4C">
        <w:t xml:space="preserve"> </w:t>
      </w:r>
      <w:proofErr w:type="spellStart"/>
      <w:r w:rsidR="00F669BE" w:rsidRPr="00C033AB">
        <w:t>Office</w:t>
      </w:r>
      <w:proofErr w:type="spellEnd"/>
      <w:r w:rsidR="00F669BE" w:rsidRPr="00261F4C">
        <w:t xml:space="preserve"> 2016</w:t>
      </w:r>
      <w:r w:rsidR="00F669BE">
        <w:t xml:space="preserve"> в окне «Мастер активации </w:t>
      </w:r>
      <w:proofErr w:type="spellStart"/>
      <w:r w:rsidR="00F669BE" w:rsidRPr="00C033AB">
        <w:t>Microsoft</w:t>
      </w:r>
      <w:proofErr w:type="spellEnd"/>
      <w:r w:rsidR="00F669BE" w:rsidRPr="00261F4C">
        <w:t xml:space="preserve"> </w:t>
      </w:r>
      <w:proofErr w:type="spellStart"/>
      <w:r w:rsidR="00F669BE" w:rsidRPr="00C033AB">
        <w:t>Office</w:t>
      </w:r>
      <w:proofErr w:type="spellEnd"/>
      <w:r w:rsidR="00F669BE">
        <w:t>», примерный вид которого показан на рисунке</w:t>
      </w:r>
      <w:proofErr w:type="gramStart"/>
      <w:r w:rsidR="00270444">
        <w:t> </w:t>
      </w:r>
      <w:r w:rsidR="00D86640">
        <w:fldChar w:fldCharType="begin"/>
      </w:r>
      <w:r w:rsidR="00D86640">
        <w:instrText xml:space="preserve"> REF  _Ref20316619 \h \r \t  \* MERGEFORMAT </w:instrText>
      </w:r>
      <w:r w:rsidR="00D86640">
        <w:fldChar w:fldCharType="separate"/>
      </w:r>
      <w:r w:rsidR="008E1C5E">
        <w:t>А</w:t>
      </w:r>
      <w:proofErr w:type="gramEnd"/>
      <w:r w:rsidR="00D86640">
        <w:fldChar w:fldCharType="end"/>
      </w:r>
      <w:r w:rsidR="00F669BE" w:rsidRPr="00F669BE">
        <w:t>.</w:t>
      </w:r>
      <w:r w:rsidR="00EB2B9D">
        <w:t>4</w:t>
      </w:r>
      <w:r w:rsidR="00F669BE">
        <w:t>;</w:t>
      </w:r>
    </w:p>
    <w:p w:rsidR="006E04EB" w:rsidRDefault="000D54FE" w:rsidP="00DD566F">
      <w:pPr>
        <w:pStyle w:val="210"/>
        <w:numPr>
          <w:ilvl w:val="0"/>
          <w:numId w:val="0"/>
        </w:numPr>
        <w:spacing w:after="0"/>
        <w:jc w:val="center"/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>
            <wp:extent cx="3228340" cy="2186305"/>
            <wp:effectExtent l="19050" t="0" r="0" b="0"/>
            <wp:docPr id="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218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9BE" w:rsidRPr="00F669BE" w:rsidRDefault="00F669BE" w:rsidP="00237F9D">
      <w:pPr>
        <w:pStyle w:val="210"/>
        <w:numPr>
          <w:ilvl w:val="0"/>
          <w:numId w:val="0"/>
        </w:numPr>
        <w:spacing w:before="0" w:after="120"/>
        <w:jc w:val="center"/>
      </w:pPr>
      <w:r w:rsidRPr="00F669BE">
        <w:t>Рисунок</w:t>
      </w:r>
      <w:proofErr w:type="gramStart"/>
      <w:r w:rsidRPr="00F669BE">
        <w:t xml:space="preserve"> </w:t>
      </w:r>
      <w:r w:rsidR="00D86640">
        <w:fldChar w:fldCharType="begin"/>
      </w:r>
      <w:r w:rsidR="00D86640">
        <w:instrText xml:space="preserve"> REF  _Ref20316619 \h \r \t  \* MERGEFORMAT </w:instrText>
      </w:r>
      <w:r w:rsidR="00D86640">
        <w:fldChar w:fldCharType="separate"/>
      </w:r>
      <w:r w:rsidR="008E1C5E">
        <w:t>А</w:t>
      </w:r>
      <w:proofErr w:type="gramEnd"/>
      <w:r w:rsidR="00D86640">
        <w:fldChar w:fldCharType="end"/>
      </w:r>
      <w:r w:rsidRPr="00F669BE">
        <w:t>.</w:t>
      </w:r>
      <w:r w:rsidR="00EB2B9D">
        <w:t>4</w:t>
      </w:r>
      <w:r w:rsidRPr="00F669BE">
        <w:t xml:space="preserve"> </w:t>
      </w:r>
    </w:p>
    <w:p w:rsidR="00F669BE" w:rsidRPr="00F669BE" w:rsidRDefault="00F669BE" w:rsidP="00F669BE">
      <w:pPr>
        <w:pStyle w:val="-1"/>
        <w:ind w:left="1"/>
        <w:rPr>
          <w:szCs w:val="24"/>
        </w:rPr>
      </w:pPr>
      <w:r w:rsidRPr="00F669BE">
        <w:rPr>
          <w:color w:val="2F2F2F"/>
          <w:szCs w:val="24"/>
        </w:rPr>
        <w:t>выбрать пункт «</w:t>
      </w:r>
      <w:r w:rsidRPr="00F669BE">
        <w:rPr>
          <w:bCs/>
          <w:color w:val="2F2F2F"/>
          <w:szCs w:val="24"/>
        </w:rPr>
        <w:t>Активировать это программное обеспечение по телефону»</w:t>
      </w:r>
      <w:r w:rsidRPr="00F669BE">
        <w:rPr>
          <w:color w:val="2F2F2F"/>
          <w:szCs w:val="24"/>
        </w:rPr>
        <w:t>, нажать кнопку «</w:t>
      </w:r>
      <w:r w:rsidRPr="00F669BE">
        <w:rPr>
          <w:bCs/>
          <w:color w:val="2F2F2F"/>
          <w:szCs w:val="24"/>
        </w:rPr>
        <w:t>Далее»;</w:t>
      </w:r>
    </w:p>
    <w:p w:rsidR="00F669BE" w:rsidRPr="002A3931" w:rsidRDefault="00F669BE" w:rsidP="002A3931">
      <w:pPr>
        <w:pStyle w:val="-1"/>
      </w:pPr>
      <w:r w:rsidRPr="002A3931">
        <w:rPr>
          <w:szCs w:val="24"/>
        </w:rPr>
        <w:t>следовать указаниям а</w:t>
      </w:r>
      <w:r w:rsidRPr="002A3931">
        <w:t>втоматической телефонной системы по процессу активации</w:t>
      </w:r>
      <w:r w:rsidRPr="002A3931">
        <w:rPr>
          <w:szCs w:val="24"/>
        </w:rPr>
        <w:t>.</w:t>
      </w:r>
    </w:p>
    <w:p w:rsidR="003022DB" w:rsidRDefault="003022DB" w:rsidP="003022DB">
      <w:pPr>
        <w:pStyle w:val="12"/>
        <w:rPr>
          <w:lang w:val="ru-RU"/>
        </w:rPr>
      </w:pPr>
      <w:r>
        <w:rPr>
          <w:lang w:val="ru-RU"/>
        </w:rPr>
        <w:lastRenderedPageBreak/>
        <w:br/>
      </w:r>
      <w:bookmarkStart w:id="154" w:name="_Toc500495641"/>
      <w:bookmarkStart w:id="155" w:name="_Ref504568037"/>
      <w:bookmarkStart w:id="156" w:name="_Ref20234703"/>
      <w:bookmarkStart w:id="157" w:name="_Ref20234733"/>
      <w:bookmarkStart w:id="158" w:name="_Ref20320182"/>
      <w:bookmarkStart w:id="159" w:name="_Ref20321114"/>
      <w:bookmarkStart w:id="160" w:name="_Toc116042838"/>
      <w:r w:rsidRPr="00F669BE">
        <w:rPr>
          <w:lang w:val="ru-RU"/>
        </w:rPr>
        <w:t>(</w:t>
      </w:r>
      <w:proofErr w:type="gramStart"/>
      <w:r w:rsidRPr="00F669BE">
        <w:rPr>
          <w:lang w:val="ru-RU"/>
        </w:rPr>
        <w:t>обязательное</w:t>
      </w:r>
      <w:proofErr w:type="gramEnd"/>
      <w:r w:rsidRPr="00F669BE">
        <w:rPr>
          <w:lang w:val="ru-RU"/>
        </w:rPr>
        <w:t>)</w:t>
      </w:r>
      <w:r w:rsidRPr="00F669BE">
        <w:rPr>
          <w:lang w:val="ru-RU"/>
        </w:rPr>
        <w:br/>
        <w:t>Технологические карты</w:t>
      </w:r>
      <w:bookmarkEnd w:id="154"/>
      <w:bookmarkEnd w:id="155"/>
      <w:bookmarkEnd w:id="156"/>
      <w:bookmarkEnd w:id="157"/>
      <w:bookmarkEnd w:id="158"/>
      <w:bookmarkEnd w:id="159"/>
      <w:bookmarkEnd w:id="160"/>
    </w:p>
    <w:bookmarkStart w:id="161" w:name="_Toc348366495"/>
    <w:bookmarkStart w:id="162" w:name="_Toc348622449"/>
    <w:p w:rsidR="008C39A4" w:rsidRDefault="00D86640" w:rsidP="00E24E02">
      <w:r>
        <w:fldChar w:fldCharType="begin"/>
      </w:r>
      <w:r w:rsidR="00D16792">
        <w:instrText xml:space="preserve"> REF  _Ref20321114 \h \r \t </w:instrText>
      </w:r>
      <w:r>
        <w:fldChar w:fldCharType="separate"/>
      </w:r>
      <w:r w:rsidR="008E1C5E">
        <w:t>Б</w:t>
      </w:r>
      <w:r>
        <w:fldChar w:fldCharType="end"/>
      </w:r>
      <w:r w:rsidR="007E4FEE">
        <w:t>.1</w:t>
      </w:r>
      <w:proofErr w:type="gramStart"/>
      <w:r w:rsidR="00D16792">
        <w:t> </w:t>
      </w:r>
      <w:r w:rsidR="008C39A4" w:rsidRPr="00497CAF">
        <w:t>В</w:t>
      </w:r>
      <w:proofErr w:type="gramEnd"/>
      <w:r w:rsidR="008C39A4" w:rsidRPr="00497CAF">
        <w:t xml:space="preserve"> приложении приведены технологические карты с перечнем действий, необходимых для пр</w:t>
      </w:r>
      <w:r w:rsidR="008C39A4">
        <w:t>о</w:t>
      </w:r>
      <w:r w:rsidR="008C39A4" w:rsidRPr="00497CAF">
        <w:t xml:space="preserve">ведения технического обслуживания </w:t>
      </w:r>
      <w:bookmarkEnd w:id="161"/>
      <w:bookmarkEnd w:id="162"/>
      <w:r w:rsidR="00A9312D">
        <w:t>составных частей</w:t>
      </w:r>
      <w:r w:rsidR="00A9312D" w:rsidRPr="00393EE2">
        <w:t xml:space="preserve"> изделия</w:t>
      </w:r>
      <w:r w:rsidR="008C39A4">
        <w:t>.</w:t>
      </w:r>
      <w:r w:rsidR="008C39A4" w:rsidRPr="00497CAF">
        <w:t xml:space="preserve"> </w:t>
      </w:r>
    </w:p>
    <w:p w:rsidR="008C39A4" w:rsidRPr="00497CAF" w:rsidRDefault="008C39A4" w:rsidP="008C39A4"/>
    <w:p w:rsidR="008C39A4" w:rsidRDefault="008C39A4" w:rsidP="008C39A4">
      <w:r w:rsidRPr="00497CAF">
        <w:t>Технологическая карта № 1</w:t>
      </w:r>
    </w:p>
    <w:p w:rsidR="008C39A4" w:rsidRPr="00497CAF" w:rsidRDefault="008C39A4" w:rsidP="008C39A4"/>
    <w:p w:rsidR="008C39A4" w:rsidRDefault="008C39A4" w:rsidP="008C39A4">
      <w:r w:rsidRPr="00497CAF">
        <w:t xml:space="preserve">Внешний осмотр составных частей изделия </w:t>
      </w:r>
      <w:r w:rsidR="00A9312D">
        <w:t xml:space="preserve">на предмет отсутствия повреждений, коррозии и наличия на составных </w:t>
      </w:r>
      <w:r w:rsidR="00A9312D" w:rsidRPr="00261904">
        <w:rPr>
          <w:spacing w:val="-3"/>
        </w:rPr>
        <w:t xml:space="preserve">частях </w:t>
      </w:r>
      <w:r w:rsidR="00A9312D">
        <w:t>изделия</w:t>
      </w:r>
      <w:r w:rsidR="00A9312D" w:rsidRPr="00261904">
        <w:rPr>
          <w:spacing w:val="-3"/>
        </w:rPr>
        <w:t xml:space="preserve"> маркировки и пломб</w:t>
      </w:r>
      <w:r>
        <w:t xml:space="preserve"> </w:t>
      </w:r>
      <w:r w:rsidR="00A9312D">
        <w:t xml:space="preserve">и </w:t>
      </w:r>
      <w:r>
        <w:t>удаление пыли с их поверхности.</w:t>
      </w:r>
    </w:p>
    <w:p w:rsidR="008C39A4" w:rsidRDefault="008C39A4" w:rsidP="008C39A4"/>
    <w:tbl>
      <w:tblPr>
        <w:tblW w:w="9639" w:type="dxa"/>
        <w:jc w:val="center"/>
        <w:tblInd w:w="258" w:type="dxa"/>
        <w:tblLayout w:type="fixed"/>
        <w:tblLook w:val="01E0"/>
      </w:tblPr>
      <w:tblGrid>
        <w:gridCol w:w="4396"/>
        <w:gridCol w:w="5243"/>
      </w:tblGrid>
      <w:tr w:rsidR="008C39A4" w:rsidRPr="00497CAF" w:rsidTr="00A9312D">
        <w:trPr>
          <w:jc w:val="center"/>
        </w:trPr>
        <w:tc>
          <w:tcPr>
            <w:tcW w:w="4396" w:type="dxa"/>
          </w:tcPr>
          <w:p w:rsidR="008C39A4" w:rsidRPr="00497CAF" w:rsidRDefault="008C39A4" w:rsidP="00E24E02">
            <w:r w:rsidRPr="00497CAF">
              <w:t>Средства измерения:</w:t>
            </w:r>
          </w:p>
        </w:tc>
        <w:tc>
          <w:tcPr>
            <w:tcW w:w="5243" w:type="dxa"/>
          </w:tcPr>
          <w:p w:rsidR="008C39A4" w:rsidRPr="00497CAF" w:rsidRDefault="008C39A4" w:rsidP="00194B01">
            <w:pPr>
              <w:ind w:firstLine="0"/>
              <w:jc w:val="left"/>
            </w:pPr>
            <w:r>
              <w:t>н</w:t>
            </w:r>
            <w:r w:rsidRPr="00497CAF">
              <w:t>ет</w:t>
            </w:r>
            <w:r>
              <w:t>.</w:t>
            </w:r>
          </w:p>
        </w:tc>
      </w:tr>
      <w:tr w:rsidR="008C39A4" w:rsidRPr="00497CAF" w:rsidTr="00A9312D">
        <w:trPr>
          <w:trHeight w:val="295"/>
          <w:jc w:val="center"/>
        </w:trPr>
        <w:tc>
          <w:tcPr>
            <w:tcW w:w="4396" w:type="dxa"/>
          </w:tcPr>
          <w:p w:rsidR="008C39A4" w:rsidRPr="00497CAF" w:rsidRDefault="008C39A4" w:rsidP="00E24E02">
            <w:r w:rsidRPr="00497CAF">
              <w:t>Инструмент:</w:t>
            </w:r>
          </w:p>
        </w:tc>
        <w:tc>
          <w:tcPr>
            <w:tcW w:w="5243" w:type="dxa"/>
          </w:tcPr>
          <w:p w:rsidR="008C39A4" w:rsidRPr="00497CAF" w:rsidRDefault="008C39A4" w:rsidP="00194B01">
            <w:pPr>
              <w:ind w:firstLine="0"/>
              <w:jc w:val="left"/>
            </w:pPr>
            <w:r w:rsidRPr="00497CAF">
              <w:t>кисть (для очистки от пыли)</w:t>
            </w:r>
            <w:r w:rsidR="00A9312D">
              <w:t>.</w:t>
            </w:r>
          </w:p>
        </w:tc>
      </w:tr>
      <w:tr w:rsidR="008C39A4" w:rsidRPr="00497CAF" w:rsidTr="00A9312D">
        <w:trPr>
          <w:trHeight w:val="420"/>
          <w:jc w:val="center"/>
        </w:trPr>
        <w:tc>
          <w:tcPr>
            <w:tcW w:w="4396" w:type="dxa"/>
          </w:tcPr>
          <w:p w:rsidR="008C39A4" w:rsidRPr="00497CAF" w:rsidRDefault="008C39A4" w:rsidP="00E24E02">
            <w:r w:rsidRPr="00497CAF">
              <w:t>Расходные материалы:</w:t>
            </w:r>
          </w:p>
        </w:tc>
        <w:tc>
          <w:tcPr>
            <w:tcW w:w="5243" w:type="dxa"/>
          </w:tcPr>
          <w:p w:rsidR="008C39A4" w:rsidRPr="00497CAF" w:rsidRDefault="00A9312D" w:rsidP="00831CDC">
            <w:pPr>
              <w:ind w:firstLine="0"/>
              <w:jc w:val="left"/>
            </w:pPr>
            <w:r>
              <w:t>т</w:t>
            </w:r>
            <w:r w:rsidRPr="00260FC8">
              <w:t>кань хлопчатобумажная бельевая отбеленная</w:t>
            </w:r>
            <w:r w:rsidRPr="00393EE2">
              <w:t>.</w:t>
            </w:r>
          </w:p>
        </w:tc>
      </w:tr>
      <w:tr w:rsidR="008C39A4" w:rsidRPr="00497CAF" w:rsidTr="00A9312D">
        <w:trPr>
          <w:trHeight w:val="372"/>
          <w:jc w:val="center"/>
        </w:trPr>
        <w:tc>
          <w:tcPr>
            <w:tcW w:w="4396" w:type="dxa"/>
          </w:tcPr>
          <w:p w:rsidR="008C39A4" w:rsidRPr="00497CAF" w:rsidRDefault="008C39A4" w:rsidP="00E24E02">
            <w:r w:rsidRPr="00497CAF">
              <w:t>Трудозатраты:</w:t>
            </w:r>
          </w:p>
        </w:tc>
        <w:tc>
          <w:tcPr>
            <w:tcW w:w="5243" w:type="dxa"/>
          </w:tcPr>
          <w:p w:rsidR="008C39A4" w:rsidRPr="00497CAF" w:rsidRDefault="00DF4036" w:rsidP="00EB31ED">
            <w:pPr>
              <w:ind w:firstLine="0"/>
              <w:jc w:val="left"/>
            </w:pPr>
            <w:r>
              <w:t>20 мин</w:t>
            </w:r>
            <w:r w:rsidR="008C39A4">
              <w:t>.</w:t>
            </w:r>
          </w:p>
        </w:tc>
      </w:tr>
      <w:tr w:rsidR="008C39A4" w:rsidRPr="00497CAF" w:rsidTr="00E24E02">
        <w:trPr>
          <w:trHeight w:val="372"/>
          <w:jc w:val="center"/>
        </w:trPr>
        <w:tc>
          <w:tcPr>
            <w:tcW w:w="9639" w:type="dxa"/>
            <w:gridSpan w:val="2"/>
            <w:vAlign w:val="center"/>
          </w:tcPr>
          <w:p w:rsidR="008C39A4" w:rsidRPr="00497CAF" w:rsidRDefault="00E24E02" w:rsidP="00063FE3">
            <w:pPr>
              <w:numPr>
                <w:ilvl w:val="0"/>
                <w:numId w:val="21"/>
              </w:numPr>
            </w:pPr>
            <w:r>
              <w:t>Провести</w:t>
            </w:r>
            <w:r w:rsidR="008C39A4" w:rsidRPr="00497CAF">
              <w:t xml:space="preserve"> внешний осмотр составных частей изделия. Провер</w:t>
            </w:r>
            <w:r w:rsidR="008C39A4">
              <w:t>ить</w:t>
            </w:r>
            <w:r w:rsidR="008C39A4" w:rsidRPr="00497CAF">
              <w:t>:</w:t>
            </w:r>
          </w:p>
          <w:p w:rsidR="008C39A4" w:rsidRPr="00E24E02" w:rsidRDefault="00E24E02" w:rsidP="00E24E02">
            <w:pPr>
              <w:pStyle w:val="-1"/>
            </w:pPr>
            <w:r>
              <w:t>надё</w:t>
            </w:r>
            <w:r w:rsidR="008C39A4" w:rsidRPr="00E24E02">
              <w:t xml:space="preserve">жность крепления </w:t>
            </w:r>
            <w:r>
              <w:t>составных частей</w:t>
            </w:r>
            <w:r w:rsidR="008C39A4" w:rsidRPr="00E24E02">
              <w:t xml:space="preserve"> изделия;</w:t>
            </w:r>
          </w:p>
          <w:p w:rsidR="008C39A4" w:rsidRPr="00E24E02" w:rsidRDefault="00A9312D" w:rsidP="00E24E02">
            <w:pPr>
              <w:pStyle w:val="-1"/>
            </w:pPr>
            <w:r w:rsidRPr="00393EE2">
              <w:t xml:space="preserve">состояние внешних поверхностей корпусов и </w:t>
            </w:r>
            <w:r w:rsidRPr="00E24E02">
              <w:t>лицевых панелей</w:t>
            </w:r>
            <w:r w:rsidRPr="00393EE2">
              <w:t>;</w:t>
            </w:r>
          </w:p>
          <w:p w:rsidR="008C39A4" w:rsidRPr="00E24E02" w:rsidRDefault="00A9312D" w:rsidP="00E24E02">
            <w:pPr>
              <w:pStyle w:val="-1"/>
            </w:pPr>
            <w:r w:rsidRPr="00393EE2">
              <w:t xml:space="preserve">наличие и целостность </w:t>
            </w:r>
            <w:r w:rsidRPr="00261904">
              <w:rPr>
                <w:spacing w:val="-3"/>
              </w:rPr>
              <w:t>маркировки</w:t>
            </w:r>
            <w:r w:rsidRPr="00393EE2">
              <w:t xml:space="preserve"> на корпусах</w:t>
            </w:r>
            <w:r>
              <w:t>;</w:t>
            </w:r>
          </w:p>
          <w:p w:rsidR="00175443" w:rsidRPr="00E24E02" w:rsidRDefault="00A9312D" w:rsidP="00E24E02">
            <w:pPr>
              <w:pStyle w:val="-1"/>
            </w:pPr>
            <w:r w:rsidRPr="00393EE2">
              <w:t>наличие и целостность печатей (пломб) на корпусах;</w:t>
            </w:r>
          </w:p>
          <w:p w:rsidR="008C39A4" w:rsidRPr="00E24E02" w:rsidRDefault="00E24E02" w:rsidP="00A9312D">
            <w:pPr>
              <w:pStyle w:val="-1"/>
            </w:pPr>
            <w:r>
              <w:t>надё</w:t>
            </w:r>
            <w:r w:rsidR="008C39A4" w:rsidRPr="00E24E02">
              <w:t>жн</w:t>
            </w:r>
            <w:r>
              <w:t>ость подключения кабелей к разъё</w:t>
            </w:r>
            <w:r w:rsidR="008C39A4" w:rsidRPr="00E24E02">
              <w:t>мам;</w:t>
            </w:r>
          </w:p>
          <w:p w:rsidR="008C39A4" w:rsidRPr="00497CAF" w:rsidRDefault="008C39A4" w:rsidP="00E24E02">
            <w:pPr>
              <w:pStyle w:val="-1"/>
            </w:pPr>
            <w:r w:rsidRPr="00E24E02">
              <w:t>работоспособность</w:t>
            </w:r>
            <w:r w:rsidRPr="00497CAF">
              <w:t xml:space="preserve"> светодиод</w:t>
            </w:r>
            <w:r w:rsidR="00E24E02">
              <w:t>ных индикаторов</w:t>
            </w:r>
            <w:r w:rsidRPr="00497CAF">
              <w:t>.</w:t>
            </w:r>
          </w:p>
        </w:tc>
      </w:tr>
      <w:tr w:rsidR="008C39A4" w:rsidRPr="00497CAF" w:rsidTr="00E24E02">
        <w:trPr>
          <w:trHeight w:val="372"/>
          <w:jc w:val="center"/>
        </w:trPr>
        <w:tc>
          <w:tcPr>
            <w:tcW w:w="9639" w:type="dxa"/>
            <w:gridSpan w:val="2"/>
            <w:vAlign w:val="center"/>
          </w:tcPr>
          <w:p w:rsidR="008C39A4" w:rsidRPr="00497CAF" w:rsidRDefault="008C39A4" w:rsidP="00063FE3">
            <w:pPr>
              <w:numPr>
                <w:ilvl w:val="0"/>
                <w:numId w:val="21"/>
              </w:numPr>
            </w:pPr>
            <w:r w:rsidRPr="00497CAF">
              <w:t>Удалит</w:t>
            </w:r>
            <w:r>
              <w:t>ь</w:t>
            </w:r>
            <w:r w:rsidRPr="00497CAF">
              <w:t xml:space="preserve"> пыль с наружных поверхностей к</w:t>
            </w:r>
            <w:r>
              <w:t xml:space="preserve">орпусов </w:t>
            </w:r>
            <w:r w:rsidR="00E24E02">
              <w:t>составных частей</w:t>
            </w:r>
            <w:r>
              <w:t xml:space="preserve"> изделия</w:t>
            </w:r>
            <w:r w:rsidRPr="00497CAF">
              <w:t xml:space="preserve"> </w:t>
            </w:r>
            <w:r w:rsidR="00E24E02">
              <w:t>при</w:t>
            </w:r>
            <w:r w:rsidRPr="00497CAF">
              <w:t xml:space="preserve"> помощ</w:t>
            </w:r>
            <w:r w:rsidR="00E24E02">
              <w:t>и</w:t>
            </w:r>
            <w:r w:rsidRPr="00497CAF">
              <w:t xml:space="preserve"> </w:t>
            </w:r>
            <w:r w:rsidR="00831CDC">
              <w:t>ткани</w:t>
            </w:r>
            <w:r w:rsidRPr="00497CAF">
              <w:t xml:space="preserve"> и кисти.</w:t>
            </w:r>
          </w:p>
        </w:tc>
      </w:tr>
      <w:tr w:rsidR="008C39A4" w:rsidRPr="00497CAF" w:rsidTr="00E24E02">
        <w:trPr>
          <w:trHeight w:val="372"/>
          <w:jc w:val="center"/>
        </w:trPr>
        <w:tc>
          <w:tcPr>
            <w:tcW w:w="9639" w:type="dxa"/>
            <w:gridSpan w:val="2"/>
            <w:vAlign w:val="center"/>
          </w:tcPr>
          <w:p w:rsidR="008C39A4" w:rsidRPr="00497CAF" w:rsidRDefault="008C39A4" w:rsidP="00194B01">
            <w:pPr>
              <w:ind w:firstLine="0"/>
              <w:jc w:val="left"/>
            </w:pPr>
          </w:p>
        </w:tc>
      </w:tr>
    </w:tbl>
    <w:p w:rsidR="008C39A4" w:rsidRDefault="008C39A4" w:rsidP="008C39A4">
      <w:r w:rsidRPr="00497CAF">
        <w:t>Технологическая карта №</w:t>
      </w:r>
      <w:r>
        <w:t xml:space="preserve"> 2</w:t>
      </w:r>
    </w:p>
    <w:p w:rsidR="008C39A4" w:rsidRPr="00497CAF" w:rsidRDefault="008C39A4" w:rsidP="008C39A4"/>
    <w:p w:rsidR="008C39A4" w:rsidRDefault="008C39A4" w:rsidP="008C39A4">
      <w:r w:rsidRPr="00123D43">
        <w:t xml:space="preserve">Визуальный внешний осмотр состояния </w:t>
      </w:r>
      <w:r w:rsidR="00A9312D">
        <w:t>кабелей электропитания</w:t>
      </w:r>
      <w:r w:rsidRPr="00123D43">
        <w:t xml:space="preserve">, </w:t>
      </w:r>
      <w:r w:rsidR="00A9312D">
        <w:t>соединительных кабелей,</w:t>
      </w:r>
      <w:r w:rsidR="00A9312D" w:rsidRPr="00123D43">
        <w:t xml:space="preserve"> </w:t>
      </w:r>
      <w:r w:rsidR="00A9312D">
        <w:t>разъё</w:t>
      </w:r>
      <w:r w:rsidR="00A9312D" w:rsidRPr="00393EE2">
        <w:t>мов</w:t>
      </w:r>
      <w:r w:rsidRPr="00123D43">
        <w:t xml:space="preserve"> на предмет отсутствия повреждений и над</w:t>
      </w:r>
      <w:r w:rsidR="00E24E02">
        <w:t>ё</w:t>
      </w:r>
      <w:r w:rsidRPr="00123D43">
        <w:t>жности присоединения кабелей к составным частям изделия</w:t>
      </w:r>
      <w:r>
        <w:rPr>
          <w:spacing w:val="-1"/>
        </w:rPr>
        <w:t>.</w:t>
      </w:r>
    </w:p>
    <w:p w:rsidR="008C39A4" w:rsidRDefault="008C39A4" w:rsidP="008C39A4"/>
    <w:tbl>
      <w:tblPr>
        <w:tblW w:w="9639" w:type="dxa"/>
        <w:jc w:val="center"/>
        <w:tblInd w:w="258" w:type="dxa"/>
        <w:tblLayout w:type="fixed"/>
        <w:tblLook w:val="01E0"/>
      </w:tblPr>
      <w:tblGrid>
        <w:gridCol w:w="4400"/>
        <w:gridCol w:w="5239"/>
      </w:tblGrid>
      <w:tr w:rsidR="008C39A4" w:rsidRPr="00497CAF" w:rsidTr="00E24E02">
        <w:trPr>
          <w:jc w:val="center"/>
        </w:trPr>
        <w:tc>
          <w:tcPr>
            <w:tcW w:w="4400" w:type="dxa"/>
          </w:tcPr>
          <w:p w:rsidR="008C39A4" w:rsidRPr="00497CAF" w:rsidRDefault="008C39A4" w:rsidP="00E24E02">
            <w:r w:rsidRPr="00497CAF">
              <w:t>Средства измерения:</w:t>
            </w:r>
          </w:p>
        </w:tc>
        <w:tc>
          <w:tcPr>
            <w:tcW w:w="5239" w:type="dxa"/>
          </w:tcPr>
          <w:p w:rsidR="008C39A4" w:rsidRPr="00497CAF" w:rsidRDefault="008C39A4" w:rsidP="00194B01">
            <w:pPr>
              <w:ind w:firstLine="0"/>
            </w:pPr>
            <w:r w:rsidRPr="00497CAF">
              <w:t>нет</w:t>
            </w:r>
            <w:r>
              <w:t>.</w:t>
            </w:r>
          </w:p>
        </w:tc>
      </w:tr>
      <w:tr w:rsidR="008C39A4" w:rsidRPr="00497CAF" w:rsidTr="00E24E02">
        <w:trPr>
          <w:trHeight w:val="295"/>
          <w:jc w:val="center"/>
        </w:trPr>
        <w:tc>
          <w:tcPr>
            <w:tcW w:w="4400" w:type="dxa"/>
          </w:tcPr>
          <w:p w:rsidR="008C39A4" w:rsidRPr="00497CAF" w:rsidRDefault="008C39A4" w:rsidP="00E24E02">
            <w:r w:rsidRPr="00497CAF">
              <w:t>Инструмент:</w:t>
            </w:r>
          </w:p>
        </w:tc>
        <w:tc>
          <w:tcPr>
            <w:tcW w:w="5239" w:type="dxa"/>
          </w:tcPr>
          <w:p w:rsidR="008C39A4" w:rsidRPr="00497CAF" w:rsidRDefault="00A9312D" w:rsidP="00194B01">
            <w:pPr>
              <w:ind w:firstLine="0"/>
            </w:pPr>
            <w:r w:rsidRPr="00393EE2">
              <w:t>нет.</w:t>
            </w:r>
          </w:p>
        </w:tc>
      </w:tr>
      <w:tr w:rsidR="008C39A4" w:rsidRPr="00497CAF" w:rsidTr="00E24E02">
        <w:trPr>
          <w:trHeight w:val="420"/>
          <w:jc w:val="center"/>
        </w:trPr>
        <w:tc>
          <w:tcPr>
            <w:tcW w:w="4400" w:type="dxa"/>
          </w:tcPr>
          <w:p w:rsidR="008C39A4" w:rsidRPr="00497CAF" w:rsidRDefault="008C39A4" w:rsidP="00E24E02">
            <w:r w:rsidRPr="00497CAF">
              <w:t>Расходные материалы:</w:t>
            </w:r>
          </w:p>
        </w:tc>
        <w:tc>
          <w:tcPr>
            <w:tcW w:w="5239" w:type="dxa"/>
          </w:tcPr>
          <w:p w:rsidR="008C39A4" w:rsidRPr="00497CAF" w:rsidRDefault="00831CDC" w:rsidP="00A9312D">
            <w:pPr>
              <w:ind w:firstLine="0"/>
            </w:pPr>
            <w:r>
              <w:t>т</w:t>
            </w:r>
            <w:r w:rsidRPr="00260FC8">
              <w:t>кань хлопчатобумажная бельевая отбеленная</w:t>
            </w:r>
            <w:r w:rsidR="008C39A4" w:rsidRPr="00497CAF">
              <w:t xml:space="preserve">, спирт </w:t>
            </w:r>
            <w:proofErr w:type="spellStart"/>
            <w:r w:rsidR="008C39A4" w:rsidRPr="00497CAF">
              <w:t>ректифи</w:t>
            </w:r>
            <w:r w:rsidR="00E24E02">
              <w:t>ко</w:t>
            </w:r>
            <w:r w:rsidR="008C39A4" w:rsidRPr="00497CAF">
              <w:t>ванный</w:t>
            </w:r>
            <w:proofErr w:type="spellEnd"/>
            <w:r w:rsidR="00260FC8">
              <w:t xml:space="preserve"> </w:t>
            </w:r>
            <w:r w:rsidR="00A9312D" w:rsidRPr="00393EE2">
              <w:t>0,01 л</w:t>
            </w:r>
            <w:r w:rsidR="00A9312D">
              <w:t>.</w:t>
            </w:r>
          </w:p>
        </w:tc>
      </w:tr>
      <w:tr w:rsidR="008C39A4" w:rsidRPr="00497CAF" w:rsidTr="00E24E02">
        <w:trPr>
          <w:trHeight w:val="372"/>
          <w:jc w:val="center"/>
        </w:trPr>
        <w:tc>
          <w:tcPr>
            <w:tcW w:w="4400" w:type="dxa"/>
          </w:tcPr>
          <w:p w:rsidR="008C39A4" w:rsidRPr="00497CAF" w:rsidRDefault="008C39A4" w:rsidP="00E24E02">
            <w:r w:rsidRPr="00497CAF">
              <w:t>Трудозатраты:</w:t>
            </w:r>
          </w:p>
        </w:tc>
        <w:tc>
          <w:tcPr>
            <w:tcW w:w="5239" w:type="dxa"/>
          </w:tcPr>
          <w:p w:rsidR="008C39A4" w:rsidRPr="00497CAF" w:rsidRDefault="00DF4036" w:rsidP="00EB31ED">
            <w:pPr>
              <w:ind w:firstLine="0"/>
            </w:pPr>
            <w:r>
              <w:t>20 мин</w:t>
            </w:r>
            <w:r w:rsidR="00A9312D">
              <w:t>.</w:t>
            </w:r>
          </w:p>
        </w:tc>
      </w:tr>
      <w:tr w:rsidR="008C39A4" w:rsidRPr="00497CAF" w:rsidTr="00E24E02">
        <w:trPr>
          <w:trHeight w:val="372"/>
          <w:jc w:val="center"/>
        </w:trPr>
        <w:tc>
          <w:tcPr>
            <w:tcW w:w="9639" w:type="dxa"/>
            <w:gridSpan w:val="2"/>
            <w:vAlign w:val="center"/>
          </w:tcPr>
          <w:p w:rsidR="008C39A4" w:rsidRPr="00497CAF" w:rsidRDefault="008C39A4" w:rsidP="009C7113">
            <w:pPr>
              <w:pStyle w:val="a3"/>
              <w:ind w:firstLine="744"/>
            </w:pPr>
            <w:r w:rsidRPr="00497CAF">
              <w:t>Отключит</w:t>
            </w:r>
            <w:r>
              <w:t>ь</w:t>
            </w:r>
            <w:r w:rsidRPr="00497CAF">
              <w:t xml:space="preserve"> </w:t>
            </w:r>
            <w:r w:rsidR="00E24E02">
              <w:t>ПЭВМ</w:t>
            </w:r>
            <w:r w:rsidRPr="00497CAF">
              <w:t xml:space="preserve"> в следующем порядке:</w:t>
            </w:r>
          </w:p>
          <w:p w:rsidR="008C39A4" w:rsidRDefault="008C39A4" w:rsidP="009C7113">
            <w:pPr>
              <w:pStyle w:val="-1"/>
              <w:ind w:firstLine="1169"/>
            </w:pPr>
            <w:r w:rsidRPr="00E24E02">
              <w:t xml:space="preserve">отключить </w:t>
            </w:r>
            <w:r w:rsidR="00A9312D" w:rsidRPr="00497CAF">
              <w:t>электропитание</w:t>
            </w:r>
            <w:r w:rsidRPr="00E24E02">
              <w:t xml:space="preserve"> составных частей изделия;</w:t>
            </w:r>
          </w:p>
          <w:p w:rsidR="00A9312D" w:rsidRPr="00E24E02" w:rsidRDefault="00A9312D" w:rsidP="009C7113">
            <w:pPr>
              <w:pStyle w:val="-1"/>
              <w:ind w:firstLine="1169"/>
            </w:pPr>
            <w:r>
              <w:t>отключить ИБП от розетки сети электропитания;</w:t>
            </w:r>
          </w:p>
          <w:p w:rsidR="00082D6F" w:rsidRDefault="00A9312D" w:rsidP="009C7113">
            <w:pPr>
              <w:pStyle w:val="-1"/>
              <w:ind w:firstLine="1169"/>
            </w:pPr>
            <w:r>
              <w:t>отключить кабели электропитания монитора и системного блока от ИБП;</w:t>
            </w:r>
          </w:p>
          <w:p w:rsidR="00A9312D" w:rsidRDefault="00A9312D" w:rsidP="009C7113">
            <w:pPr>
              <w:pStyle w:val="-1"/>
              <w:ind w:firstLine="1169"/>
            </w:pPr>
            <w:r w:rsidRPr="00393EE2">
              <w:t xml:space="preserve">отсоединить </w:t>
            </w:r>
            <w:r>
              <w:t xml:space="preserve">кабель с разъёмом </w:t>
            </w:r>
            <w:r>
              <w:rPr>
                <w:lang w:val="en-US"/>
              </w:rPr>
              <w:t>DVI</w:t>
            </w:r>
            <w:r w:rsidRPr="00CA248C">
              <w:t>-</w:t>
            </w:r>
            <w:r>
              <w:rPr>
                <w:lang w:val="en-US"/>
              </w:rPr>
              <w:t>D</w:t>
            </w:r>
            <w:r>
              <w:t xml:space="preserve"> из состава монитора от монитора и от системного блока;</w:t>
            </w:r>
          </w:p>
          <w:p w:rsidR="00A9312D" w:rsidRDefault="00A9312D" w:rsidP="009C7113">
            <w:pPr>
              <w:pStyle w:val="-1"/>
              <w:ind w:firstLine="1169"/>
            </w:pPr>
            <w:r w:rsidRPr="00393EE2">
              <w:t>отсоединить</w:t>
            </w:r>
            <w:r>
              <w:t xml:space="preserve"> кабели клавиатуры и манипулятора «мышь» от системного блока.</w:t>
            </w:r>
          </w:p>
          <w:p w:rsidR="00F31024" w:rsidRPr="00497CAF" w:rsidRDefault="00F31024" w:rsidP="00F31024">
            <w:pPr>
              <w:pStyle w:val="-1"/>
              <w:numPr>
                <w:ilvl w:val="0"/>
                <w:numId w:val="0"/>
              </w:numPr>
              <w:ind w:left="1169"/>
            </w:pPr>
          </w:p>
        </w:tc>
      </w:tr>
      <w:tr w:rsidR="008C39A4" w:rsidRPr="00497CAF" w:rsidTr="00E24E02">
        <w:trPr>
          <w:trHeight w:val="372"/>
          <w:jc w:val="center"/>
        </w:trPr>
        <w:tc>
          <w:tcPr>
            <w:tcW w:w="9639" w:type="dxa"/>
            <w:gridSpan w:val="2"/>
            <w:vAlign w:val="center"/>
          </w:tcPr>
          <w:p w:rsidR="008C39A4" w:rsidRPr="00497CAF" w:rsidRDefault="00A9312D" w:rsidP="009C7113">
            <w:pPr>
              <w:pStyle w:val="a3"/>
              <w:ind w:firstLine="744"/>
            </w:pPr>
            <w:r>
              <w:lastRenderedPageBreak/>
              <w:t>О</w:t>
            </w:r>
            <w:r w:rsidR="008C39A4" w:rsidRPr="00497CAF">
              <w:t>чистит</w:t>
            </w:r>
            <w:r w:rsidR="008C39A4">
              <w:t>ь</w:t>
            </w:r>
            <w:r w:rsidR="008C39A4" w:rsidRPr="00497CAF">
              <w:t xml:space="preserve"> </w:t>
            </w:r>
            <w:r>
              <w:t>поверхности кабелей</w:t>
            </w:r>
            <w:r w:rsidR="008C39A4" w:rsidRPr="00497CAF">
              <w:t xml:space="preserve"> от пыли и грязи с помощью </w:t>
            </w:r>
            <w:r w:rsidR="00831CDC">
              <w:t>ткани</w:t>
            </w:r>
            <w:r w:rsidR="008C39A4" w:rsidRPr="00497CAF">
              <w:t xml:space="preserve">, </w:t>
            </w:r>
            <w:r w:rsidRPr="00393EE2">
              <w:t xml:space="preserve">смоченной спиртом </w:t>
            </w:r>
            <w:proofErr w:type="spellStart"/>
            <w:r w:rsidRPr="00393EE2">
              <w:t>ректифи</w:t>
            </w:r>
            <w:r w:rsidR="002A3931">
              <w:t>к</w:t>
            </w:r>
            <w:r w:rsidRPr="00393EE2">
              <w:t>ованным</w:t>
            </w:r>
            <w:proofErr w:type="spellEnd"/>
            <w:r>
              <w:t xml:space="preserve">, </w:t>
            </w:r>
            <w:r w:rsidR="008C39A4" w:rsidRPr="00497CAF">
              <w:t>провер</w:t>
            </w:r>
            <w:r w:rsidR="008C39A4">
              <w:t>ить</w:t>
            </w:r>
            <w:r w:rsidR="008C39A4" w:rsidRPr="00497CAF">
              <w:t xml:space="preserve"> отсутстви</w:t>
            </w:r>
            <w:r w:rsidR="00E24E02">
              <w:t>е механических повреждений разъё</w:t>
            </w:r>
            <w:r w:rsidR="008C39A4" w:rsidRPr="00497CAF">
              <w:t>мов, наличие и крепление маркировки на кабелях.</w:t>
            </w:r>
            <w:r w:rsidR="008C39A4">
              <w:t xml:space="preserve"> П</w:t>
            </w:r>
            <w:r w:rsidR="00E24E02">
              <w:t>роверить заделку кабелей и надё</w:t>
            </w:r>
            <w:r w:rsidR="008C39A4" w:rsidRPr="00983BA8">
              <w:t>жность крепления соединителей.</w:t>
            </w:r>
          </w:p>
        </w:tc>
      </w:tr>
      <w:tr w:rsidR="008C39A4" w:rsidRPr="00497CAF" w:rsidTr="00E24E02">
        <w:trPr>
          <w:trHeight w:val="372"/>
          <w:jc w:val="center"/>
        </w:trPr>
        <w:tc>
          <w:tcPr>
            <w:tcW w:w="9639" w:type="dxa"/>
            <w:gridSpan w:val="2"/>
            <w:vAlign w:val="center"/>
          </w:tcPr>
          <w:p w:rsidR="008C39A4" w:rsidRDefault="00E24E02" w:rsidP="009C7113">
            <w:pPr>
              <w:pStyle w:val="a3"/>
              <w:ind w:firstLine="744"/>
            </w:pPr>
            <w:r>
              <w:t>Поочерёдно под</w:t>
            </w:r>
            <w:r w:rsidR="008C39A4" w:rsidRPr="00662C2E">
              <w:t xml:space="preserve">соединить </w:t>
            </w:r>
            <w:r w:rsidR="00A9312D">
              <w:t xml:space="preserve">кабели клавиатуры и манипулятора «мышь» к системному блоку, кабель с разъёмом </w:t>
            </w:r>
            <w:r w:rsidR="00A9312D">
              <w:rPr>
                <w:lang w:val="en-US"/>
              </w:rPr>
              <w:t>DVI</w:t>
            </w:r>
            <w:r w:rsidR="00A9312D" w:rsidRPr="00CA248C">
              <w:t>-</w:t>
            </w:r>
            <w:r w:rsidR="00A9312D">
              <w:rPr>
                <w:lang w:val="en-US"/>
              </w:rPr>
              <w:t>D</w:t>
            </w:r>
            <w:r w:rsidR="00A9312D">
              <w:t xml:space="preserve"> из состава монитора к монитору и к системному блоку, кабель электропитания монитора и системного блока к ИБП</w:t>
            </w:r>
            <w:r w:rsidR="008C39A4" w:rsidRPr="00497CAF">
              <w:t>.</w:t>
            </w:r>
            <w:r w:rsidR="00A9312D">
              <w:t xml:space="preserve"> Кабель электропитания ИБП подключить к розетке сети электропитания.</w:t>
            </w:r>
          </w:p>
          <w:p w:rsidR="008C39A4" w:rsidRPr="00497CAF" w:rsidRDefault="008C39A4" w:rsidP="009C7113">
            <w:pPr>
              <w:pStyle w:val="a3"/>
              <w:ind w:firstLine="744"/>
            </w:pPr>
            <w:r w:rsidRPr="00497CAF">
              <w:t>Включит</w:t>
            </w:r>
            <w:r>
              <w:t>ь</w:t>
            </w:r>
            <w:r w:rsidRPr="00497CAF">
              <w:t xml:space="preserve"> </w:t>
            </w:r>
            <w:r w:rsidR="00A9312D">
              <w:t xml:space="preserve">составные части изделия в указанной последовательности: </w:t>
            </w:r>
            <w:r w:rsidR="00A9312D" w:rsidRPr="00633388">
              <w:rPr>
                <w:spacing w:val="-4"/>
              </w:rPr>
              <w:t>ИБП</w:t>
            </w:r>
            <w:r w:rsidR="00A9312D">
              <w:t>, монитор, системный блок.</w:t>
            </w:r>
          </w:p>
        </w:tc>
      </w:tr>
      <w:tr w:rsidR="008C39A4" w:rsidRPr="00497CAF" w:rsidTr="00E24E02">
        <w:trPr>
          <w:trHeight w:val="372"/>
          <w:jc w:val="center"/>
        </w:trPr>
        <w:tc>
          <w:tcPr>
            <w:tcW w:w="9639" w:type="dxa"/>
            <w:gridSpan w:val="2"/>
            <w:vAlign w:val="center"/>
          </w:tcPr>
          <w:p w:rsidR="008C39A4" w:rsidRPr="00497CAF" w:rsidRDefault="008C39A4" w:rsidP="008227BF">
            <w:r w:rsidRPr="00E24E02">
              <w:rPr>
                <w:spacing w:val="60"/>
              </w:rPr>
              <w:t>Примечание</w:t>
            </w:r>
            <w:r w:rsidRPr="00497CAF">
              <w:t xml:space="preserve"> – </w:t>
            </w:r>
            <w:r>
              <w:t>П</w:t>
            </w:r>
            <w:r w:rsidRPr="00497CAF">
              <w:t>ри необходимости устранит</w:t>
            </w:r>
            <w:r>
              <w:t>ь</w:t>
            </w:r>
            <w:r w:rsidRPr="00497CAF">
              <w:t xml:space="preserve"> выявленные недостатки.</w:t>
            </w:r>
          </w:p>
        </w:tc>
      </w:tr>
      <w:tr w:rsidR="008C39A4" w:rsidRPr="00497CAF" w:rsidTr="00E24E02">
        <w:trPr>
          <w:trHeight w:val="372"/>
          <w:jc w:val="center"/>
        </w:trPr>
        <w:tc>
          <w:tcPr>
            <w:tcW w:w="9639" w:type="dxa"/>
            <w:gridSpan w:val="2"/>
            <w:vAlign w:val="center"/>
          </w:tcPr>
          <w:p w:rsidR="008C39A4" w:rsidRPr="00497CAF" w:rsidRDefault="008C39A4" w:rsidP="008227BF"/>
        </w:tc>
      </w:tr>
    </w:tbl>
    <w:p w:rsidR="008C39A4" w:rsidRDefault="008C39A4" w:rsidP="008227BF">
      <w:r w:rsidRPr="00497CAF">
        <w:t>Технологическая карта №</w:t>
      </w:r>
      <w:r>
        <w:t xml:space="preserve"> 3</w:t>
      </w:r>
    </w:p>
    <w:p w:rsidR="008C39A4" w:rsidRPr="00497CAF" w:rsidRDefault="008C39A4" w:rsidP="008227BF"/>
    <w:p w:rsidR="008C39A4" w:rsidRDefault="006A1338" w:rsidP="008227BF">
      <w:r>
        <w:rPr>
          <w:color w:val="000000"/>
          <w:spacing w:val="-1"/>
        </w:rPr>
        <w:t>Чистка экрана монитора</w:t>
      </w:r>
      <w:r w:rsidR="00A9312D">
        <w:rPr>
          <w:color w:val="000000"/>
          <w:spacing w:val="-1"/>
        </w:rPr>
        <w:t>,</w:t>
      </w:r>
      <w:r>
        <w:rPr>
          <w:color w:val="000000"/>
          <w:spacing w:val="-1"/>
        </w:rPr>
        <w:t xml:space="preserve"> </w:t>
      </w:r>
      <w:r w:rsidR="00A9312D" w:rsidRPr="00123D43">
        <w:t>клавиатуры</w:t>
      </w:r>
      <w:r w:rsidR="00A9312D">
        <w:t xml:space="preserve"> и манипулятора «мышь»</w:t>
      </w:r>
      <w:r w:rsidR="008C39A4">
        <w:rPr>
          <w:color w:val="000000"/>
          <w:spacing w:val="-1"/>
        </w:rPr>
        <w:t>.</w:t>
      </w:r>
    </w:p>
    <w:p w:rsidR="008C39A4" w:rsidRDefault="008C39A4" w:rsidP="00C65D74">
      <w:pPr>
        <w:ind w:firstLine="717"/>
      </w:pPr>
    </w:p>
    <w:tbl>
      <w:tblPr>
        <w:tblW w:w="9639" w:type="dxa"/>
        <w:jc w:val="center"/>
        <w:tblInd w:w="258" w:type="dxa"/>
        <w:tblLayout w:type="fixed"/>
        <w:tblLook w:val="01E0"/>
      </w:tblPr>
      <w:tblGrid>
        <w:gridCol w:w="4400"/>
        <w:gridCol w:w="5239"/>
      </w:tblGrid>
      <w:tr w:rsidR="008C39A4" w:rsidRPr="00497CAF" w:rsidTr="00596B8C">
        <w:trPr>
          <w:jc w:val="center"/>
        </w:trPr>
        <w:tc>
          <w:tcPr>
            <w:tcW w:w="4400" w:type="dxa"/>
          </w:tcPr>
          <w:p w:rsidR="008C39A4" w:rsidRPr="00497CAF" w:rsidRDefault="008C39A4" w:rsidP="00E24E02">
            <w:r w:rsidRPr="00497CAF">
              <w:t>Средства измерения:</w:t>
            </w:r>
          </w:p>
        </w:tc>
        <w:tc>
          <w:tcPr>
            <w:tcW w:w="5239" w:type="dxa"/>
          </w:tcPr>
          <w:p w:rsidR="008C39A4" w:rsidRPr="00497CAF" w:rsidRDefault="008C39A4" w:rsidP="00194B01">
            <w:pPr>
              <w:ind w:firstLine="0"/>
            </w:pPr>
            <w:r w:rsidRPr="00497CAF">
              <w:t>нет</w:t>
            </w:r>
            <w:r>
              <w:t>.</w:t>
            </w:r>
          </w:p>
        </w:tc>
      </w:tr>
      <w:tr w:rsidR="008C39A4" w:rsidRPr="00497CAF" w:rsidTr="00596B8C">
        <w:trPr>
          <w:trHeight w:val="295"/>
          <w:jc w:val="center"/>
        </w:trPr>
        <w:tc>
          <w:tcPr>
            <w:tcW w:w="4400" w:type="dxa"/>
          </w:tcPr>
          <w:p w:rsidR="008C39A4" w:rsidRPr="00497CAF" w:rsidRDefault="008C39A4" w:rsidP="00E24E02">
            <w:r w:rsidRPr="00497CAF">
              <w:t>Инструмент:</w:t>
            </w:r>
          </w:p>
        </w:tc>
        <w:tc>
          <w:tcPr>
            <w:tcW w:w="5239" w:type="dxa"/>
          </w:tcPr>
          <w:p w:rsidR="008C39A4" w:rsidRPr="00497CAF" w:rsidRDefault="006A1338" w:rsidP="00194B01">
            <w:pPr>
              <w:ind w:firstLine="0"/>
            </w:pPr>
            <w:r w:rsidRPr="00497CAF">
              <w:t>нет</w:t>
            </w:r>
            <w:r>
              <w:t>.</w:t>
            </w:r>
          </w:p>
        </w:tc>
      </w:tr>
      <w:tr w:rsidR="008C39A4" w:rsidRPr="00497CAF" w:rsidTr="00596B8C">
        <w:trPr>
          <w:trHeight w:val="420"/>
          <w:jc w:val="center"/>
        </w:trPr>
        <w:tc>
          <w:tcPr>
            <w:tcW w:w="4400" w:type="dxa"/>
          </w:tcPr>
          <w:p w:rsidR="008C39A4" w:rsidRPr="00497CAF" w:rsidRDefault="008C39A4" w:rsidP="00E24E02">
            <w:r w:rsidRPr="00497CAF">
              <w:t>Расходные материалы:</w:t>
            </w:r>
          </w:p>
        </w:tc>
        <w:tc>
          <w:tcPr>
            <w:tcW w:w="5239" w:type="dxa"/>
          </w:tcPr>
          <w:p w:rsidR="008C39A4" w:rsidRPr="00497CAF" w:rsidRDefault="00260FC8" w:rsidP="00260FC8">
            <w:pPr>
              <w:ind w:firstLine="0"/>
            </w:pPr>
            <w:r>
              <w:t xml:space="preserve">влажные салфетки для ухода за </w:t>
            </w:r>
            <w:r>
              <w:rPr>
                <w:lang w:val="en-US"/>
              </w:rPr>
              <w:t>LCD</w:t>
            </w:r>
            <w:r w:rsidRPr="00260FC8">
              <w:t>/</w:t>
            </w:r>
            <w:r>
              <w:rPr>
                <w:lang w:val="en-US"/>
              </w:rPr>
              <w:t>TFT</w:t>
            </w:r>
            <w:r w:rsidRPr="00260FC8">
              <w:t xml:space="preserve"> </w:t>
            </w:r>
            <w:r>
              <w:t xml:space="preserve">экранами, </w:t>
            </w:r>
            <w:r w:rsidR="00A9312D">
              <w:t>влажные салфетки для пластиковых поверхностей</w:t>
            </w:r>
            <w:r w:rsidR="008C39A4">
              <w:t>.</w:t>
            </w:r>
          </w:p>
        </w:tc>
      </w:tr>
      <w:tr w:rsidR="008C39A4" w:rsidRPr="00497CAF" w:rsidTr="00596B8C">
        <w:trPr>
          <w:trHeight w:val="372"/>
          <w:jc w:val="center"/>
        </w:trPr>
        <w:tc>
          <w:tcPr>
            <w:tcW w:w="4400" w:type="dxa"/>
          </w:tcPr>
          <w:p w:rsidR="008C39A4" w:rsidRPr="00497CAF" w:rsidRDefault="008C39A4" w:rsidP="00E24E02">
            <w:r w:rsidRPr="00497CAF">
              <w:t>Трудозатраты:</w:t>
            </w:r>
          </w:p>
        </w:tc>
        <w:tc>
          <w:tcPr>
            <w:tcW w:w="5239" w:type="dxa"/>
          </w:tcPr>
          <w:p w:rsidR="008C39A4" w:rsidRPr="00497CAF" w:rsidRDefault="00DF4036" w:rsidP="00EB31ED">
            <w:pPr>
              <w:ind w:firstLine="0"/>
            </w:pPr>
            <w:r>
              <w:t>20 мин</w:t>
            </w:r>
            <w:r w:rsidR="00A9312D">
              <w:t>.</w:t>
            </w:r>
          </w:p>
        </w:tc>
      </w:tr>
      <w:tr w:rsidR="008C39A4" w:rsidRPr="00497CAF" w:rsidTr="00596B8C">
        <w:trPr>
          <w:trHeight w:val="372"/>
          <w:jc w:val="center"/>
        </w:trPr>
        <w:tc>
          <w:tcPr>
            <w:tcW w:w="9639" w:type="dxa"/>
            <w:gridSpan w:val="2"/>
            <w:vAlign w:val="center"/>
          </w:tcPr>
          <w:p w:rsidR="008C39A4" w:rsidRPr="00497CAF" w:rsidRDefault="008C39A4" w:rsidP="009C7113">
            <w:pPr>
              <w:pStyle w:val="a3"/>
              <w:numPr>
                <w:ilvl w:val="0"/>
                <w:numId w:val="68"/>
              </w:numPr>
              <w:ind w:left="35" w:firstLine="567"/>
            </w:pPr>
            <w:r w:rsidRPr="00497CAF">
              <w:t>Отключит</w:t>
            </w:r>
            <w:r>
              <w:t>ь</w:t>
            </w:r>
            <w:r w:rsidRPr="00497CAF">
              <w:t xml:space="preserve"> электропитание </w:t>
            </w:r>
            <w:r w:rsidR="00A9312D">
              <w:t xml:space="preserve">системного блока и </w:t>
            </w:r>
            <w:r>
              <w:t>монитора.</w:t>
            </w:r>
          </w:p>
        </w:tc>
      </w:tr>
      <w:tr w:rsidR="008C39A4" w:rsidRPr="00497CAF" w:rsidTr="00596B8C">
        <w:trPr>
          <w:trHeight w:val="372"/>
          <w:jc w:val="center"/>
        </w:trPr>
        <w:tc>
          <w:tcPr>
            <w:tcW w:w="9639" w:type="dxa"/>
            <w:gridSpan w:val="2"/>
            <w:vAlign w:val="center"/>
          </w:tcPr>
          <w:p w:rsidR="00260FC8" w:rsidRDefault="008E53E1" w:rsidP="009C7113">
            <w:pPr>
              <w:pStyle w:val="a3"/>
              <w:ind w:left="35" w:firstLine="567"/>
            </w:pPr>
            <w:r>
              <w:t xml:space="preserve">Протереть экран монитор влажными салфетками для ухода за </w:t>
            </w:r>
            <w:r>
              <w:rPr>
                <w:lang w:val="en-US"/>
              </w:rPr>
              <w:t>LCD</w:t>
            </w:r>
            <w:r w:rsidRPr="00260FC8">
              <w:t>/</w:t>
            </w:r>
            <w:r>
              <w:rPr>
                <w:lang w:val="en-US"/>
              </w:rPr>
              <w:t>TFT</w:t>
            </w:r>
            <w:r w:rsidRPr="00260FC8">
              <w:t xml:space="preserve"> </w:t>
            </w:r>
            <w:r>
              <w:t>экранами, корпус монитора влажными салфетками для пластиковых поверхностей.</w:t>
            </w:r>
          </w:p>
          <w:p w:rsidR="00260FC8" w:rsidRDefault="00260FC8" w:rsidP="009C7113">
            <w:pPr>
              <w:pStyle w:val="a3"/>
              <w:ind w:left="35" w:firstLine="567"/>
            </w:pPr>
            <w:r>
              <w:t xml:space="preserve">Протереть клавиатуру </w:t>
            </w:r>
            <w:r w:rsidR="00A9312D">
              <w:t>влажными салфетками для пластиковых поверхностей</w:t>
            </w:r>
            <w:r>
              <w:t>.</w:t>
            </w:r>
          </w:p>
          <w:p w:rsidR="008C39A4" w:rsidRPr="00497CAF" w:rsidRDefault="00A9312D" w:rsidP="009C7113">
            <w:pPr>
              <w:pStyle w:val="a3"/>
              <w:ind w:left="35" w:firstLine="567"/>
            </w:pPr>
            <w:r>
              <w:t>Протереть манипулятор «мышь» влажными салфетками для пластиковых поверхностей.</w:t>
            </w:r>
          </w:p>
        </w:tc>
      </w:tr>
      <w:tr w:rsidR="008C39A4" w:rsidRPr="00497CAF" w:rsidTr="00596B8C">
        <w:trPr>
          <w:trHeight w:val="372"/>
          <w:jc w:val="center"/>
        </w:trPr>
        <w:tc>
          <w:tcPr>
            <w:tcW w:w="9639" w:type="dxa"/>
            <w:gridSpan w:val="2"/>
            <w:vAlign w:val="center"/>
          </w:tcPr>
          <w:p w:rsidR="008C39A4" w:rsidRPr="00497CAF" w:rsidRDefault="008C39A4" w:rsidP="009C7113">
            <w:pPr>
              <w:pStyle w:val="a3"/>
              <w:ind w:left="35" w:firstLine="567"/>
            </w:pPr>
            <w:r>
              <w:t xml:space="preserve">Включить </w:t>
            </w:r>
            <w:r w:rsidR="006A1338" w:rsidRPr="00497CAF">
              <w:t>электропитание</w:t>
            </w:r>
            <w:r>
              <w:t xml:space="preserve"> монитора</w:t>
            </w:r>
            <w:r w:rsidR="00A9312D">
              <w:t xml:space="preserve"> и системного блока</w:t>
            </w:r>
            <w:r w:rsidRPr="00497CAF">
              <w:t>.</w:t>
            </w:r>
          </w:p>
        </w:tc>
      </w:tr>
      <w:tr w:rsidR="008C39A4" w:rsidRPr="00497CAF" w:rsidTr="00596B8C">
        <w:trPr>
          <w:trHeight w:val="372"/>
          <w:jc w:val="center"/>
        </w:trPr>
        <w:tc>
          <w:tcPr>
            <w:tcW w:w="9639" w:type="dxa"/>
            <w:gridSpan w:val="2"/>
            <w:vAlign w:val="center"/>
          </w:tcPr>
          <w:p w:rsidR="00A9312D" w:rsidRDefault="006A1338" w:rsidP="00A9312D">
            <w:pPr>
              <w:rPr>
                <w:spacing w:val="60"/>
              </w:rPr>
            </w:pPr>
            <w:r w:rsidRPr="00E24E02">
              <w:rPr>
                <w:spacing w:val="60"/>
              </w:rPr>
              <w:t>Примечани</w:t>
            </w:r>
            <w:r w:rsidR="00A9312D">
              <w:rPr>
                <w:spacing w:val="60"/>
              </w:rPr>
              <w:t>я</w:t>
            </w:r>
          </w:p>
          <w:p w:rsidR="008C39A4" w:rsidRDefault="008C39A4" w:rsidP="00063FE3">
            <w:pPr>
              <w:pStyle w:val="a7"/>
              <w:numPr>
                <w:ilvl w:val="0"/>
                <w:numId w:val="22"/>
              </w:numPr>
            </w:pPr>
            <w:r>
              <w:t>П</w:t>
            </w:r>
            <w:r w:rsidRPr="00497CAF">
              <w:t>ри необходимости устранит</w:t>
            </w:r>
            <w:r>
              <w:t>ь</w:t>
            </w:r>
            <w:r w:rsidRPr="00497CAF">
              <w:t xml:space="preserve"> выявленные недостатки.</w:t>
            </w:r>
          </w:p>
          <w:p w:rsidR="00A9312D" w:rsidRPr="00497CAF" w:rsidRDefault="00A9312D" w:rsidP="00063FE3">
            <w:pPr>
              <w:pStyle w:val="a7"/>
              <w:numPr>
                <w:ilvl w:val="0"/>
                <w:numId w:val="22"/>
              </w:numPr>
            </w:pPr>
            <w:r>
              <w:t>Не допускается использовать для протирки жесткие металлизированные ткани и химически активные вещества. Необходимо предотвратить попадание моющего средства внутрь монитора и клавиатуры, так как это может вывести их из строя.</w:t>
            </w:r>
          </w:p>
        </w:tc>
      </w:tr>
      <w:tr w:rsidR="008C39A4" w:rsidRPr="00497CAF" w:rsidTr="00596B8C">
        <w:trPr>
          <w:trHeight w:val="372"/>
          <w:jc w:val="center"/>
        </w:trPr>
        <w:tc>
          <w:tcPr>
            <w:tcW w:w="9639" w:type="dxa"/>
            <w:gridSpan w:val="2"/>
            <w:vAlign w:val="center"/>
          </w:tcPr>
          <w:p w:rsidR="008C39A4" w:rsidRPr="00497CAF" w:rsidRDefault="008C39A4" w:rsidP="00596B8C">
            <w:pPr>
              <w:ind w:firstLine="743"/>
            </w:pPr>
          </w:p>
        </w:tc>
      </w:tr>
    </w:tbl>
    <w:p w:rsidR="008C39A4" w:rsidRDefault="008C39A4" w:rsidP="008C39A4">
      <w:r w:rsidRPr="00497CAF">
        <w:t>Технологическая карта №</w:t>
      </w:r>
      <w:r>
        <w:t xml:space="preserve"> 4</w:t>
      </w:r>
    </w:p>
    <w:p w:rsidR="008C39A4" w:rsidRPr="00497CAF" w:rsidRDefault="008C39A4" w:rsidP="008C39A4"/>
    <w:p w:rsidR="008C39A4" w:rsidRDefault="008C39A4" w:rsidP="008C39A4">
      <w:r>
        <w:rPr>
          <w:color w:val="000000"/>
          <w:spacing w:val="-1"/>
        </w:rPr>
        <w:t>Проверка качества заземления</w:t>
      </w:r>
      <w:r w:rsidR="00A9312D">
        <w:rPr>
          <w:color w:val="000000"/>
          <w:spacing w:val="-1"/>
        </w:rPr>
        <w:t xml:space="preserve"> изделия</w:t>
      </w:r>
      <w:r>
        <w:rPr>
          <w:color w:val="000000"/>
          <w:spacing w:val="-1"/>
        </w:rPr>
        <w:t>.</w:t>
      </w:r>
    </w:p>
    <w:p w:rsidR="008C39A4" w:rsidRDefault="008C39A4" w:rsidP="008C39A4"/>
    <w:tbl>
      <w:tblPr>
        <w:tblW w:w="9639" w:type="dxa"/>
        <w:jc w:val="center"/>
        <w:tblInd w:w="258" w:type="dxa"/>
        <w:tblLayout w:type="fixed"/>
        <w:tblLook w:val="01E0"/>
      </w:tblPr>
      <w:tblGrid>
        <w:gridCol w:w="4400"/>
        <w:gridCol w:w="5239"/>
      </w:tblGrid>
      <w:tr w:rsidR="008C39A4" w:rsidRPr="00497CAF" w:rsidTr="004A487E">
        <w:trPr>
          <w:jc w:val="center"/>
        </w:trPr>
        <w:tc>
          <w:tcPr>
            <w:tcW w:w="4400" w:type="dxa"/>
          </w:tcPr>
          <w:p w:rsidR="008C39A4" w:rsidRPr="00497CAF" w:rsidRDefault="008C39A4" w:rsidP="004A487E">
            <w:r w:rsidRPr="00497CAF">
              <w:t>Средства измерения:</w:t>
            </w:r>
          </w:p>
        </w:tc>
        <w:tc>
          <w:tcPr>
            <w:tcW w:w="5239" w:type="dxa"/>
          </w:tcPr>
          <w:p w:rsidR="008C39A4" w:rsidRPr="00497CAF" w:rsidRDefault="008C39A4" w:rsidP="00194B01">
            <w:pPr>
              <w:ind w:firstLine="0"/>
            </w:pPr>
            <w:r w:rsidRPr="00497CAF">
              <w:t>нет</w:t>
            </w:r>
            <w:r>
              <w:t>.</w:t>
            </w:r>
          </w:p>
        </w:tc>
      </w:tr>
      <w:tr w:rsidR="008C39A4" w:rsidRPr="00497CAF" w:rsidTr="004A487E">
        <w:trPr>
          <w:trHeight w:val="295"/>
          <w:jc w:val="center"/>
        </w:trPr>
        <w:tc>
          <w:tcPr>
            <w:tcW w:w="4400" w:type="dxa"/>
          </w:tcPr>
          <w:p w:rsidR="008C39A4" w:rsidRPr="00497CAF" w:rsidRDefault="008C39A4" w:rsidP="004A487E">
            <w:r w:rsidRPr="00497CAF">
              <w:t>Инструмент:</w:t>
            </w:r>
          </w:p>
        </w:tc>
        <w:tc>
          <w:tcPr>
            <w:tcW w:w="5239" w:type="dxa"/>
          </w:tcPr>
          <w:p w:rsidR="008C39A4" w:rsidRPr="00497CAF" w:rsidRDefault="00C27844" w:rsidP="00194B01">
            <w:pPr>
              <w:ind w:firstLine="0"/>
            </w:pPr>
            <w:r w:rsidRPr="00497CAF">
              <w:t>нет</w:t>
            </w:r>
            <w:r>
              <w:t>.</w:t>
            </w:r>
          </w:p>
        </w:tc>
      </w:tr>
      <w:tr w:rsidR="008C39A4" w:rsidRPr="00497CAF" w:rsidTr="004A487E">
        <w:trPr>
          <w:trHeight w:val="420"/>
          <w:jc w:val="center"/>
        </w:trPr>
        <w:tc>
          <w:tcPr>
            <w:tcW w:w="4400" w:type="dxa"/>
          </w:tcPr>
          <w:p w:rsidR="008C39A4" w:rsidRPr="00497CAF" w:rsidRDefault="008C39A4" w:rsidP="004A487E">
            <w:r w:rsidRPr="00497CAF">
              <w:t>Расходные материалы:</w:t>
            </w:r>
          </w:p>
        </w:tc>
        <w:tc>
          <w:tcPr>
            <w:tcW w:w="5239" w:type="dxa"/>
          </w:tcPr>
          <w:p w:rsidR="008C39A4" w:rsidRPr="00497CAF" w:rsidRDefault="008C39A4" w:rsidP="00194B01">
            <w:pPr>
              <w:ind w:firstLine="0"/>
            </w:pPr>
            <w:r>
              <w:t>нет.</w:t>
            </w:r>
          </w:p>
        </w:tc>
      </w:tr>
      <w:tr w:rsidR="008C39A4" w:rsidRPr="00497CAF" w:rsidTr="004A487E">
        <w:trPr>
          <w:trHeight w:val="372"/>
          <w:jc w:val="center"/>
        </w:trPr>
        <w:tc>
          <w:tcPr>
            <w:tcW w:w="4400" w:type="dxa"/>
          </w:tcPr>
          <w:p w:rsidR="008C39A4" w:rsidRPr="00497CAF" w:rsidRDefault="008C39A4" w:rsidP="004A487E">
            <w:r w:rsidRPr="00497CAF">
              <w:t>Трудозатраты:</w:t>
            </w:r>
          </w:p>
        </w:tc>
        <w:tc>
          <w:tcPr>
            <w:tcW w:w="5239" w:type="dxa"/>
          </w:tcPr>
          <w:p w:rsidR="008C39A4" w:rsidRPr="00497CAF" w:rsidRDefault="00A9312D" w:rsidP="00EB31ED">
            <w:pPr>
              <w:ind w:firstLine="0"/>
            </w:pPr>
            <w:r>
              <w:t>4</w:t>
            </w:r>
            <w:r w:rsidR="008C39A4" w:rsidRPr="00497CAF">
              <w:t>0 ми</w:t>
            </w:r>
            <w:r w:rsidR="00EB31ED">
              <w:t>н</w:t>
            </w:r>
            <w:r w:rsidR="008C39A4">
              <w:t>.</w:t>
            </w:r>
          </w:p>
        </w:tc>
      </w:tr>
      <w:tr w:rsidR="008C39A4" w:rsidRPr="00497CAF" w:rsidTr="004A487E">
        <w:trPr>
          <w:trHeight w:val="372"/>
          <w:jc w:val="center"/>
        </w:trPr>
        <w:tc>
          <w:tcPr>
            <w:tcW w:w="9639" w:type="dxa"/>
            <w:gridSpan w:val="2"/>
            <w:vAlign w:val="center"/>
          </w:tcPr>
          <w:p w:rsidR="004A487E" w:rsidRPr="00497CAF" w:rsidRDefault="00A9312D" w:rsidP="00EB2B9D">
            <w:r>
              <w:t>Проверить надёжность соединения заземляющих контактов электрической розетки, от которой получает электропитание ИБП, с защитным заземлением (проверку должен проводить специально обученный персонал эксплуатирующей организации, имеющий соответствующий допуск и необходимое оборудование и приспособления).</w:t>
            </w:r>
          </w:p>
        </w:tc>
      </w:tr>
      <w:tr w:rsidR="008C39A4" w:rsidRPr="00497CAF" w:rsidTr="004A487E">
        <w:trPr>
          <w:trHeight w:val="372"/>
          <w:jc w:val="center"/>
        </w:trPr>
        <w:tc>
          <w:tcPr>
            <w:tcW w:w="9639" w:type="dxa"/>
            <w:gridSpan w:val="2"/>
            <w:vAlign w:val="center"/>
          </w:tcPr>
          <w:p w:rsidR="008C39A4" w:rsidRPr="00497CAF" w:rsidRDefault="004A487E" w:rsidP="004A487E">
            <w:r w:rsidRPr="00E24E02">
              <w:rPr>
                <w:spacing w:val="60"/>
              </w:rPr>
              <w:t>Примечание</w:t>
            </w:r>
            <w:r w:rsidR="008C39A4" w:rsidRPr="00497CAF">
              <w:t xml:space="preserve"> – </w:t>
            </w:r>
            <w:r w:rsidR="008C39A4">
              <w:t>П</w:t>
            </w:r>
            <w:r w:rsidR="008C39A4" w:rsidRPr="00497CAF">
              <w:t>ри необходимости устранит</w:t>
            </w:r>
            <w:r w:rsidR="008C39A4">
              <w:t>ь</w:t>
            </w:r>
            <w:r w:rsidR="008C39A4" w:rsidRPr="00497CAF">
              <w:t xml:space="preserve"> выявленные недостатки.</w:t>
            </w:r>
          </w:p>
        </w:tc>
      </w:tr>
    </w:tbl>
    <w:p w:rsidR="008C39A4" w:rsidRDefault="008C39A4" w:rsidP="008C39A4">
      <w:r w:rsidRPr="00497CAF">
        <w:lastRenderedPageBreak/>
        <w:t>Технологическая карта №</w:t>
      </w:r>
      <w:r>
        <w:t xml:space="preserve"> 5</w:t>
      </w:r>
    </w:p>
    <w:p w:rsidR="008C39A4" w:rsidRPr="00497CAF" w:rsidRDefault="008C39A4" w:rsidP="008C39A4"/>
    <w:p w:rsidR="008C39A4" w:rsidRDefault="008C39A4" w:rsidP="008C39A4">
      <w:r w:rsidRPr="00497CAF">
        <w:t xml:space="preserve">Проверка работоспособности </w:t>
      </w:r>
      <w:r w:rsidR="00DF4036">
        <w:t>аппаратных средств, входящих в состав изделия</w:t>
      </w:r>
      <w:r>
        <w:t>.</w:t>
      </w:r>
    </w:p>
    <w:p w:rsidR="008C39A4" w:rsidRPr="00497CAF" w:rsidRDefault="008C39A4" w:rsidP="008C39A4"/>
    <w:tbl>
      <w:tblPr>
        <w:tblW w:w="0" w:type="auto"/>
        <w:jc w:val="center"/>
        <w:tblLayout w:type="fixed"/>
        <w:tblLook w:val="01E0"/>
      </w:tblPr>
      <w:tblGrid>
        <w:gridCol w:w="4400"/>
        <w:gridCol w:w="5239"/>
      </w:tblGrid>
      <w:tr w:rsidR="008C39A4" w:rsidRPr="00497CAF" w:rsidTr="00237F9D">
        <w:trPr>
          <w:trHeight w:val="454"/>
          <w:jc w:val="center"/>
        </w:trPr>
        <w:tc>
          <w:tcPr>
            <w:tcW w:w="4400" w:type="dxa"/>
            <w:vAlign w:val="center"/>
          </w:tcPr>
          <w:p w:rsidR="008C39A4" w:rsidRPr="00497CAF" w:rsidRDefault="008C39A4" w:rsidP="00596B8C">
            <w:r w:rsidRPr="00497CAF">
              <w:t>Средства измерения:</w:t>
            </w:r>
          </w:p>
        </w:tc>
        <w:tc>
          <w:tcPr>
            <w:tcW w:w="5239" w:type="dxa"/>
            <w:vAlign w:val="center"/>
          </w:tcPr>
          <w:p w:rsidR="008C39A4" w:rsidRPr="00497CAF" w:rsidRDefault="008C39A4" w:rsidP="00194B01">
            <w:pPr>
              <w:ind w:firstLine="0"/>
            </w:pPr>
            <w:r>
              <w:t>нет.</w:t>
            </w:r>
          </w:p>
        </w:tc>
      </w:tr>
      <w:tr w:rsidR="008C39A4" w:rsidRPr="00497CAF" w:rsidTr="00237F9D">
        <w:trPr>
          <w:trHeight w:val="454"/>
          <w:jc w:val="center"/>
        </w:trPr>
        <w:tc>
          <w:tcPr>
            <w:tcW w:w="4400" w:type="dxa"/>
            <w:vAlign w:val="center"/>
          </w:tcPr>
          <w:p w:rsidR="008C39A4" w:rsidRPr="00497CAF" w:rsidRDefault="008C39A4" w:rsidP="00596B8C">
            <w:r w:rsidRPr="00497CAF">
              <w:t>Инструмент:</w:t>
            </w:r>
          </w:p>
        </w:tc>
        <w:tc>
          <w:tcPr>
            <w:tcW w:w="5239" w:type="dxa"/>
            <w:vAlign w:val="center"/>
          </w:tcPr>
          <w:p w:rsidR="008C39A4" w:rsidRPr="00497CAF" w:rsidRDefault="008C39A4" w:rsidP="00194B01">
            <w:pPr>
              <w:ind w:firstLine="0"/>
            </w:pPr>
            <w:r>
              <w:t>н</w:t>
            </w:r>
            <w:r w:rsidRPr="00497CAF">
              <w:t>ет</w:t>
            </w:r>
            <w:r>
              <w:t>.</w:t>
            </w:r>
          </w:p>
        </w:tc>
      </w:tr>
      <w:tr w:rsidR="008C39A4" w:rsidRPr="00497CAF" w:rsidTr="00237F9D">
        <w:trPr>
          <w:trHeight w:val="454"/>
          <w:jc w:val="center"/>
        </w:trPr>
        <w:tc>
          <w:tcPr>
            <w:tcW w:w="4400" w:type="dxa"/>
          </w:tcPr>
          <w:p w:rsidR="008C39A4" w:rsidRPr="00497CAF" w:rsidRDefault="008C39A4" w:rsidP="00596B8C">
            <w:r w:rsidRPr="00497CAF">
              <w:t>Расходные материалы:</w:t>
            </w:r>
          </w:p>
        </w:tc>
        <w:tc>
          <w:tcPr>
            <w:tcW w:w="5239" w:type="dxa"/>
          </w:tcPr>
          <w:p w:rsidR="008C39A4" w:rsidRPr="00497CAF" w:rsidRDefault="008C39A4" w:rsidP="00194B01">
            <w:pPr>
              <w:ind w:firstLine="0"/>
            </w:pPr>
            <w:r>
              <w:t>н</w:t>
            </w:r>
            <w:r w:rsidRPr="00497CAF">
              <w:t>ет</w:t>
            </w:r>
            <w:r>
              <w:t>.</w:t>
            </w:r>
          </w:p>
        </w:tc>
      </w:tr>
      <w:tr w:rsidR="008C39A4" w:rsidRPr="00497CAF" w:rsidTr="00237F9D">
        <w:trPr>
          <w:trHeight w:val="454"/>
          <w:jc w:val="center"/>
        </w:trPr>
        <w:tc>
          <w:tcPr>
            <w:tcW w:w="4400" w:type="dxa"/>
          </w:tcPr>
          <w:p w:rsidR="008C39A4" w:rsidRPr="00497CAF" w:rsidRDefault="008C39A4" w:rsidP="00596B8C">
            <w:pPr>
              <w:jc w:val="left"/>
            </w:pPr>
            <w:r w:rsidRPr="00497CAF">
              <w:t>Трудозатраты:</w:t>
            </w:r>
          </w:p>
        </w:tc>
        <w:tc>
          <w:tcPr>
            <w:tcW w:w="5239" w:type="dxa"/>
          </w:tcPr>
          <w:p w:rsidR="008C39A4" w:rsidRPr="00497CAF" w:rsidRDefault="008C39A4" w:rsidP="00EB31ED">
            <w:pPr>
              <w:ind w:firstLine="0"/>
              <w:jc w:val="left"/>
            </w:pPr>
            <w:r>
              <w:t>15</w:t>
            </w:r>
            <w:r w:rsidRPr="00497CAF">
              <w:t xml:space="preserve"> мин</w:t>
            </w:r>
            <w:r w:rsidR="00596B8C">
              <w:t>.</w:t>
            </w:r>
          </w:p>
        </w:tc>
      </w:tr>
      <w:tr w:rsidR="008C39A4" w:rsidRPr="00497CAF" w:rsidTr="00237F9D">
        <w:trPr>
          <w:trHeight w:val="372"/>
          <w:jc w:val="center"/>
        </w:trPr>
        <w:tc>
          <w:tcPr>
            <w:tcW w:w="9639" w:type="dxa"/>
            <w:gridSpan w:val="2"/>
            <w:vAlign w:val="center"/>
          </w:tcPr>
          <w:p w:rsidR="008C39A4" w:rsidRDefault="008C39A4" w:rsidP="00EB2B9D">
            <w:pPr>
              <w:pStyle w:val="a1"/>
              <w:numPr>
                <w:ilvl w:val="0"/>
                <w:numId w:val="69"/>
              </w:numPr>
              <w:ind w:left="-107"/>
            </w:pPr>
            <w:r>
              <w:t>Д</w:t>
            </w:r>
            <w:r w:rsidRPr="00D85342">
              <w:t>ля п</w:t>
            </w:r>
            <w:r>
              <w:t xml:space="preserve">роверки работоспособности </w:t>
            </w:r>
            <w:r w:rsidR="00A9312D">
              <w:t>изделия</w:t>
            </w:r>
            <w:r>
              <w:t xml:space="preserve"> провести запуск ОС. При нормальном запуске ОС должны отсутствовать сообщения о сбоях и ошибках</w:t>
            </w:r>
            <w:r w:rsidR="00175443">
              <w:t>,</w:t>
            </w:r>
            <w:r>
              <w:t xml:space="preserve"> и на экране монитора должно </w:t>
            </w:r>
            <w:r w:rsidR="00596B8C">
              <w:t>отобразиться</w:t>
            </w:r>
            <w:r>
              <w:t xml:space="preserve"> приглашение ОС к работе.</w:t>
            </w:r>
          </w:p>
          <w:p w:rsidR="008C39A4" w:rsidRPr="00F37D20" w:rsidRDefault="008C39A4" w:rsidP="00EB2B9D">
            <w:pPr>
              <w:pStyle w:val="a1"/>
              <w:ind w:left="-107"/>
            </w:pPr>
            <w:r>
              <w:t>П</w:t>
            </w:r>
            <w:r w:rsidRPr="00F37D20">
              <w:t>роверк</w:t>
            </w:r>
            <w:r w:rsidR="005C0BA5">
              <w:t>у</w:t>
            </w:r>
            <w:r w:rsidRPr="00F37D20">
              <w:t xml:space="preserve"> работоспособности </w:t>
            </w:r>
            <w:r w:rsidR="00596B8C">
              <w:t xml:space="preserve">составных частей изделия </w:t>
            </w:r>
            <w:r>
              <w:t>проводит</w:t>
            </w:r>
            <w:r w:rsidR="00596B8C">
              <w:t>ь</w:t>
            </w:r>
            <w:r>
              <w:t xml:space="preserve"> проверк</w:t>
            </w:r>
            <w:r w:rsidR="00596B8C">
              <w:t>ой</w:t>
            </w:r>
            <w:r w:rsidRPr="00F37D20">
              <w:t xml:space="preserve"> состояния </w:t>
            </w:r>
            <w:r>
              <w:t xml:space="preserve">их </w:t>
            </w:r>
            <w:r w:rsidRPr="00F37D20">
              <w:t>индика</w:t>
            </w:r>
            <w:r w:rsidR="00596B8C">
              <w:t>торов</w:t>
            </w:r>
            <w:r w:rsidRPr="00F37D20">
              <w:t>.</w:t>
            </w:r>
            <w:r>
              <w:t xml:space="preserve"> </w:t>
            </w:r>
            <w:r w:rsidR="00596B8C">
              <w:t>Свечение и</w:t>
            </w:r>
            <w:r>
              <w:t>ндика</w:t>
            </w:r>
            <w:r w:rsidR="00596B8C">
              <w:t>торов</w:t>
            </w:r>
            <w:r>
              <w:t xml:space="preserve"> </w:t>
            </w:r>
            <w:r w:rsidR="00A9312D">
              <w:t>означает, что составные части изделия</w:t>
            </w:r>
            <w:r>
              <w:t xml:space="preserve"> </w:t>
            </w:r>
            <w:r w:rsidR="00A9312D">
              <w:t xml:space="preserve">находятся в </w:t>
            </w:r>
            <w:r>
              <w:t>рабочем состояни</w:t>
            </w:r>
            <w:r w:rsidR="00A9312D">
              <w:t>и</w:t>
            </w:r>
            <w:r w:rsidR="00596B8C">
              <w:t>.</w:t>
            </w:r>
          </w:p>
        </w:tc>
      </w:tr>
      <w:tr w:rsidR="005630F4" w:rsidRPr="00497CAF" w:rsidTr="00237F9D">
        <w:trPr>
          <w:trHeight w:val="372"/>
          <w:jc w:val="center"/>
        </w:trPr>
        <w:tc>
          <w:tcPr>
            <w:tcW w:w="9639" w:type="dxa"/>
            <w:gridSpan w:val="2"/>
            <w:vAlign w:val="center"/>
          </w:tcPr>
          <w:p w:rsidR="005630F4" w:rsidRDefault="005630F4" w:rsidP="00596B8C"/>
        </w:tc>
      </w:tr>
    </w:tbl>
    <w:p w:rsidR="005630F4" w:rsidRPr="0047339E" w:rsidRDefault="005630F4" w:rsidP="005630F4">
      <w:pPr>
        <w:jc w:val="left"/>
      </w:pPr>
      <w:r w:rsidRPr="0047339E">
        <w:t>Технологическая карта № </w:t>
      </w:r>
      <w:r>
        <w:t>6</w:t>
      </w:r>
    </w:p>
    <w:p w:rsidR="005630F4" w:rsidRPr="0047339E" w:rsidRDefault="005630F4" w:rsidP="005630F4"/>
    <w:p w:rsidR="00A9312D" w:rsidRDefault="00A9312D" w:rsidP="00A9312D">
      <w:r w:rsidRPr="00390F8B">
        <w:t xml:space="preserve">Контроль технических характеристик </w:t>
      </w:r>
      <w:r>
        <w:t>составных частей</w:t>
      </w:r>
      <w:r w:rsidRPr="00390F8B">
        <w:t>.</w:t>
      </w:r>
    </w:p>
    <w:p w:rsidR="005630F4" w:rsidRDefault="005630F4" w:rsidP="008C39A4"/>
    <w:tbl>
      <w:tblPr>
        <w:tblW w:w="9965" w:type="dxa"/>
        <w:jc w:val="center"/>
        <w:tblLayout w:type="fixed"/>
        <w:tblLook w:val="01E0"/>
      </w:tblPr>
      <w:tblGrid>
        <w:gridCol w:w="4471"/>
        <w:gridCol w:w="5494"/>
      </w:tblGrid>
      <w:tr w:rsidR="005C5467" w:rsidRPr="00390F8B" w:rsidTr="00237F9D">
        <w:trPr>
          <w:trHeight w:val="397"/>
          <w:jc w:val="center"/>
        </w:trPr>
        <w:tc>
          <w:tcPr>
            <w:tcW w:w="4471" w:type="dxa"/>
            <w:vAlign w:val="center"/>
          </w:tcPr>
          <w:p w:rsidR="005C5467" w:rsidRPr="00390F8B" w:rsidRDefault="005C5467" w:rsidP="005C5467">
            <w:r w:rsidRPr="00390F8B">
              <w:t>Средства измерения:</w:t>
            </w:r>
          </w:p>
        </w:tc>
        <w:tc>
          <w:tcPr>
            <w:tcW w:w="5494" w:type="dxa"/>
            <w:vAlign w:val="center"/>
          </w:tcPr>
          <w:p w:rsidR="005C5467" w:rsidRPr="00390F8B" w:rsidRDefault="005C5467" w:rsidP="00F20D0C">
            <w:pPr>
              <w:ind w:firstLine="0"/>
            </w:pPr>
            <w:r w:rsidRPr="00390F8B">
              <w:t>нет.</w:t>
            </w:r>
          </w:p>
        </w:tc>
      </w:tr>
      <w:tr w:rsidR="005C5467" w:rsidRPr="00390F8B" w:rsidTr="00237F9D">
        <w:trPr>
          <w:trHeight w:val="397"/>
          <w:jc w:val="center"/>
        </w:trPr>
        <w:tc>
          <w:tcPr>
            <w:tcW w:w="4471" w:type="dxa"/>
            <w:vAlign w:val="center"/>
          </w:tcPr>
          <w:p w:rsidR="005C5467" w:rsidRPr="00390F8B" w:rsidRDefault="005C5467" w:rsidP="005C5467">
            <w:r w:rsidRPr="00390F8B">
              <w:t>Инструмент:</w:t>
            </w:r>
          </w:p>
        </w:tc>
        <w:tc>
          <w:tcPr>
            <w:tcW w:w="5494" w:type="dxa"/>
            <w:vAlign w:val="center"/>
          </w:tcPr>
          <w:p w:rsidR="005C5467" w:rsidRPr="00390F8B" w:rsidRDefault="005C5467" w:rsidP="00F20D0C">
            <w:pPr>
              <w:ind w:firstLine="0"/>
            </w:pPr>
            <w:r w:rsidRPr="00390F8B">
              <w:t>нет.</w:t>
            </w:r>
          </w:p>
        </w:tc>
      </w:tr>
      <w:tr w:rsidR="005C5467" w:rsidRPr="00390F8B" w:rsidTr="00237F9D">
        <w:trPr>
          <w:trHeight w:val="397"/>
          <w:jc w:val="center"/>
        </w:trPr>
        <w:tc>
          <w:tcPr>
            <w:tcW w:w="4471" w:type="dxa"/>
          </w:tcPr>
          <w:p w:rsidR="005C5467" w:rsidRPr="00390F8B" w:rsidRDefault="005C5467" w:rsidP="005C5467">
            <w:r w:rsidRPr="00390F8B">
              <w:t>Расходные материалы:</w:t>
            </w:r>
          </w:p>
        </w:tc>
        <w:tc>
          <w:tcPr>
            <w:tcW w:w="5494" w:type="dxa"/>
          </w:tcPr>
          <w:p w:rsidR="005C5467" w:rsidRPr="00390F8B" w:rsidRDefault="005C5467" w:rsidP="00F20D0C">
            <w:pPr>
              <w:ind w:firstLine="0"/>
            </w:pPr>
            <w:r w:rsidRPr="00390F8B">
              <w:t>нет.</w:t>
            </w:r>
          </w:p>
        </w:tc>
      </w:tr>
      <w:tr w:rsidR="005C5467" w:rsidRPr="00390F8B" w:rsidTr="00237F9D">
        <w:trPr>
          <w:trHeight w:val="397"/>
          <w:jc w:val="center"/>
        </w:trPr>
        <w:tc>
          <w:tcPr>
            <w:tcW w:w="4471" w:type="dxa"/>
          </w:tcPr>
          <w:p w:rsidR="005C5467" w:rsidRPr="00390F8B" w:rsidRDefault="005C5467" w:rsidP="005C5467">
            <w:pPr>
              <w:jc w:val="left"/>
            </w:pPr>
            <w:r w:rsidRPr="00390F8B">
              <w:t>Трудозатраты:</w:t>
            </w:r>
          </w:p>
        </w:tc>
        <w:tc>
          <w:tcPr>
            <w:tcW w:w="5494" w:type="dxa"/>
          </w:tcPr>
          <w:p w:rsidR="005C5467" w:rsidRPr="00390F8B" w:rsidRDefault="00A9312D" w:rsidP="00A9312D">
            <w:pPr>
              <w:ind w:firstLine="0"/>
              <w:jc w:val="left"/>
            </w:pPr>
            <w:r>
              <w:t>1</w:t>
            </w:r>
            <w:r w:rsidR="005C5467" w:rsidRPr="00390F8B">
              <w:t xml:space="preserve"> ч</w:t>
            </w:r>
            <w:r w:rsidR="005C5467">
              <w:t>.</w:t>
            </w:r>
          </w:p>
        </w:tc>
      </w:tr>
      <w:tr w:rsidR="005C5467" w:rsidRPr="00A344C1" w:rsidTr="00237F9D">
        <w:trPr>
          <w:trHeight w:val="372"/>
          <w:jc w:val="center"/>
        </w:trPr>
        <w:tc>
          <w:tcPr>
            <w:tcW w:w="9965" w:type="dxa"/>
            <w:gridSpan w:val="2"/>
            <w:vAlign w:val="center"/>
          </w:tcPr>
          <w:p w:rsidR="00A9312D" w:rsidRDefault="00A9312D" w:rsidP="00EB2B9D">
            <w:pPr>
              <w:pStyle w:val="a1"/>
              <w:numPr>
                <w:ilvl w:val="0"/>
                <w:numId w:val="70"/>
              </w:numPr>
              <w:ind w:left="0"/>
            </w:pPr>
            <w:r>
              <w:t>П</w:t>
            </w:r>
            <w:r w:rsidRPr="000979E3">
              <w:t>ровер</w:t>
            </w:r>
            <w:r>
              <w:t>ить</w:t>
            </w:r>
            <w:r w:rsidRPr="000979E3">
              <w:t xml:space="preserve"> соответстви</w:t>
            </w:r>
            <w:r>
              <w:t>е</w:t>
            </w:r>
            <w:r w:rsidRPr="000979E3">
              <w:t xml:space="preserve"> комплектности изделия </w:t>
            </w:r>
            <w:r>
              <w:t xml:space="preserve">комплектности, указанной в разделе 3 «Комплектность» </w:t>
            </w:r>
            <w:r w:rsidRPr="000979E3">
              <w:t>документ</w:t>
            </w:r>
            <w:r>
              <w:t>а</w:t>
            </w:r>
            <w:r w:rsidRPr="000979E3">
              <w:t xml:space="preserve"> </w:t>
            </w:r>
            <w:r w:rsidR="007D7072">
              <w:t>ВБМА.000000.000</w:t>
            </w:r>
            <w:r>
              <w:rPr>
                <w:noProof/>
              </w:rPr>
              <w:t>ПС «</w:t>
            </w:r>
            <w:fldSimple w:instr=" REF  MakeName  \* MERGEFORMAT ">
              <w:r w:rsidR="008E1C5E">
                <w:rPr>
                  <w:noProof/>
                </w:rPr>
                <w:t>Пункт удаленного доступа</w:t>
              </w:r>
            </w:fldSimple>
            <w:r>
              <w:rPr>
                <w:noProof/>
              </w:rPr>
              <w:t>. Паспорт»</w:t>
            </w:r>
            <w:r>
              <w:t>.</w:t>
            </w:r>
            <w:r w:rsidRPr="000979E3">
              <w:t xml:space="preserve"> </w:t>
            </w:r>
          </w:p>
          <w:p w:rsidR="00B2241C" w:rsidRPr="00390F8B" w:rsidRDefault="00A9312D" w:rsidP="007D7072">
            <w:pPr>
              <w:pStyle w:val="-5"/>
              <w:ind w:left="0" w:firstLine="709"/>
              <w:jc w:val="both"/>
            </w:pPr>
            <w:r>
              <w:t>С</w:t>
            </w:r>
            <w:r w:rsidRPr="000979E3">
              <w:t>опостав</w:t>
            </w:r>
            <w:r>
              <w:t>ить</w:t>
            </w:r>
            <w:r w:rsidRPr="000979E3">
              <w:t xml:space="preserve"> заводски</w:t>
            </w:r>
            <w:r>
              <w:t>е</w:t>
            </w:r>
            <w:r w:rsidRPr="000979E3">
              <w:t xml:space="preserve"> номер</w:t>
            </w:r>
            <w:r>
              <w:t>а</w:t>
            </w:r>
            <w:r w:rsidRPr="000979E3">
              <w:t xml:space="preserve"> составных частей изделия заводским номерам, указанным в </w:t>
            </w:r>
            <w:r>
              <w:t xml:space="preserve">разделе 3 </w:t>
            </w:r>
            <w:r w:rsidR="005D2445" w:rsidRPr="000979E3">
              <w:t>документ</w:t>
            </w:r>
            <w:r w:rsidR="005D2445">
              <w:t>а</w:t>
            </w:r>
            <w:r w:rsidR="005D2445" w:rsidRPr="000979E3">
              <w:t xml:space="preserve"> </w:t>
            </w:r>
            <w:r w:rsidR="007D7072">
              <w:t>ВБМА.000000.000</w:t>
            </w:r>
            <w:r>
              <w:rPr>
                <w:noProof/>
              </w:rPr>
              <w:t>ПС «</w:t>
            </w:r>
            <w:fldSimple w:instr=" REF  MakeName  \* MERGEFORMAT ">
              <w:r w:rsidR="008E1C5E">
                <w:rPr>
                  <w:noProof/>
                </w:rPr>
                <w:t>Пункт удаленного доступа</w:t>
              </w:r>
            </w:fldSimple>
            <w:r>
              <w:rPr>
                <w:noProof/>
              </w:rPr>
              <w:t>. Паспорт»</w:t>
            </w:r>
            <w:r>
              <w:t>.</w:t>
            </w:r>
          </w:p>
        </w:tc>
      </w:tr>
      <w:tr w:rsidR="00E23E03" w:rsidRPr="00A344C1" w:rsidTr="00237F9D">
        <w:trPr>
          <w:trHeight w:val="372"/>
          <w:jc w:val="center"/>
        </w:trPr>
        <w:tc>
          <w:tcPr>
            <w:tcW w:w="9965" w:type="dxa"/>
            <w:gridSpan w:val="2"/>
            <w:vAlign w:val="center"/>
          </w:tcPr>
          <w:p w:rsidR="00E23E03" w:rsidRPr="00EB31ED" w:rsidRDefault="00E23E03" w:rsidP="00EB2B9D">
            <w:pPr>
              <w:pStyle w:val="a1"/>
              <w:ind w:left="0"/>
            </w:pPr>
            <w:r w:rsidRPr="00EB31ED">
              <w:t xml:space="preserve">Контроль технических характеристик составных частей, входящих в изделие, проводит представитель предприятия-изготовителя при помощи </w:t>
            </w:r>
            <w:r w:rsidR="00EB31ED" w:rsidRPr="00EB31ED">
              <w:t xml:space="preserve">средства проверки памяти </w:t>
            </w:r>
            <w:r w:rsidR="00EB31ED" w:rsidRPr="00EB31ED">
              <w:rPr>
                <w:lang w:val="en-US"/>
              </w:rPr>
              <w:t>Windows</w:t>
            </w:r>
            <w:r w:rsidR="00EB31ED" w:rsidRPr="00EB31ED">
              <w:t xml:space="preserve">, а также </w:t>
            </w:r>
            <w:r w:rsidRPr="00EB31ED">
              <w:t xml:space="preserve">тестов, входящих </w:t>
            </w:r>
            <w:r w:rsidR="002A3931" w:rsidRPr="00EB31ED">
              <w:t xml:space="preserve">в </w:t>
            </w:r>
            <w:r w:rsidRPr="00EB31ED">
              <w:t>тестовые программы для проверки жёстких дисков и оперативной памяти</w:t>
            </w:r>
            <w:r w:rsidR="00EB31ED" w:rsidRPr="00EB31ED">
              <w:t xml:space="preserve"> </w:t>
            </w:r>
            <w:r w:rsidRPr="00EB31ED">
              <w:rPr>
                <w:bCs/>
              </w:rPr>
              <w:t>«</w:t>
            </w:r>
            <w:r w:rsidRPr="00EB31ED">
              <w:rPr>
                <w:bCs/>
                <w:lang w:val="en-US"/>
              </w:rPr>
              <w:t>MHDD</w:t>
            </w:r>
            <w:r w:rsidRPr="00EB31ED">
              <w:rPr>
                <w:bCs/>
              </w:rPr>
              <w:t>», «</w:t>
            </w:r>
            <w:r w:rsidRPr="00EB31ED">
              <w:rPr>
                <w:bCs/>
                <w:lang w:val="en-US"/>
              </w:rPr>
              <w:t>Victoria</w:t>
            </w:r>
            <w:r w:rsidRPr="00EB31ED">
              <w:rPr>
                <w:bCs/>
              </w:rPr>
              <w:t>»</w:t>
            </w:r>
            <w:r w:rsidRPr="00EB31ED">
              <w:t xml:space="preserve"> в последовательности, указанной в </w:t>
            </w:r>
            <w:r w:rsidR="00EB31ED" w:rsidRPr="00EB31ED">
              <w:t xml:space="preserve">перечислениях </w:t>
            </w:r>
            <w:fldSimple w:instr=" REF _Ref532477619 \r \h  \* MERGEFORMAT ">
              <w:r w:rsidR="008E1C5E">
                <w:t>3)</w:t>
              </w:r>
            </w:fldSimple>
            <w:r w:rsidRPr="00EB31ED">
              <w:t xml:space="preserve"> и </w:t>
            </w:r>
            <w:fldSimple w:instr=" REF _Ref519085108 \r \h  \* MERGEFORMAT ">
              <w:r w:rsidR="008E1C5E">
                <w:t>5)</w:t>
              </w:r>
            </w:fldSimple>
            <w:r w:rsidRPr="00EB31ED">
              <w:t>.</w:t>
            </w:r>
          </w:p>
        </w:tc>
      </w:tr>
      <w:tr w:rsidR="00EB31ED" w:rsidRPr="00A344C1" w:rsidTr="00237F9D">
        <w:trPr>
          <w:trHeight w:val="372"/>
          <w:jc w:val="center"/>
        </w:trPr>
        <w:tc>
          <w:tcPr>
            <w:tcW w:w="9965" w:type="dxa"/>
            <w:gridSpan w:val="2"/>
            <w:vAlign w:val="center"/>
          </w:tcPr>
          <w:p w:rsidR="00EB31ED" w:rsidRDefault="00EB31ED" w:rsidP="00EB2B9D">
            <w:pPr>
              <w:pStyle w:val="a1"/>
              <w:ind w:left="0"/>
            </w:pPr>
            <w:bookmarkStart w:id="163" w:name="_Ref25839116"/>
            <w:bookmarkStart w:id="164" w:name="_Ref532477619"/>
            <w:r>
              <w:t xml:space="preserve">Проверку </w:t>
            </w:r>
            <w:r w:rsidRPr="00A27975">
              <w:t xml:space="preserve">оперативной памяти </w:t>
            </w:r>
            <w:r>
              <w:t xml:space="preserve">проводить </w:t>
            </w:r>
            <w:r w:rsidRPr="0091126F">
              <w:rPr>
                <w:spacing w:val="-4"/>
              </w:rPr>
              <w:t xml:space="preserve">под учётной записью пользователя </w:t>
            </w:r>
            <w:r w:rsidRPr="0091126F">
              <w:t>с правами администратора</w:t>
            </w:r>
            <w:r>
              <w:t>.</w:t>
            </w:r>
            <w:bookmarkEnd w:id="163"/>
            <w:r w:rsidRPr="00A27975">
              <w:t xml:space="preserve"> </w:t>
            </w:r>
          </w:p>
          <w:p w:rsidR="00EB31ED" w:rsidRDefault="00EB31ED" w:rsidP="00EB2B9D">
            <w:pPr>
              <w:pStyle w:val="a1"/>
              <w:ind w:left="0"/>
            </w:pPr>
            <w:r>
              <w:t>Провести проверку в следующей последовательности</w:t>
            </w:r>
            <w:r w:rsidRPr="00A27975">
              <w:t>:</w:t>
            </w:r>
            <w:bookmarkEnd w:id="164"/>
          </w:p>
          <w:p w:rsidR="00EB31ED" w:rsidRDefault="00EB31ED" w:rsidP="00EB31ED">
            <w:pPr>
              <w:pStyle w:val="-1"/>
              <w:ind w:left="1"/>
            </w:pPr>
            <w:bookmarkStart w:id="165" w:name="_Ref532543510"/>
            <w:r>
              <w:t>закрыть все работающие приложения</w:t>
            </w:r>
            <w:r w:rsidRPr="00DF604E">
              <w:t>;</w:t>
            </w:r>
            <w:bookmarkEnd w:id="165"/>
          </w:p>
          <w:p w:rsidR="00EB31ED" w:rsidRDefault="00EB31ED" w:rsidP="00EB31ED">
            <w:pPr>
              <w:pStyle w:val="-1"/>
              <w:ind w:left="1"/>
            </w:pPr>
            <w:r w:rsidRPr="0091126F">
              <w:t>выбрать пункт меню «Пуск» \ «Все программы» \ «Стандартные» \ «Служебные»\ «Панель управления» \ «</w:t>
            </w:r>
            <w:r w:rsidRPr="00963439">
              <w:t>Администрирование</w:t>
            </w:r>
            <w:r w:rsidRPr="0091126F">
              <w:t>»</w:t>
            </w:r>
            <w:r>
              <w:t xml:space="preserve"> \ «Средство проверки памяти </w:t>
            </w:r>
            <w:r>
              <w:rPr>
                <w:lang w:val="en-US"/>
              </w:rPr>
              <w:t>Windows</w:t>
            </w:r>
            <w:r>
              <w:t>». Отобразится окно, внешний вид которого показан на рисунке</w:t>
            </w:r>
            <w:proofErr w:type="gramStart"/>
            <w:r>
              <w:t xml:space="preserve"> </w:t>
            </w:r>
            <w:r w:rsidR="00D86640">
              <w:fldChar w:fldCharType="begin"/>
            </w:r>
            <w:r>
              <w:instrText xml:space="preserve"> REF  _Ref20321114 \h \r \t </w:instrText>
            </w:r>
            <w:r w:rsidR="00D86640">
              <w:fldChar w:fldCharType="separate"/>
            </w:r>
            <w:r w:rsidR="008E1C5E">
              <w:t>Б</w:t>
            </w:r>
            <w:proofErr w:type="gramEnd"/>
            <w:r w:rsidR="00D86640">
              <w:fldChar w:fldCharType="end"/>
            </w:r>
            <w:r>
              <w:t>.1;</w:t>
            </w:r>
          </w:p>
          <w:p w:rsidR="00EB31ED" w:rsidRDefault="00EB31ED" w:rsidP="00EB31ED">
            <w:pPr>
              <w:pStyle w:val="-1"/>
              <w:ind w:left="1"/>
            </w:pPr>
            <w:r>
              <w:t xml:space="preserve">выбрать пункт «Выполнить перезагрузку и проверку (рекомендуется)». Системный блок перезагрузится. После окончания перезагрузки отобразится окно «Средство диагностики памяти </w:t>
            </w:r>
            <w:r>
              <w:rPr>
                <w:lang w:val="en-US"/>
              </w:rPr>
              <w:t>Windows</w:t>
            </w:r>
            <w:r>
              <w:t>», внешний вид которого показан на рисунке</w:t>
            </w:r>
            <w:proofErr w:type="gramStart"/>
            <w:r>
              <w:t xml:space="preserve"> </w:t>
            </w:r>
            <w:r w:rsidR="00D86640">
              <w:fldChar w:fldCharType="begin"/>
            </w:r>
            <w:r>
              <w:instrText xml:space="preserve"> REF  _Ref20321114 \h \r \t </w:instrText>
            </w:r>
            <w:r w:rsidR="00D86640">
              <w:fldChar w:fldCharType="separate"/>
            </w:r>
            <w:r w:rsidR="008E1C5E">
              <w:t>Б</w:t>
            </w:r>
            <w:proofErr w:type="gramEnd"/>
            <w:r w:rsidR="00D86640">
              <w:fldChar w:fldCharType="end"/>
            </w:r>
            <w:r>
              <w:t>.2;</w:t>
            </w:r>
          </w:p>
          <w:p w:rsidR="00EB31ED" w:rsidRDefault="00EB31ED" w:rsidP="00EB31ED">
            <w:pPr>
              <w:pStyle w:val="-1"/>
              <w:ind w:left="1"/>
            </w:pPr>
            <w:r>
              <w:t>дождаться завершения проверки;</w:t>
            </w:r>
          </w:p>
          <w:p w:rsidR="00EB31ED" w:rsidRDefault="000D54FE" w:rsidP="00EB31ED">
            <w:pPr>
              <w:pStyle w:val="a4"/>
              <w:numPr>
                <w:ilvl w:val="0"/>
                <w:numId w:val="0"/>
              </w:numPr>
              <w:spacing w:before="120"/>
              <w:jc w:val="center"/>
            </w:pPr>
            <w:r>
              <w:rPr>
                <w:noProof/>
                <w:lang w:eastAsia="ru-RU" w:bidi="ar-SA"/>
              </w:rPr>
              <w:lastRenderedPageBreak/>
              <w:drawing>
                <wp:inline distT="0" distB="0" distL="0" distR="0">
                  <wp:extent cx="3585845" cy="2242185"/>
                  <wp:effectExtent l="1905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5845" cy="2242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B31ED" w:rsidRPr="00F669BE" w:rsidRDefault="00EB31ED" w:rsidP="00EB31ED">
            <w:pPr>
              <w:pStyle w:val="210"/>
              <w:numPr>
                <w:ilvl w:val="0"/>
                <w:numId w:val="0"/>
              </w:numPr>
              <w:spacing w:before="120" w:after="120"/>
              <w:jc w:val="center"/>
            </w:pPr>
            <w:r w:rsidRPr="00F669BE">
              <w:t>Рисунок</w:t>
            </w:r>
            <w:proofErr w:type="gramStart"/>
            <w:r w:rsidRPr="00F669BE">
              <w:t xml:space="preserve"> </w:t>
            </w:r>
            <w:r w:rsidR="00D86640">
              <w:fldChar w:fldCharType="begin"/>
            </w:r>
            <w:r>
              <w:instrText xml:space="preserve"> REF  _Ref20321114 \h \r \t </w:instrText>
            </w:r>
            <w:r w:rsidR="00D86640">
              <w:fldChar w:fldCharType="separate"/>
            </w:r>
            <w:r w:rsidR="008E1C5E">
              <w:t>Б</w:t>
            </w:r>
            <w:proofErr w:type="gramEnd"/>
            <w:r w:rsidR="00D86640">
              <w:fldChar w:fldCharType="end"/>
            </w:r>
            <w:r w:rsidRPr="00F669BE">
              <w:t>.</w:t>
            </w:r>
            <w:r>
              <w:t>1</w:t>
            </w:r>
            <w:r w:rsidRPr="00F669BE">
              <w:t xml:space="preserve"> </w:t>
            </w:r>
          </w:p>
          <w:p w:rsidR="00EB31ED" w:rsidRDefault="000D54FE" w:rsidP="00EB31ED">
            <w:pPr>
              <w:pStyle w:val="-1"/>
              <w:numPr>
                <w:ilvl w:val="0"/>
                <w:numId w:val="0"/>
              </w:numPr>
              <w:spacing w:before="240"/>
              <w:jc w:val="center"/>
            </w:pPr>
            <w:r>
              <w:rPr>
                <w:noProof/>
                <w:snapToGrid/>
              </w:rPr>
              <w:drawing>
                <wp:inline distT="0" distB="0" distL="0" distR="0">
                  <wp:extent cx="3156585" cy="2178685"/>
                  <wp:effectExtent l="19050" t="0" r="571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6585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B31ED" w:rsidRDefault="00EB31ED" w:rsidP="00EB31ED">
            <w:pPr>
              <w:pStyle w:val="a4"/>
              <w:numPr>
                <w:ilvl w:val="0"/>
                <w:numId w:val="0"/>
              </w:numPr>
              <w:spacing w:before="120" w:after="120"/>
              <w:jc w:val="center"/>
            </w:pPr>
            <w:r w:rsidRPr="00F669BE">
              <w:t>Рисунок</w:t>
            </w:r>
            <w:proofErr w:type="gramStart"/>
            <w:r w:rsidRPr="00F669BE">
              <w:t xml:space="preserve"> </w:t>
            </w:r>
            <w:r w:rsidR="00D86640">
              <w:fldChar w:fldCharType="begin"/>
            </w:r>
            <w:r>
              <w:instrText xml:space="preserve"> REF  _Ref20321114 \h \r \t </w:instrText>
            </w:r>
            <w:r w:rsidR="00D86640">
              <w:fldChar w:fldCharType="separate"/>
            </w:r>
            <w:r w:rsidR="008E1C5E">
              <w:t>Б</w:t>
            </w:r>
            <w:proofErr w:type="gramEnd"/>
            <w:r w:rsidR="00D86640">
              <w:fldChar w:fldCharType="end"/>
            </w:r>
            <w:r w:rsidRPr="00F669BE">
              <w:t>.</w:t>
            </w:r>
            <w:r>
              <w:t>2</w:t>
            </w:r>
          </w:p>
          <w:p w:rsidR="00EB31ED" w:rsidRPr="00EB31ED" w:rsidRDefault="00EB31ED" w:rsidP="00EB31ED">
            <w:pPr>
              <w:pStyle w:val="-1"/>
              <w:ind w:left="1"/>
              <w:rPr>
                <w:spacing w:val="-4"/>
              </w:rPr>
            </w:pPr>
            <w:proofErr w:type="gramStart"/>
            <w:r w:rsidRPr="00EB31ED">
              <w:rPr>
                <w:spacing w:val="-4"/>
              </w:rPr>
              <w:t xml:space="preserve">убедиться, что при проведении тестирования памяти не обнаружено ошибок, для чего выбрать пункт меню «Пуск» \ «Все программы» \ «Стандартные» \ «Служебные»\ «Панель управления» \ «Администрирование» \ «Просмотр событий» \ «Журналы </w:t>
            </w:r>
            <w:proofErr w:type="spellStart"/>
            <w:r w:rsidRPr="00EB31ED">
              <w:rPr>
                <w:spacing w:val="-4"/>
              </w:rPr>
              <w:t>Windows</w:t>
            </w:r>
            <w:proofErr w:type="spellEnd"/>
            <w:r w:rsidRPr="00EB31ED">
              <w:rPr>
                <w:spacing w:val="-4"/>
              </w:rPr>
              <w:t xml:space="preserve">» \ «Система». </w:t>
            </w:r>
            <w:proofErr w:type="gramEnd"/>
          </w:p>
          <w:p w:rsidR="00EB31ED" w:rsidRDefault="00EB31ED" w:rsidP="00EB31ED">
            <w:r>
              <w:t>Сообщение об отсутствии обнаруженных ошибок при выборе «</w:t>
            </w:r>
            <w:proofErr w:type="spellStart"/>
            <w:r w:rsidRPr="00495ABF">
              <w:t>MemoryDiagnostics-Results</w:t>
            </w:r>
            <w:proofErr w:type="spellEnd"/>
            <w:r>
              <w:t>» в графе «Источник» подтверждает, что проверка оперативной памяти выполнена успешно.</w:t>
            </w:r>
          </w:p>
          <w:p w:rsidR="00EB31ED" w:rsidRDefault="00EB31ED" w:rsidP="00EB31ED">
            <w:pPr>
              <w:pStyle w:val="-1"/>
              <w:numPr>
                <w:ilvl w:val="0"/>
                <w:numId w:val="0"/>
              </w:numPr>
              <w:ind w:left="710"/>
            </w:pPr>
            <w:r>
              <w:t>Внешний вид окна «Просмотр событий» показан на рисунке</w:t>
            </w:r>
            <w:proofErr w:type="gramStart"/>
            <w:r>
              <w:t xml:space="preserve"> </w:t>
            </w:r>
            <w:r w:rsidR="00D86640">
              <w:fldChar w:fldCharType="begin"/>
            </w:r>
            <w:r>
              <w:instrText xml:space="preserve"> REF  _Ref20321114 \h \r \t </w:instrText>
            </w:r>
            <w:r w:rsidR="00D86640">
              <w:fldChar w:fldCharType="separate"/>
            </w:r>
            <w:r w:rsidR="008E1C5E">
              <w:t>Б</w:t>
            </w:r>
            <w:proofErr w:type="gramEnd"/>
            <w:r w:rsidR="00D86640">
              <w:fldChar w:fldCharType="end"/>
            </w:r>
            <w:r>
              <w:t>.3.</w:t>
            </w:r>
          </w:p>
          <w:p w:rsidR="00EB31ED" w:rsidRDefault="000D54FE" w:rsidP="00EB31ED">
            <w:pPr>
              <w:pStyle w:val="-1"/>
              <w:numPr>
                <w:ilvl w:val="0"/>
                <w:numId w:val="0"/>
              </w:numPr>
              <w:spacing w:before="120"/>
              <w:jc w:val="center"/>
            </w:pPr>
            <w:r>
              <w:rPr>
                <w:noProof/>
                <w:snapToGrid/>
              </w:rPr>
              <w:drawing>
                <wp:inline distT="0" distB="0" distL="0" distR="0">
                  <wp:extent cx="4834255" cy="2170430"/>
                  <wp:effectExtent l="19050" t="0" r="4445" b="0"/>
                  <wp:docPr id="26" name="Рисунок 26" descr="5-ram-te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5-ram-te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4255" cy="2170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B31ED" w:rsidRPr="00390F8B" w:rsidRDefault="00EB31ED" w:rsidP="00EB31ED">
            <w:pPr>
              <w:pStyle w:val="-1"/>
              <w:numPr>
                <w:ilvl w:val="0"/>
                <w:numId w:val="0"/>
              </w:numPr>
              <w:spacing w:before="120" w:after="120"/>
              <w:jc w:val="center"/>
            </w:pPr>
            <w:r w:rsidRPr="00F669BE">
              <w:t>Рисунок</w:t>
            </w:r>
            <w:proofErr w:type="gramStart"/>
            <w:r w:rsidRPr="00F669BE">
              <w:t xml:space="preserve"> </w:t>
            </w:r>
            <w:r w:rsidR="00D86640">
              <w:fldChar w:fldCharType="begin"/>
            </w:r>
            <w:r>
              <w:instrText xml:space="preserve"> REF  _Ref20321114 \h \r \t </w:instrText>
            </w:r>
            <w:r w:rsidR="00D86640">
              <w:fldChar w:fldCharType="separate"/>
            </w:r>
            <w:r w:rsidR="008E1C5E">
              <w:t>Б</w:t>
            </w:r>
            <w:proofErr w:type="gramEnd"/>
            <w:r w:rsidR="00D86640">
              <w:fldChar w:fldCharType="end"/>
            </w:r>
            <w:r w:rsidRPr="00F669BE">
              <w:t>.</w:t>
            </w:r>
            <w:r>
              <w:t>3</w:t>
            </w:r>
          </w:p>
        </w:tc>
      </w:tr>
      <w:tr w:rsidR="00E23E03" w:rsidRPr="00A344C1" w:rsidTr="00237F9D">
        <w:trPr>
          <w:trHeight w:val="372"/>
          <w:jc w:val="center"/>
        </w:trPr>
        <w:tc>
          <w:tcPr>
            <w:tcW w:w="9965" w:type="dxa"/>
            <w:gridSpan w:val="2"/>
            <w:vAlign w:val="center"/>
          </w:tcPr>
          <w:p w:rsidR="00E23E03" w:rsidRDefault="00E23E03" w:rsidP="00EB2B9D">
            <w:pPr>
              <w:pStyle w:val="2f2"/>
              <w:ind w:left="56"/>
            </w:pPr>
            <w:bookmarkStart w:id="166" w:name="_Ref519085108"/>
            <w:r>
              <w:lastRenderedPageBreak/>
              <w:t>Выполнить</w:t>
            </w:r>
            <w:r w:rsidRPr="00BF335D">
              <w:t xml:space="preserve"> проверку </w:t>
            </w:r>
            <w:r>
              <w:t xml:space="preserve">поочерёдно </w:t>
            </w:r>
            <w:r w:rsidRPr="00BF335D">
              <w:t>накопителя</w:t>
            </w:r>
            <w:r>
              <w:t xml:space="preserve"> </w:t>
            </w:r>
            <w:r w:rsidRPr="00CF7751">
              <w:t>SSD</w:t>
            </w:r>
            <w:r>
              <w:t xml:space="preserve"> и НЖМД </w:t>
            </w:r>
            <w:r w:rsidRPr="00BF335D">
              <w:t xml:space="preserve">из состава </w:t>
            </w:r>
            <w:r>
              <w:t>системного блока</w:t>
            </w:r>
            <w:r w:rsidRPr="00BF335D">
              <w:t>, для чего:</w:t>
            </w:r>
            <w:bookmarkEnd w:id="166"/>
          </w:p>
          <w:p w:rsidR="00E23E03" w:rsidRDefault="00E23E03" w:rsidP="00EB31ED">
            <w:pPr>
              <w:pStyle w:val="-1"/>
            </w:pPr>
            <w:bookmarkStart w:id="167" w:name="_Ref532544351"/>
            <w:r w:rsidRPr="00BF335D">
              <w:t xml:space="preserve">вставить контрольный технологический </w:t>
            </w:r>
            <w:r>
              <w:t>диск</w:t>
            </w:r>
            <w:r w:rsidRPr="00BF335D">
              <w:t xml:space="preserve"> с тестовыми программ</w:t>
            </w:r>
            <w:r>
              <w:t xml:space="preserve">ами в устройство для чтения/записи </w:t>
            </w:r>
            <w:r w:rsidRPr="00E14452">
              <w:t>компакт-</w:t>
            </w:r>
            <w:r>
              <w:t>дисков, DVD</w:t>
            </w:r>
            <w:r w:rsidRPr="00DF604E">
              <w:t>;</w:t>
            </w:r>
            <w:bookmarkEnd w:id="167"/>
          </w:p>
          <w:p w:rsidR="00E23E03" w:rsidRDefault="00E23E03" w:rsidP="00EB31ED">
            <w:pPr>
              <w:pStyle w:val="-1"/>
            </w:pPr>
            <w:r w:rsidRPr="00BF335D">
              <w:t>запустить тестовую программу для проверки жесткого диска «MHDD» или «</w:t>
            </w:r>
            <w:proofErr w:type="spellStart"/>
            <w:r w:rsidRPr="00BF335D">
              <w:t>Victoria</w:t>
            </w:r>
            <w:proofErr w:type="spellEnd"/>
            <w:r w:rsidRPr="00BF335D">
              <w:t>». Дождаться окончания проверки тестовой программой;</w:t>
            </w:r>
          </w:p>
          <w:p w:rsidR="00E23E03" w:rsidRDefault="00E23E03" w:rsidP="00EB31ED">
            <w:pPr>
              <w:pStyle w:val="-1"/>
            </w:pPr>
            <w:r w:rsidRPr="00BF335D">
              <w:t xml:space="preserve">извлечь контрольный технологический диск с тестовыми программами из устройства </w:t>
            </w:r>
            <w:r>
              <w:t xml:space="preserve">для чтения/записи </w:t>
            </w:r>
            <w:r w:rsidRPr="00E14452">
              <w:t>компакт-</w:t>
            </w:r>
            <w:r>
              <w:t>дисков, DVD.</w:t>
            </w:r>
          </w:p>
          <w:p w:rsidR="00E23E03" w:rsidRDefault="00E23E03" w:rsidP="00E23E03">
            <w:r w:rsidRPr="00BF335D">
              <w:t>Проверк</w:t>
            </w:r>
            <w:r>
              <w:t>у</w:t>
            </w:r>
            <w:r w:rsidRPr="00BF335D">
              <w:t xml:space="preserve"> накопителя</w:t>
            </w:r>
            <w:r>
              <w:t xml:space="preserve"> </w:t>
            </w:r>
            <w:r w:rsidRPr="00CF7751">
              <w:t>SSD</w:t>
            </w:r>
            <w:r>
              <w:t xml:space="preserve"> и НЖМД </w:t>
            </w:r>
            <w:r w:rsidRPr="00BF335D">
              <w:t>счита</w:t>
            </w:r>
            <w:r>
              <w:t>ю</w:t>
            </w:r>
            <w:r w:rsidRPr="00BF335D">
              <w:t>т выполненной успешно, если накопител</w:t>
            </w:r>
            <w:r>
              <w:t xml:space="preserve">ь </w:t>
            </w:r>
            <w:r w:rsidRPr="00CF7751">
              <w:t>SSD</w:t>
            </w:r>
            <w:r>
              <w:t xml:space="preserve"> и НЖМД </w:t>
            </w:r>
            <w:r w:rsidRPr="00BF335D">
              <w:t>проверен</w:t>
            </w:r>
            <w:r>
              <w:t>ы</w:t>
            </w:r>
            <w:r w:rsidRPr="00BF335D">
              <w:t xml:space="preserve"> тестов</w:t>
            </w:r>
            <w:r>
              <w:t>ой</w:t>
            </w:r>
            <w:r w:rsidRPr="00BF335D">
              <w:t xml:space="preserve"> программ</w:t>
            </w:r>
            <w:r>
              <w:t>ой</w:t>
            </w:r>
            <w:r w:rsidRPr="00BF335D">
              <w:t xml:space="preserve"> и отсутствуют сообщения о поврежденных секторах.</w:t>
            </w:r>
          </w:p>
        </w:tc>
      </w:tr>
      <w:tr w:rsidR="00EB31ED" w:rsidRPr="00A344C1" w:rsidTr="00237F9D">
        <w:trPr>
          <w:trHeight w:val="372"/>
          <w:jc w:val="center"/>
        </w:trPr>
        <w:tc>
          <w:tcPr>
            <w:tcW w:w="9965" w:type="dxa"/>
            <w:gridSpan w:val="2"/>
            <w:vAlign w:val="center"/>
          </w:tcPr>
          <w:p w:rsidR="00EB31ED" w:rsidRDefault="00EB31ED" w:rsidP="007D7072">
            <w:pPr>
              <w:pStyle w:val="2f2"/>
              <w:ind w:left="0"/>
            </w:pPr>
            <w:r w:rsidRPr="005B1CA0">
              <w:t>Провер</w:t>
            </w:r>
            <w:r w:rsidR="007D7072">
              <w:t xml:space="preserve">ку ПАК </w:t>
            </w:r>
            <w:r w:rsidRPr="005B1CA0">
              <w:t>пр</w:t>
            </w:r>
            <w:r w:rsidR="007D7072">
              <w:t>оводить по документу RU.00000000.000000.001 0</w:t>
            </w:r>
            <w:r w:rsidRPr="005B1CA0">
              <w:t>1 1 «Програм</w:t>
            </w:r>
            <w:r w:rsidR="007D7072">
              <w:t>мно-аппаратный комплекс</w:t>
            </w:r>
            <w:r w:rsidRPr="005B1CA0">
              <w:t xml:space="preserve">. Версия 3.0. </w:t>
            </w:r>
            <w:r>
              <w:t>Руководство администратора».</w:t>
            </w:r>
          </w:p>
        </w:tc>
      </w:tr>
      <w:tr w:rsidR="00E23E03" w:rsidRPr="00A344C1" w:rsidTr="00237F9D">
        <w:trPr>
          <w:trHeight w:val="372"/>
          <w:jc w:val="center"/>
        </w:trPr>
        <w:tc>
          <w:tcPr>
            <w:tcW w:w="9965" w:type="dxa"/>
            <w:gridSpan w:val="2"/>
            <w:vAlign w:val="center"/>
          </w:tcPr>
          <w:p w:rsidR="00E23E03" w:rsidRPr="00390F8B" w:rsidRDefault="00E23E03" w:rsidP="00EB2B9D">
            <w:pPr>
              <w:pStyle w:val="a1"/>
              <w:ind w:left="0"/>
            </w:pPr>
            <w:r w:rsidRPr="00390F8B">
              <w:t>По окончании тестирования:</w:t>
            </w:r>
          </w:p>
          <w:p w:rsidR="00E23E03" w:rsidRPr="00390F8B" w:rsidRDefault="00E23E03" w:rsidP="00E23E03">
            <w:pPr>
              <w:pStyle w:val="-3"/>
              <w:ind w:firstLine="709"/>
            </w:pPr>
            <w:r w:rsidRPr="00390F8B">
              <w:t xml:space="preserve">внести запись в </w:t>
            </w:r>
            <w:r>
              <w:t xml:space="preserve">раздел 12 «Работы при эксплуатации» документа </w:t>
            </w:r>
            <w:r w:rsidR="00FC435B">
              <w:t>ВБМА.000000.000</w:t>
            </w:r>
            <w:r w:rsidRPr="005518DB">
              <w:t>ПС «</w:t>
            </w:r>
            <w:fldSimple w:instr=" REF MakeName \h  \* MERGEFORMAT ">
              <w:r w:rsidR="008E1C5E">
                <w:rPr>
                  <w:noProof/>
                </w:rPr>
                <w:t>Пункт удаленного доступа</w:t>
              </w:r>
            </w:fldSimple>
            <w:r w:rsidRPr="005518DB">
              <w:t>. Паспорт»</w:t>
            </w:r>
            <w:r>
              <w:t xml:space="preserve"> </w:t>
            </w:r>
            <w:r w:rsidRPr="00390F8B">
              <w:t xml:space="preserve">проверенного </w:t>
            </w:r>
            <w:r>
              <w:t>изделия</w:t>
            </w:r>
            <w:r w:rsidRPr="00390F8B">
              <w:t>. Результат тестирования обозначать как «Норма» или «</w:t>
            </w:r>
            <w:proofErr w:type="spellStart"/>
            <w:r w:rsidRPr="00390F8B">
              <w:t>Ненорма</w:t>
            </w:r>
            <w:proofErr w:type="spellEnd"/>
            <w:r w:rsidRPr="00390F8B">
              <w:t xml:space="preserve">». </w:t>
            </w:r>
            <w:r w:rsidRPr="00123D43">
              <w:t>Результатом «Норма» для проверяемых устрой</w:t>
            </w:r>
            <w:proofErr w:type="gramStart"/>
            <w:r w:rsidRPr="00123D43">
              <w:t>ств сч</w:t>
            </w:r>
            <w:proofErr w:type="gramEnd"/>
            <w:r w:rsidRPr="00123D43">
              <w:t xml:space="preserve">итать </w:t>
            </w:r>
            <w:r>
              <w:t>отсутствие ошибок при проверке оперативной памяти, при проверке накопителя</w:t>
            </w:r>
            <w:r w:rsidRPr="007471CF">
              <w:t xml:space="preserve"> отсутств</w:t>
            </w:r>
            <w:r>
              <w:t>ие</w:t>
            </w:r>
            <w:r w:rsidRPr="007471CF">
              <w:t xml:space="preserve"> сообщения о поврежденных секторах</w:t>
            </w:r>
            <w:r w:rsidRPr="00123D43">
              <w:t xml:space="preserve">. </w:t>
            </w:r>
            <w:r w:rsidRPr="00390F8B">
              <w:t>В случае результата «</w:t>
            </w:r>
            <w:proofErr w:type="spellStart"/>
            <w:r w:rsidRPr="00390F8B">
              <w:t>Ненорма</w:t>
            </w:r>
            <w:proofErr w:type="spellEnd"/>
            <w:r w:rsidRPr="00390F8B">
              <w:t>» в графе «Примечани</w:t>
            </w:r>
            <w:r>
              <w:t>е</w:t>
            </w:r>
            <w:r w:rsidRPr="00390F8B">
              <w:t>» указать меры, принятые для устранения неисправности;</w:t>
            </w:r>
          </w:p>
          <w:p w:rsidR="00E23E03" w:rsidRPr="00390F8B" w:rsidRDefault="00E23E03" w:rsidP="00E23E03">
            <w:pPr>
              <w:pStyle w:val="-3"/>
              <w:ind w:firstLine="709"/>
            </w:pPr>
            <w:r>
              <w:t>выключить системный блок</w:t>
            </w:r>
            <w:r w:rsidRPr="00390F8B">
              <w:t>;</w:t>
            </w:r>
          </w:p>
          <w:p w:rsidR="00E23E03" w:rsidRDefault="00E23E03" w:rsidP="00E23E03">
            <w:pPr>
              <w:pStyle w:val="-3"/>
              <w:ind w:firstLine="709"/>
            </w:pPr>
            <w:r w:rsidRPr="00390F8B">
              <w:t xml:space="preserve">включить </w:t>
            </w:r>
            <w:r>
              <w:t>системный блок;</w:t>
            </w:r>
          </w:p>
          <w:p w:rsidR="00E23E03" w:rsidRDefault="00E23E03" w:rsidP="00E23E03">
            <w:pPr>
              <w:pStyle w:val="-3"/>
              <w:ind w:firstLine="709"/>
            </w:pPr>
            <w:r w:rsidRPr="00390F8B">
              <w:t xml:space="preserve">убедиться, что </w:t>
            </w:r>
            <w:r>
              <w:t>п</w:t>
            </w:r>
            <w:r w:rsidRPr="00A261B4">
              <w:t>осле выполнения системным BIOS подготовки к загрузке ОС на мониторе появится требование предъявить АНП</w:t>
            </w:r>
            <w:r w:rsidRPr="00390F8B">
              <w:t>.</w:t>
            </w:r>
          </w:p>
        </w:tc>
      </w:tr>
      <w:tr w:rsidR="00DF4036" w:rsidRPr="00A344C1" w:rsidTr="00237F9D">
        <w:trPr>
          <w:trHeight w:val="372"/>
          <w:jc w:val="center"/>
        </w:trPr>
        <w:tc>
          <w:tcPr>
            <w:tcW w:w="9965" w:type="dxa"/>
            <w:gridSpan w:val="2"/>
            <w:vAlign w:val="center"/>
          </w:tcPr>
          <w:p w:rsidR="00DF4036" w:rsidRPr="00390F8B" w:rsidRDefault="00DF4036" w:rsidP="00EB2B9D">
            <w:pPr>
              <w:pStyle w:val="a1"/>
              <w:ind w:left="56"/>
            </w:pPr>
            <w:r>
              <w:t xml:space="preserve">В процессе тестирования контролировать бесперебойную работу ИБП. Если индикатор питания ИБП мигает зелёным светом и звучит постоянный тональный сигнал, </w:t>
            </w:r>
            <w:r w:rsidR="00FA1A43">
              <w:t xml:space="preserve">то </w:t>
            </w:r>
            <w:r>
              <w:t xml:space="preserve">у </w:t>
            </w:r>
            <w:r w:rsidR="00EE22E4">
              <w:t>аккумуляторной</w:t>
            </w:r>
            <w:r>
              <w:t xml:space="preserve"> батареи закончился срок эксплуатации и требуется заменить ИБП. Тестирование в этом случае следует немедленно прекратить.</w:t>
            </w:r>
          </w:p>
        </w:tc>
      </w:tr>
    </w:tbl>
    <w:p w:rsidR="00E23E03" w:rsidRDefault="00E23E03"/>
    <w:p w:rsidR="00E23E03" w:rsidRPr="00393EE2" w:rsidRDefault="00E23E03" w:rsidP="00E23E03">
      <w:r w:rsidRPr="00393EE2">
        <w:t xml:space="preserve">Технологическая карта № </w:t>
      </w:r>
      <w:r>
        <w:t>7</w:t>
      </w:r>
    </w:p>
    <w:p w:rsidR="00E23E03" w:rsidRDefault="00E23E03"/>
    <w:p w:rsidR="00E23E03" w:rsidRDefault="00E23E03">
      <w:r w:rsidRPr="00393EE2">
        <w:t>Определение соответствия изделия требованиям назначения (выполнение основных функций изделия).</w:t>
      </w:r>
    </w:p>
    <w:p w:rsidR="00E23E03" w:rsidRDefault="00E23E03"/>
    <w:tbl>
      <w:tblPr>
        <w:tblW w:w="5000" w:type="pct"/>
        <w:jc w:val="center"/>
        <w:tblLook w:val="01E0"/>
      </w:tblPr>
      <w:tblGrid>
        <w:gridCol w:w="4523"/>
        <w:gridCol w:w="5330"/>
      </w:tblGrid>
      <w:tr w:rsidR="00E23E03" w:rsidRPr="00393EE2" w:rsidTr="00E23E03">
        <w:trPr>
          <w:jc w:val="center"/>
        </w:trPr>
        <w:tc>
          <w:tcPr>
            <w:tcW w:w="2295" w:type="pct"/>
            <w:vAlign w:val="center"/>
            <w:hideMark/>
          </w:tcPr>
          <w:p w:rsidR="00E23E03" w:rsidRPr="00393EE2" w:rsidRDefault="00E23E03" w:rsidP="002E0712">
            <w:r w:rsidRPr="00393EE2">
              <w:t>Средства измерения:</w:t>
            </w:r>
          </w:p>
        </w:tc>
        <w:tc>
          <w:tcPr>
            <w:tcW w:w="2705" w:type="pct"/>
            <w:vAlign w:val="center"/>
            <w:hideMark/>
          </w:tcPr>
          <w:p w:rsidR="00E23E03" w:rsidRPr="00393EE2" w:rsidRDefault="00E23E03" w:rsidP="002E0712">
            <w:pPr>
              <w:ind w:left="-142" w:firstLine="149"/>
            </w:pPr>
            <w:r w:rsidRPr="00393EE2">
              <w:t>нет.</w:t>
            </w:r>
          </w:p>
        </w:tc>
      </w:tr>
      <w:tr w:rsidR="00E23E03" w:rsidRPr="00393EE2" w:rsidTr="00E23E03">
        <w:trPr>
          <w:trHeight w:val="295"/>
          <w:jc w:val="center"/>
        </w:trPr>
        <w:tc>
          <w:tcPr>
            <w:tcW w:w="2295" w:type="pct"/>
            <w:vAlign w:val="center"/>
            <w:hideMark/>
          </w:tcPr>
          <w:p w:rsidR="00E23E03" w:rsidRPr="00393EE2" w:rsidRDefault="00E23E03" w:rsidP="002E0712">
            <w:r w:rsidRPr="00393EE2">
              <w:t>Инструмент:</w:t>
            </w:r>
          </w:p>
        </w:tc>
        <w:tc>
          <w:tcPr>
            <w:tcW w:w="2705" w:type="pct"/>
            <w:vAlign w:val="center"/>
            <w:hideMark/>
          </w:tcPr>
          <w:p w:rsidR="00E23E03" w:rsidRPr="00393EE2" w:rsidRDefault="00E23E03" w:rsidP="002E0712">
            <w:pPr>
              <w:ind w:left="-142" w:firstLine="149"/>
            </w:pPr>
            <w:r w:rsidRPr="00393EE2">
              <w:t>нет.</w:t>
            </w:r>
          </w:p>
        </w:tc>
      </w:tr>
      <w:tr w:rsidR="00E23E03" w:rsidRPr="00393EE2" w:rsidTr="00E23E03">
        <w:trPr>
          <w:trHeight w:val="420"/>
          <w:jc w:val="center"/>
        </w:trPr>
        <w:tc>
          <w:tcPr>
            <w:tcW w:w="2295" w:type="pct"/>
            <w:hideMark/>
          </w:tcPr>
          <w:p w:rsidR="00E23E03" w:rsidRPr="00393EE2" w:rsidRDefault="00E23E03" w:rsidP="002E0712">
            <w:r w:rsidRPr="00393EE2">
              <w:t>Расходные материалы:</w:t>
            </w:r>
          </w:p>
        </w:tc>
        <w:tc>
          <w:tcPr>
            <w:tcW w:w="2705" w:type="pct"/>
            <w:hideMark/>
          </w:tcPr>
          <w:p w:rsidR="00E23E03" w:rsidRPr="00393EE2" w:rsidRDefault="00E23E03" w:rsidP="002E0712">
            <w:pPr>
              <w:ind w:left="-142" w:firstLine="149"/>
            </w:pPr>
            <w:r w:rsidRPr="00393EE2">
              <w:t>нет.</w:t>
            </w:r>
          </w:p>
        </w:tc>
      </w:tr>
      <w:tr w:rsidR="00E23E03" w:rsidRPr="00393EE2" w:rsidTr="00E23E03">
        <w:trPr>
          <w:trHeight w:val="372"/>
          <w:jc w:val="center"/>
        </w:trPr>
        <w:tc>
          <w:tcPr>
            <w:tcW w:w="2295" w:type="pct"/>
            <w:vAlign w:val="center"/>
          </w:tcPr>
          <w:p w:rsidR="00E23E03" w:rsidRPr="00393EE2" w:rsidRDefault="00E23E03" w:rsidP="00E23E03">
            <w:r w:rsidRPr="00393EE2">
              <w:t>Трудозатраты:</w:t>
            </w:r>
          </w:p>
        </w:tc>
        <w:tc>
          <w:tcPr>
            <w:tcW w:w="2705" w:type="pct"/>
            <w:vAlign w:val="center"/>
          </w:tcPr>
          <w:p w:rsidR="00E23E03" w:rsidRPr="00393EE2" w:rsidRDefault="00E23E03" w:rsidP="00063FE3">
            <w:pPr>
              <w:pStyle w:val="a7"/>
              <w:numPr>
                <w:ilvl w:val="0"/>
                <w:numId w:val="23"/>
              </w:numPr>
              <w:ind w:firstLine="15"/>
            </w:pPr>
            <w:proofErr w:type="gramStart"/>
            <w:r w:rsidRPr="00393EE2">
              <w:t>ч</w:t>
            </w:r>
            <w:proofErr w:type="gramEnd"/>
            <w:r w:rsidRPr="00393EE2">
              <w:t>.</w:t>
            </w:r>
          </w:p>
        </w:tc>
      </w:tr>
      <w:tr w:rsidR="00E23E03" w:rsidRPr="00393EE2" w:rsidTr="00E23E03">
        <w:trPr>
          <w:trHeight w:val="372"/>
          <w:jc w:val="center"/>
        </w:trPr>
        <w:tc>
          <w:tcPr>
            <w:tcW w:w="5000" w:type="pct"/>
            <w:gridSpan w:val="2"/>
            <w:vAlign w:val="center"/>
          </w:tcPr>
          <w:p w:rsidR="00E23E03" w:rsidRDefault="00E23E03" w:rsidP="00EB2B9D">
            <w:r w:rsidRPr="001E36C2">
              <w:t xml:space="preserve">Выполнение изделием требований назначения проверяется выполнением контрольных примеров </w:t>
            </w:r>
            <w:r w:rsidR="00AC71BE">
              <w:t xml:space="preserve">в </w:t>
            </w:r>
            <w:r w:rsidR="00FF6675" w:rsidRPr="00EB2B9D">
              <w:rPr>
                <w:spacing w:val="-4"/>
              </w:rPr>
              <w:t xml:space="preserve">ПК </w:t>
            </w:r>
            <w:r w:rsidR="00EB2B9D">
              <w:rPr>
                <w:spacing w:val="-4"/>
              </w:rPr>
              <w:t>ОПУД</w:t>
            </w:r>
            <w:r w:rsidRPr="001E36C2">
              <w:t>, входящ</w:t>
            </w:r>
            <w:r>
              <w:t>его</w:t>
            </w:r>
            <w:r w:rsidRPr="001E36C2">
              <w:t xml:space="preserve"> в состав изделия</w:t>
            </w:r>
            <w:r>
              <w:t>.</w:t>
            </w:r>
            <w:r w:rsidRPr="001E36C2">
              <w:t xml:space="preserve"> </w:t>
            </w:r>
          </w:p>
          <w:p w:rsidR="00E23E03" w:rsidRPr="003D1577" w:rsidRDefault="00E23E03" w:rsidP="00E23E03">
            <w:r>
              <w:t xml:space="preserve">Контрольные примеры указаны в разделе 5 «Контроль программы» документа </w:t>
            </w:r>
            <w:r w:rsidR="00FC435B">
              <w:t>ВБМА.00000</w:t>
            </w:r>
            <w:r w:rsidR="00FF6675">
              <w:t>-01</w:t>
            </w:r>
            <w:r w:rsidR="00FC435B">
              <w:rPr>
                <w:rFonts w:eastAsia="MS Mincho"/>
              </w:rPr>
              <w:t> 0</w:t>
            </w:r>
            <w:r>
              <w:rPr>
                <w:rFonts w:eastAsia="MS Mincho"/>
              </w:rPr>
              <w:t>1 01 «</w:t>
            </w:r>
            <w:r w:rsidR="00EB2B9D">
              <w:t xml:space="preserve">Программный комплекс </w:t>
            </w:r>
            <w:r w:rsidR="00EB2B9D" w:rsidRPr="00A370AB">
              <w:rPr>
                <w:lang w:eastAsia="ru-RU" w:bidi="ar-SA"/>
              </w:rPr>
              <w:t>обеспечения пунктов удаленного доступа</w:t>
            </w:r>
            <w:r>
              <w:rPr>
                <w:rFonts w:eastAsia="MS Mincho"/>
              </w:rPr>
              <w:t>. Описание применения».</w:t>
            </w:r>
          </w:p>
          <w:p w:rsidR="00E23E03" w:rsidRPr="00393EE2" w:rsidRDefault="00E23E03" w:rsidP="00E23E03">
            <w:r>
              <w:t xml:space="preserve">Если все контрольные примеры выполнены успешно, считают, что изделие </w:t>
            </w:r>
            <w:r w:rsidRPr="00393EE2">
              <w:t>соответств</w:t>
            </w:r>
            <w:r>
              <w:t>ует</w:t>
            </w:r>
            <w:r w:rsidRPr="00393EE2">
              <w:t xml:space="preserve"> требованиям назначения</w:t>
            </w:r>
            <w:r>
              <w:t>.</w:t>
            </w:r>
          </w:p>
        </w:tc>
      </w:tr>
    </w:tbl>
    <w:p w:rsidR="00D6618F" w:rsidRDefault="00D6618F" w:rsidP="00D6618F">
      <w:pPr>
        <w:pStyle w:val="14"/>
      </w:pPr>
      <w:bookmarkStart w:id="168" w:name="_Toc116042839"/>
      <w:r>
        <w:lastRenderedPageBreak/>
        <w:t>Перечень принятых сокращений</w:t>
      </w:r>
      <w:bookmarkEnd w:id="168"/>
    </w:p>
    <w:tbl>
      <w:tblPr>
        <w:tblW w:w="5000" w:type="pct"/>
        <w:tblLook w:val="01E0"/>
      </w:tblPr>
      <w:tblGrid>
        <w:gridCol w:w="2234"/>
        <w:gridCol w:w="426"/>
        <w:gridCol w:w="7193"/>
      </w:tblGrid>
      <w:tr w:rsidR="00390B89" w:rsidRPr="000C2619" w:rsidTr="00390B89">
        <w:trPr>
          <w:trHeight w:val="397"/>
        </w:trPr>
        <w:tc>
          <w:tcPr>
            <w:tcW w:w="1134" w:type="pct"/>
          </w:tcPr>
          <w:p w:rsidR="00390B89" w:rsidRPr="00F31024" w:rsidRDefault="00390B89" w:rsidP="00F31024">
            <w:pPr>
              <w:pStyle w:val="affa"/>
            </w:pPr>
            <w:proofErr w:type="spellStart"/>
            <w:r w:rsidRPr="00F31024">
              <w:t>АбОН</w:t>
            </w:r>
            <w:proofErr w:type="spellEnd"/>
          </w:p>
        </w:tc>
        <w:tc>
          <w:tcPr>
            <w:tcW w:w="216" w:type="pct"/>
            <w:tcBorders>
              <w:left w:val="nil"/>
            </w:tcBorders>
          </w:tcPr>
          <w:p w:rsidR="00390B89" w:rsidRPr="00BA6DC5" w:rsidRDefault="00390B89" w:rsidP="00F31024">
            <w:pPr>
              <w:pStyle w:val="affa"/>
              <w:jc w:val="center"/>
            </w:pPr>
            <w:r w:rsidRPr="00BA6DC5">
              <w:noBreakHyphen/>
            </w:r>
          </w:p>
        </w:tc>
        <w:tc>
          <w:tcPr>
            <w:tcW w:w="3650" w:type="pct"/>
            <w:tcBorders>
              <w:left w:val="nil"/>
            </w:tcBorders>
          </w:tcPr>
          <w:p w:rsidR="00390B89" w:rsidRPr="00BA1702" w:rsidRDefault="00390B89" w:rsidP="00F31024">
            <w:pPr>
              <w:pStyle w:val="affa"/>
            </w:pPr>
            <w:r w:rsidRPr="00EE5B8F">
              <w:rPr>
                <w:noProof/>
              </w:rPr>
              <w:t>авиационн</w:t>
            </w:r>
            <w:r>
              <w:rPr>
                <w:noProof/>
              </w:rPr>
              <w:t>ая</w:t>
            </w:r>
            <w:r w:rsidRPr="00EE5B8F">
              <w:rPr>
                <w:noProof/>
              </w:rPr>
              <w:t xml:space="preserve"> баз</w:t>
            </w:r>
            <w:r>
              <w:rPr>
                <w:noProof/>
              </w:rPr>
              <w:t>а</w:t>
            </w:r>
            <w:r w:rsidRPr="00EE5B8F">
              <w:rPr>
                <w:noProof/>
              </w:rPr>
              <w:t xml:space="preserve"> обеспечения реализации Договора по открытому </w:t>
            </w:r>
          </w:p>
        </w:tc>
      </w:tr>
      <w:tr w:rsidR="00390B89" w:rsidRPr="000C2619" w:rsidTr="00390B89">
        <w:trPr>
          <w:trHeight w:val="397"/>
        </w:trPr>
        <w:tc>
          <w:tcPr>
            <w:tcW w:w="1134" w:type="pct"/>
          </w:tcPr>
          <w:p w:rsidR="00390B89" w:rsidRPr="00F31024" w:rsidRDefault="00390B89" w:rsidP="00F31024">
            <w:pPr>
              <w:pStyle w:val="affa"/>
            </w:pPr>
          </w:p>
        </w:tc>
        <w:tc>
          <w:tcPr>
            <w:tcW w:w="216" w:type="pct"/>
            <w:tcBorders>
              <w:left w:val="nil"/>
            </w:tcBorders>
          </w:tcPr>
          <w:p w:rsidR="00390B89" w:rsidRDefault="00390B89" w:rsidP="00F31024">
            <w:pPr>
              <w:pStyle w:val="affa"/>
              <w:jc w:val="center"/>
            </w:pPr>
          </w:p>
        </w:tc>
        <w:tc>
          <w:tcPr>
            <w:tcW w:w="3650" w:type="pct"/>
            <w:tcBorders>
              <w:left w:val="nil"/>
            </w:tcBorders>
          </w:tcPr>
          <w:p w:rsidR="00390B89" w:rsidRPr="00EE5B8F" w:rsidRDefault="00390B89" w:rsidP="00F31024">
            <w:pPr>
              <w:pStyle w:val="affa"/>
              <w:rPr>
                <w:noProof/>
              </w:rPr>
            </w:pPr>
            <w:r w:rsidRPr="00EE5B8F">
              <w:rPr>
                <w:noProof/>
              </w:rPr>
              <w:t>небу</w:t>
            </w:r>
          </w:p>
        </w:tc>
      </w:tr>
      <w:tr w:rsidR="00390B89" w:rsidRPr="000C2619" w:rsidTr="00A45313">
        <w:trPr>
          <w:trHeight w:val="454"/>
        </w:trPr>
        <w:tc>
          <w:tcPr>
            <w:tcW w:w="1134" w:type="pct"/>
          </w:tcPr>
          <w:p w:rsidR="00390B89" w:rsidRPr="00F31024" w:rsidRDefault="00390B89" w:rsidP="00F31024">
            <w:pPr>
              <w:pStyle w:val="affa"/>
            </w:pPr>
            <w:r w:rsidRPr="00F31024">
              <w:t>АНП</w:t>
            </w:r>
          </w:p>
        </w:tc>
        <w:tc>
          <w:tcPr>
            <w:tcW w:w="216" w:type="pct"/>
            <w:tcBorders>
              <w:left w:val="nil"/>
            </w:tcBorders>
          </w:tcPr>
          <w:p w:rsidR="00390B89" w:rsidRPr="00BA6DC5" w:rsidRDefault="00390B89" w:rsidP="00F31024">
            <w:pPr>
              <w:pStyle w:val="affa"/>
              <w:jc w:val="center"/>
            </w:pPr>
            <w:r w:rsidRPr="00BA6DC5">
              <w:noBreakHyphen/>
            </w:r>
          </w:p>
        </w:tc>
        <w:tc>
          <w:tcPr>
            <w:tcW w:w="3650" w:type="pct"/>
            <w:tcBorders>
              <w:left w:val="nil"/>
            </w:tcBorders>
          </w:tcPr>
          <w:p w:rsidR="00390B89" w:rsidRPr="00BA6DC5" w:rsidRDefault="00390B89" w:rsidP="00F31024">
            <w:pPr>
              <w:pStyle w:val="affa"/>
            </w:pPr>
            <w:r>
              <w:t>аутентифицирующий носитель пользователя</w:t>
            </w:r>
          </w:p>
        </w:tc>
      </w:tr>
      <w:tr w:rsidR="00390B89" w:rsidRPr="000C2619" w:rsidTr="00A45313">
        <w:trPr>
          <w:trHeight w:val="454"/>
        </w:trPr>
        <w:tc>
          <w:tcPr>
            <w:tcW w:w="1134" w:type="pct"/>
          </w:tcPr>
          <w:p w:rsidR="00390B89" w:rsidRPr="00F31024" w:rsidRDefault="00390B89" w:rsidP="00342FD8">
            <w:pPr>
              <w:pStyle w:val="affa"/>
            </w:pPr>
            <w:r w:rsidRPr="00F31024">
              <w:t>ВП МО РФ</w:t>
            </w:r>
          </w:p>
        </w:tc>
        <w:tc>
          <w:tcPr>
            <w:tcW w:w="216" w:type="pct"/>
            <w:tcBorders>
              <w:left w:val="nil"/>
            </w:tcBorders>
          </w:tcPr>
          <w:p w:rsidR="00390B89" w:rsidRPr="00BA6DC5" w:rsidRDefault="00390B89" w:rsidP="006C25D8">
            <w:pPr>
              <w:pStyle w:val="affa"/>
              <w:jc w:val="center"/>
            </w:pPr>
            <w:r w:rsidRPr="00BA6DC5">
              <w:noBreakHyphen/>
            </w:r>
          </w:p>
        </w:tc>
        <w:tc>
          <w:tcPr>
            <w:tcW w:w="3650" w:type="pct"/>
            <w:tcBorders>
              <w:left w:val="nil"/>
            </w:tcBorders>
          </w:tcPr>
          <w:p w:rsidR="00390B89" w:rsidRDefault="00390B89" w:rsidP="00342FD8">
            <w:pPr>
              <w:pStyle w:val="affa"/>
            </w:pPr>
            <w:r w:rsidRPr="00663585">
              <w:t>военно</w:t>
            </w:r>
            <w:r>
              <w:t>е</w:t>
            </w:r>
            <w:r w:rsidRPr="00663585">
              <w:t xml:space="preserve"> представительств</w:t>
            </w:r>
            <w:r>
              <w:t>о</w:t>
            </w:r>
            <w:r w:rsidRPr="00663585">
              <w:t xml:space="preserve"> Министерства обороны Российской </w:t>
            </w:r>
          </w:p>
        </w:tc>
      </w:tr>
      <w:tr w:rsidR="00390B89" w:rsidRPr="000C2619" w:rsidTr="00A45313">
        <w:trPr>
          <w:trHeight w:val="454"/>
        </w:trPr>
        <w:tc>
          <w:tcPr>
            <w:tcW w:w="1134" w:type="pct"/>
          </w:tcPr>
          <w:p w:rsidR="00390B89" w:rsidRPr="00F31024" w:rsidRDefault="00390B89" w:rsidP="00342FD8">
            <w:pPr>
              <w:pStyle w:val="affa"/>
            </w:pPr>
          </w:p>
        </w:tc>
        <w:tc>
          <w:tcPr>
            <w:tcW w:w="216" w:type="pct"/>
            <w:tcBorders>
              <w:left w:val="nil"/>
            </w:tcBorders>
          </w:tcPr>
          <w:p w:rsidR="00390B89" w:rsidRPr="00BA6DC5" w:rsidRDefault="00390B89" w:rsidP="006C25D8">
            <w:pPr>
              <w:pStyle w:val="affa"/>
              <w:jc w:val="center"/>
            </w:pPr>
          </w:p>
        </w:tc>
        <w:tc>
          <w:tcPr>
            <w:tcW w:w="3650" w:type="pct"/>
            <w:tcBorders>
              <w:left w:val="nil"/>
            </w:tcBorders>
          </w:tcPr>
          <w:p w:rsidR="00390B89" w:rsidRPr="00663585" w:rsidRDefault="00390B89" w:rsidP="00342FD8">
            <w:pPr>
              <w:pStyle w:val="affa"/>
            </w:pPr>
            <w:r w:rsidRPr="00663585">
              <w:t>Федерации</w:t>
            </w:r>
          </w:p>
        </w:tc>
      </w:tr>
      <w:tr w:rsidR="00390B89" w:rsidRPr="000C2619" w:rsidTr="00A45313">
        <w:trPr>
          <w:trHeight w:val="454"/>
        </w:trPr>
        <w:tc>
          <w:tcPr>
            <w:tcW w:w="1134" w:type="pct"/>
          </w:tcPr>
          <w:p w:rsidR="00390B89" w:rsidRPr="00F31024" w:rsidRDefault="00390B89" w:rsidP="007E7B56">
            <w:pPr>
              <w:pStyle w:val="affa"/>
            </w:pPr>
            <w:r w:rsidRPr="00F31024">
              <w:t>ЗИП</w:t>
            </w:r>
          </w:p>
        </w:tc>
        <w:tc>
          <w:tcPr>
            <w:tcW w:w="216" w:type="pct"/>
            <w:tcBorders>
              <w:left w:val="nil"/>
            </w:tcBorders>
          </w:tcPr>
          <w:p w:rsidR="00390B89" w:rsidRPr="00BA6DC5" w:rsidRDefault="00390B89" w:rsidP="006C25D8">
            <w:pPr>
              <w:pStyle w:val="affa"/>
              <w:jc w:val="center"/>
            </w:pPr>
            <w:r w:rsidRPr="00BA6DC5">
              <w:noBreakHyphen/>
            </w:r>
          </w:p>
        </w:tc>
        <w:tc>
          <w:tcPr>
            <w:tcW w:w="3650" w:type="pct"/>
            <w:tcBorders>
              <w:left w:val="nil"/>
            </w:tcBorders>
          </w:tcPr>
          <w:p w:rsidR="00390B89" w:rsidRPr="003C5471" w:rsidRDefault="00390B89" w:rsidP="000B4ED7">
            <w:pPr>
              <w:pStyle w:val="affa"/>
            </w:pPr>
            <w:r w:rsidRPr="00BA1702">
              <w:t>запасны</w:t>
            </w:r>
            <w:r>
              <w:t>е</w:t>
            </w:r>
            <w:r w:rsidRPr="00BA1702">
              <w:t xml:space="preserve"> част</w:t>
            </w:r>
            <w:r>
              <w:t>и</w:t>
            </w:r>
            <w:r w:rsidRPr="00BA1702">
              <w:t>, инструмент</w:t>
            </w:r>
            <w:r>
              <w:t>ы</w:t>
            </w:r>
            <w:r w:rsidRPr="00BA1702">
              <w:t xml:space="preserve"> и принадлежност</w:t>
            </w:r>
            <w:r>
              <w:t>и</w:t>
            </w:r>
          </w:p>
        </w:tc>
      </w:tr>
      <w:tr w:rsidR="00390B89" w:rsidRPr="000C2619" w:rsidTr="00A45313">
        <w:trPr>
          <w:trHeight w:val="454"/>
        </w:trPr>
        <w:tc>
          <w:tcPr>
            <w:tcW w:w="1134" w:type="pct"/>
          </w:tcPr>
          <w:p w:rsidR="00390B89" w:rsidRPr="00F31024" w:rsidRDefault="00390B89" w:rsidP="007E7B56">
            <w:pPr>
              <w:pStyle w:val="affa"/>
            </w:pPr>
            <w:r w:rsidRPr="00F31024">
              <w:t>ЗИП-О</w:t>
            </w:r>
          </w:p>
        </w:tc>
        <w:tc>
          <w:tcPr>
            <w:tcW w:w="216" w:type="pct"/>
            <w:tcBorders>
              <w:left w:val="nil"/>
            </w:tcBorders>
          </w:tcPr>
          <w:p w:rsidR="00390B89" w:rsidRPr="00BA6DC5" w:rsidRDefault="00390B89" w:rsidP="006C25D8">
            <w:pPr>
              <w:pStyle w:val="affa"/>
              <w:jc w:val="center"/>
            </w:pPr>
            <w:r w:rsidRPr="00BA6DC5">
              <w:noBreakHyphen/>
            </w:r>
          </w:p>
        </w:tc>
        <w:tc>
          <w:tcPr>
            <w:tcW w:w="3650" w:type="pct"/>
            <w:tcBorders>
              <w:left w:val="nil"/>
            </w:tcBorders>
          </w:tcPr>
          <w:p w:rsidR="00390B89" w:rsidRPr="00BA1702" w:rsidRDefault="00390B89" w:rsidP="00A94BFD">
            <w:pPr>
              <w:pStyle w:val="affa"/>
            </w:pPr>
            <w:r>
              <w:t xml:space="preserve">одиночный </w:t>
            </w:r>
            <w:r w:rsidRPr="000B4ED7">
              <w:t xml:space="preserve">комплект </w:t>
            </w:r>
            <w:r>
              <w:t>ЗИП</w:t>
            </w:r>
            <w:r w:rsidRPr="000B4ED7">
              <w:t xml:space="preserve"> </w:t>
            </w:r>
          </w:p>
        </w:tc>
      </w:tr>
      <w:tr w:rsidR="00390B89" w:rsidRPr="000C2619" w:rsidTr="00A45313">
        <w:trPr>
          <w:trHeight w:val="454"/>
        </w:trPr>
        <w:tc>
          <w:tcPr>
            <w:tcW w:w="1134" w:type="pct"/>
          </w:tcPr>
          <w:p w:rsidR="00390B89" w:rsidRPr="00F31024" w:rsidRDefault="00390B89" w:rsidP="00CC23D0">
            <w:pPr>
              <w:pStyle w:val="affa"/>
            </w:pPr>
            <w:r w:rsidRPr="00F31024">
              <w:t>ИБП</w:t>
            </w:r>
          </w:p>
        </w:tc>
        <w:tc>
          <w:tcPr>
            <w:tcW w:w="216" w:type="pct"/>
            <w:tcBorders>
              <w:left w:val="nil"/>
            </w:tcBorders>
          </w:tcPr>
          <w:p w:rsidR="00390B89" w:rsidRPr="00BA6DC5" w:rsidRDefault="00390B89" w:rsidP="006C25D8">
            <w:pPr>
              <w:pStyle w:val="affa"/>
              <w:jc w:val="center"/>
            </w:pPr>
            <w:r w:rsidRPr="00BA6DC5">
              <w:noBreakHyphen/>
            </w:r>
          </w:p>
        </w:tc>
        <w:tc>
          <w:tcPr>
            <w:tcW w:w="3650" w:type="pct"/>
            <w:tcBorders>
              <w:left w:val="nil"/>
            </w:tcBorders>
          </w:tcPr>
          <w:p w:rsidR="00390B89" w:rsidRPr="00857134" w:rsidRDefault="00390B89" w:rsidP="00CC23D0">
            <w:pPr>
              <w:pStyle w:val="affa"/>
            </w:pPr>
            <w:r w:rsidRPr="00857134">
              <w:t>источник бесперебойного питания</w:t>
            </w:r>
          </w:p>
        </w:tc>
      </w:tr>
      <w:tr w:rsidR="00390B89" w:rsidRPr="002A7C5C" w:rsidTr="00A45313">
        <w:trPr>
          <w:trHeight w:val="454"/>
        </w:trPr>
        <w:tc>
          <w:tcPr>
            <w:tcW w:w="1134" w:type="pct"/>
          </w:tcPr>
          <w:p w:rsidR="00390B89" w:rsidRPr="00F31024" w:rsidRDefault="00390B89" w:rsidP="00342FD8">
            <w:pPr>
              <w:pStyle w:val="affa"/>
              <w:rPr>
                <w:spacing w:val="-6"/>
              </w:rPr>
            </w:pPr>
            <w:r w:rsidRPr="00F31024">
              <w:rPr>
                <w:spacing w:val="-6"/>
              </w:rPr>
              <w:t xml:space="preserve">КСА ИАД </w:t>
            </w:r>
            <w:r w:rsidRPr="00F31024">
              <w:rPr>
                <w:noProof/>
                <w:spacing w:val="-6"/>
              </w:rPr>
              <w:t>НЦУЯО</w:t>
            </w:r>
          </w:p>
        </w:tc>
        <w:tc>
          <w:tcPr>
            <w:tcW w:w="216" w:type="pct"/>
            <w:tcBorders>
              <w:left w:val="nil"/>
            </w:tcBorders>
          </w:tcPr>
          <w:p w:rsidR="00390B89" w:rsidRPr="00BA6DC5" w:rsidRDefault="00390B89" w:rsidP="006C25D8">
            <w:pPr>
              <w:pStyle w:val="affa"/>
              <w:jc w:val="center"/>
            </w:pPr>
            <w:r w:rsidRPr="00BA6DC5">
              <w:noBreakHyphen/>
            </w:r>
          </w:p>
        </w:tc>
        <w:tc>
          <w:tcPr>
            <w:tcW w:w="3650" w:type="pct"/>
            <w:tcBorders>
              <w:left w:val="nil"/>
            </w:tcBorders>
          </w:tcPr>
          <w:p w:rsidR="00390B89" w:rsidRPr="002A7C5C" w:rsidRDefault="00390B89" w:rsidP="00342FD8">
            <w:pPr>
              <w:pStyle w:val="affa"/>
            </w:pPr>
            <w:r w:rsidRPr="002A7C5C">
              <w:rPr>
                <w:noProof/>
              </w:rPr>
              <w:t xml:space="preserve">комплекс средств автоматизации информационно-аналитической </w:t>
            </w:r>
          </w:p>
        </w:tc>
      </w:tr>
      <w:tr w:rsidR="00390B89" w:rsidRPr="000C2619" w:rsidTr="00A45313">
        <w:trPr>
          <w:trHeight w:val="454"/>
        </w:trPr>
        <w:tc>
          <w:tcPr>
            <w:tcW w:w="1134" w:type="pct"/>
          </w:tcPr>
          <w:p w:rsidR="00390B89" w:rsidRPr="00F31024" w:rsidRDefault="00390B89" w:rsidP="00342FD8">
            <w:pPr>
              <w:pStyle w:val="affa"/>
            </w:pPr>
          </w:p>
        </w:tc>
        <w:tc>
          <w:tcPr>
            <w:tcW w:w="216" w:type="pct"/>
            <w:tcBorders>
              <w:left w:val="nil"/>
            </w:tcBorders>
          </w:tcPr>
          <w:p w:rsidR="00390B89" w:rsidRPr="002A7C5C" w:rsidRDefault="00390B89" w:rsidP="006C25D8">
            <w:pPr>
              <w:pStyle w:val="affa"/>
              <w:jc w:val="center"/>
            </w:pPr>
          </w:p>
        </w:tc>
        <w:tc>
          <w:tcPr>
            <w:tcW w:w="3650" w:type="pct"/>
            <w:tcBorders>
              <w:left w:val="nil"/>
            </w:tcBorders>
          </w:tcPr>
          <w:p w:rsidR="00390B89" w:rsidRPr="002A7C5C" w:rsidRDefault="00390B89" w:rsidP="00342FD8">
            <w:pPr>
              <w:pStyle w:val="affa"/>
            </w:pPr>
            <w:r w:rsidRPr="002A7C5C">
              <w:rPr>
                <w:noProof/>
              </w:rPr>
              <w:t xml:space="preserve">деятельности </w:t>
            </w:r>
            <w:r w:rsidRPr="00264C11">
              <w:rPr>
                <w:noProof/>
              </w:rPr>
              <w:t>НЦУЯО</w:t>
            </w:r>
          </w:p>
        </w:tc>
      </w:tr>
      <w:tr w:rsidR="00390B89" w:rsidRPr="000C2619" w:rsidTr="00A45313">
        <w:trPr>
          <w:trHeight w:val="454"/>
        </w:trPr>
        <w:tc>
          <w:tcPr>
            <w:tcW w:w="1134" w:type="pct"/>
          </w:tcPr>
          <w:p w:rsidR="00390B89" w:rsidRPr="00F31024" w:rsidRDefault="00390B89" w:rsidP="0011519D">
            <w:pPr>
              <w:pStyle w:val="affa"/>
            </w:pPr>
            <w:r w:rsidRPr="00F31024">
              <w:t>ЛВС</w:t>
            </w:r>
          </w:p>
        </w:tc>
        <w:tc>
          <w:tcPr>
            <w:tcW w:w="216" w:type="pct"/>
            <w:tcBorders>
              <w:left w:val="nil"/>
            </w:tcBorders>
          </w:tcPr>
          <w:p w:rsidR="00390B89" w:rsidRPr="00BA6DC5" w:rsidRDefault="00390B89" w:rsidP="006C25D8">
            <w:pPr>
              <w:pStyle w:val="affa"/>
              <w:jc w:val="center"/>
            </w:pPr>
            <w:r w:rsidRPr="00BA6DC5">
              <w:noBreakHyphen/>
            </w:r>
          </w:p>
        </w:tc>
        <w:tc>
          <w:tcPr>
            <w:tcW w:w="3650" w:type="pct"/>
            <w:tcBorders>
              <w:left w:val="nil"/>
            </w:tcBorders>
          </w:tcPr>
          <w:p w:rsidR="00390B89" w:rsidRPr="0050131D" w:rsidRDefault="00390B89" w:rsidP="0011519D">
            <w:pPr>
              <w:ind w:firstLine="0"/>
              <w:rPr>
                <w:szCs w:val="20"/>
              </w:rPr>
            </w:pPr>
            <w:r>
              <w:t>локальная вычислительная сеть</w:t>
            </w:r>
          </w:p>
        </w:tc>
      </w:tr>
      <w:tr w:rsidR="00390B89" w:rsidRPr="000C2619" w:rsidTr="00A45313">
        <w:trPr>
          <w:trHeight w:val="454"/>
        </w:trPr>
        <w:tc>
          <w:tcPr>
            <w:tcW w:w="1134" w:type="pct"/>
          </w:tcPr>
          <w:p w:rsidR="00390B89" w:rsidRPr="00F31024" w:rsidRDefault="00390B89" w:rsidP="0011519D">
            <w:pPr>
              <w:pStyle w:val="affa"/>
            </w:pPr>
            <w:r w:rsidRPr="00F31024">
              <w:t>МФУ</w:t>
            </w:r>
          </w:p>
        </w:tc>
        <w:tc>
          <w:tcPr>
            <w:tcW w:w="216" w:type="pct"/>
            <w:tcBorders>
              <w:left w:val="nil"/>
            </w:tcBorders>
          </w:tcPr>
          <w:p w:rsidR="00390B89" w:rsidRPr="00BA6DC5" w:rsidRDefault="00390B89" w:rsidP="00F31024">
            <w:pPr>
              <w:pStyle w:val="affa"/>
              <w:jc w:val="center"/>
            </w:pPr>
            <w:r w:rsidRPr="00BA6DC5">
              <w:noBreakHyphen/>
            </w:r>
          </w:p>
        </w:tc>
        <w:tc>
          <w:tcPr>
            <w:tcW w:w="3650" w:type="pct"/>
            <w:tcBorders>
              <w:left w:val="nil"/>
            </w:tcBorders>
          </w:tcPr>
          <w:p w:rsidR="00390B89" w:rsidRDefault="00390B89" w:rsidP="0011519D">
            <w:pPr>
              <w:ind w:firstLine="0"/>
            </w:pPr>
            <w:r>
              <w:t>многофункциональное устройство</w:t>
            </w:r>
          </w:p>
        </w:tc>
      </w:tr>
      <w:tr w:rsidR="00390B89" w:rsidRPr="000C2619" w:rsidTr="00A45313">
        <w:trPr>
          <w:trHeight w:val="454"/>
        </w:trPr>
        <w:tc>
          <w:tcPr>
            <w:tcW w:w="1134" w:type="pct"/>
          </w:tcPr>
          <w:p w:rsidR="00390B89" w:rsidRPr="00F31024" w:rsidRDefault="00390B89" w:rsidP="00CC23D0">
            <w:pPr>
              <w:pStyle w:val="affa"/>
            </w:pPr>
            <w:r w:rsidRPr="00F31024">
              <w:t>НЖМД</w:t>
            </w:r>
          </w:p>
        </w:tc>
        <w:tc>
          <w:tcPr>
            <w:tcW w:w="216" w:type="pct"/>
            <w:tcBorders>
              <w:left w:val="nil"/>
            </w:tcBorders>
          </w:tcPr>
          <w:p w:rsidR="00390B89" w:rsidRPr="00BA6DC5" w:rsidRDefault="00390B89" w:rsidP="006C25D8">
            <w:pPr>
              <w:pStyle w:val="affa"/>
              <w:jc w:val="center"/>
            </w:pPr>
            <w:r w:rsidRPr="00BA6DC5">
              <w:noBreakHyphen/>
            </w:r>
          </w:p>
        </w:tc>
        <w:tc>
          <w:tcPr>
            <w:tcW w:w="3650" w:type="pct"/>
            <w:tcBorders>
              <w:left w:val="nil"/>
            </w:tcBorders>
          </w:tcPr>
          <w:p w:rsidR="00390B89" w:rsidRPr="00857134" w:rsidRDefault="00390B89" w:rsidP="00445765">
            <w:pPr>
              <w:pStyle w:val="affa"/>
            </w:pPr>
            <w:r w:rsidRPr="00857134">
              <w:t>накопитель на жестк</w:t>
            </w:r>
            <w:r>
              <w:t>их</w:t>
            </w:r>
            <w:r w:rsidRPr="00857134">
              <w:t xml:space="preserve"> магнитн</w:t>
            </w:r>
            <w:r>
              <w:t>ых</w:t>
            </w:r>
            <w:r w:rsidRPr="00857134">
              <w:t xml:space="preserve"> диск</w:t>
            </w:r>
            <w:r>
              <w:t>ах</w:t>
            </w:r>
          </w:p>
        </w:tc>
      </w:tr>
      <w:tr w:rsidR="00390B89" w:rsidRPr="000C2619" w:rsidTr="00A45313">
        <w:trPr>
          <w:trHeight w:val="454"/>
        </w:trPr>
        <w:tc>
          <w:tcPr>
            <w:tcW w:w="1134" w:type="pct"/>
          </w:tcPr>
          <w:p w:rsidR="00390B89" w:rsidRPr="00F31024" w:rsidRDefault="00390B89" w:rsidP="00CC23D0">
            <w:pPr>
              <w:pStyle w:val="affa"/>
            </w:pPr>
            <w:r w:rsidRPr="00F31024">
              <w:t>НЗ</w:t>
            </w:r>
          </w:p>
        </w:tc>
        <w:tc>
          <w:tcPr>
            <w:tcW w:w="216" w:type="pct"/>
            <w:tcBorders>
              <w:left w:val="nil"/>
            </w:tcBorders>
          </w:tcPr>
          <w:p w:rsidR="00390B89" w:rsidRPr="00BA6DC5" w:rsidRDefault="00390B89" w:rsidP="006C25D8">
            <w:pPr>
              <w:pStyle w:val="affa"/>
              <w:jc w:val="center"/>
            </w:pPr>
            <w:r w:rsidRPr="00BA6DC5">
              <w:noBreakHyphen/>
            </w:r>
          </w:p>
        </w:tc>
        <w:tc>
          <w:tcPr>
            <w:tcW w:w="3650" w:type="pct"/>
            <w:tcBorders>
              <w:left w:val="nil"/>
            </w:tcBorders>
          </w:tcPr>
          <w:p w:rsidR="00390B89" w:rsidRPr="00857134" w:rsidRDefault="00390B89" w:rsidP="00BB362B">
            <w:pPr>
              <w:pStyle w:val="affa"/>
            </w:pPr>
            <w:r w:rsidRPr="00857134">
              <w:t>носитель запи</w:t>
            </w:r>
            <w:r>
              <w:t>си</w:t>
            </w:r>
          </w:p>
        </w:tc>
      </w:tr>
      <w:tr w:rsidR="00390B89" w:rsidRPr="000C2619" w:rsidTr="00A45313">
        <w:trPr>
          <w:trHeight w:val="454"/>
        </w:trPr>
        <w:tc>
          <w:tcPr>
            <w:tcW w:w="1134" w:type="pct"/>
          </w:tcPr>
          <w:p w:rsidR="00390B89" w:rsidRPr="00F31024" w:rsidRDefault="00390B89" w:rsidP="00CC23D0">
            <w:pPr>
              <w:pStyle w:val="affa"/>
              <w:rPr>
                <w:lang w:eastAsia="ru-RU" w:bidi="ar-SA"/>
              </w:rPr>
            </w:pPr>
            <w:r w:rsidRPr="00F31024">
              <w:rPr>
                <w:noProof/>
              </w:rPr>
              <w:t>НЦУЯО</w:t>
            </w:r>
          </w:p>
        </w:tc>
        <w:tc>
          <w:tcPr>
            <w:tcW w:w="216" w:type="pct"/>
            <w:tcBorders>
              <w:left w:val="nil"/>
            </w:tcBorders>
          </w:tcPr>
          <w:p w:rsidR="00390B89" w:rsidRPr="00BA6DC5" w:rsidRDefault="00390B89" w:rsidP="006C25D8">
            <w:pPr>
              <w:pStyle w:val="affa"/>
              <w:jc w:val="center"/>
            </w:pPr>
            <w:r w:rsidRPr="00BA6DC5">
              <w:noBreakHyphen/>
            </w:r>
          </w:p>
        </w:tc>
        <w:tc>
          <w:tcPr>
            <w:tcW w:w="3650" w:type="pct"/>
            <w:tcBorders>
              <w:left w:val="nil"/>
            </w:tcBorders>
          </w:tcPr>
          <w:p w:rsidR="00390B89" w:rsidRPr="00D97145" w:rsidRDefault="00390B89" w:rsidP="0039480F">
            <w:pPr>
              <w:pStyle w:val="affa"/>
            </w:pPr>
            <w:r w:rsidRPr="00D97145">
              <w:t>национальн</w:t>
            </w:r>
            <w:r>
              <w:t>ый</w:t>
            </w:r>
            <w:r w:rsidRPr="00D97145">
              <w:t xml:space="preserve"> Центр по уменьшению ядерной опасности</w:t>
            </w:r>
          </w:p>
        </w:tc>
      </w:tr>
      <w:tr w:rsidR="00390B89" w:rsidRPr="000C2619" w:rsidTr="00A45313">
        <w:trPr>
          <w:trHeight w:val="454"/>
        </w:trPr>
        <w:tc>
          <w:tcPr>
            <w:tcW w:w="1134" w:type="pct"/>
          </w:tcPr>
          <w:p w:rsidR="00390B89" w:rsidRPr="00F31024" w:rsidRDefault="00390B89" w:rsidP="00CC23D0">
            <w:pPr>
              <w:pStyle w:val="affa"/>
            </w:pPr>
            <w:r w:rsidRPr="00F31024">
              <w:t>ОС</w:t>
            </w:r>
          </w:p>
        </w:tc>
        <w:tc>
          <w:tcPr>
            <w:tcW w:w="216" w:type="pct"/>
            <w:tcBorders>
              <w:left w:val="nil"/>
            </w:tcBorders>
          </w:tcPr>
          <w:p w:rsidR="00390B89" w:rsidRPr="00BA6DC5" w:rsidRDefault="00390B89" w:rsidP="006C25D8">
            <w:pPr>
              <w:pStyle w:val="affa"/>
              <w:jc w:val="center"/>
            </w:pPr>
            <w:r w:rsidRPr="00BA6DC5">
              <w:noBreakHyphen/>
            </w:r>
          </w:p>
        </w:tc>
        <w:tc>
          <w:tcPr>
            <w:tcW w:w="3650" w:type="pct"/>
            <w:tcBorders>
              <w:left w:val="nil"/>
            </w:tcBorders>
          </w:tcPr>
          <w:p w:rsidR="00390B89" w:rsidRPr="00857134" w:rsidRDefault="00390B89" w:rsidP="00CC23D0">
            <w:pPr>
              <w:pStyle w:val="affa"/>
            </w:pPr>
            <w:r w:rsidRPr="00857134">
              <w:t>операционная система</w:t>
            </w:r>
          </w:p>
        </w:tc>
      </w:tr>
      <w:tr w:rsidR="00390B89" w:rsidRPr="000C2619" w:rsidTr="00A45313">
        <w:trPr>
          <w:trHeight w:val="454"/>
        </w:trPr>
        <w:tc>
          <w:tcPr>
            <w:tcW w:w="1134" w:type="pct"/>
          </w:tcPr>
          <w:p w:rsidR="00390B89" w:rsidRPr="00F31024" w:rsidRDefault="00390B89" w:rsidP="00342FD8">
            <w:pPr>
              <w:pStyle w:val="affa"/>
            </w:pPr>
            <w:r w:rsidRPr="00F31024">
              <w:t>ОТК</w:t>
            </w:r>
          </w:p>
        </w:tc>
        <w:tc>
          <w:tcPr>
            <w:tcW w:w="216" w:type="pct"/>
            <w:tcBorders>
              <w:left w:val="nil"/>
            </w:tcBorders>
          </w:tcPr>
          <w:p w:rsidR="00390B89" w:rsidRPr="00BA6DC5" w:rsidRDefault="00390B89" w:rsidP="006C25D8">
            <w:pPr>
              <w:pStyle w:val="affa"/>
              <w:jc w:val="center"/>
            </w:pPr>
            <w:r w:rsidRPr="00BA6DC5">
              <w:noBreakHyphen/>
            </w:r>
          </w:p>
        </w:tc>
        <w:tc>
          <w:tcPr>
            <w:tcW w:w="3650" w:type="pct"/>
            <w:tcBorders>
              <w:left w:val="nil"/>
            </w:tcBorders>
          </w:tcPr>
          <w:p w:rsidR="00390B89" w:rsidRPr="00857134" w:rsidRDefault="00390B89" w:rsidP="00342FD8">
            <w:pPr>
              <w:pStyle w:val="affa"/>
            </w:pPr>
            <w:r w:rsidRPr="00663585">
              <w:rPr>
                <w:szCs w:val="24"/>
              </w:rPr>
              <w:t>отдел технического контроля</w:t>
            </w:r>
          </w:p>
        </w:tc>
      </w:tr>
      <w:tr w:rsidR="00390B89" w:rsidRPr="000C2619" w:rsidTr="00A45313">
        <w:trPr>
          <w:trHeight w:val="454"/>
        </w:trPr>
        <w:tc>
          <w:tcPr>
            <w:tcW w:w="1134" w:type="pct"/>
          </w:tcPr>
          <w:p w:rsidR="00390B89" w:rsidRPr="00F31024" w:rsidRDefault="00390B89" w:rsidP="00CC23D0">
            <w:pPr>
              <w:pStyle w:val="affa"/>
            </w:pPr>
            <w:r w:rsidRPr="00F31024">
              <w:t>ПАК</w:t>
            </w:r>
          </w:p>
        </w:tc>
        <w:tc>
          <w:tcPr>
            <w:tcW w:w="216" w:type="pct"/>
            <w:tcBorders>
              <w:left w:val="nil"/>
            </w:tcBorders>
          </w:tcPr>
          <w:p w:rsidR="00390B89" w:rsidRPr="00BA6DC5" w:rsidRDefault="00390B89" w:rsidP="006C25D8">
            <w:pPr>
              <w:pStyle w:val="affa"/>
              <w:jc w:val="center"/>
            </w:pPr>
            <w:r w:rsidRPr="00BA6DC5">
              <w:noBreakHyphen/>
            </w:r>
          </w:p>
        </w:tc>
        <w:tc>
          <w:tcPr>
            <w:tcW w:w="3650" w:type="pct"/>
            <w:tcBorders>
              <w:left w:val="nil"/>
            </w:tcBorders>
          </w:tcPr>
          <w:p w:rsidR="00390B89" w:rsidRPr="00857134" w:rsidRDefault="00390B89" w:rsidP="00B3507B">
            <w:pPr>
              <w:pStyle w:val="affa"/>
            </w:pPr>
            <w:r>
              <w:t xml:space="preserve">программно-аппаратный </w:t>
            </w:r>
            <w:r w:rsidRPr="00B3507B">
              <w:t>комплекс</w:t>
            </w:r>
          </w:p>
        </w:tc>
      </w:tr>
      <w:tr w:rsidR="00390B89" w:rsidRPr="000C2619" w:rsidTr="00A45313">
        <w:trPr>
          <w:trHeight w:val="454"/>
        </w:trPr>
        <w:tc>
          <w:tcPr>
            <w:tcW w:w="1134" w:type="pct"/>
          </w:tcPr>
          <w:p w:rsidR="00390B89" w:rsidRPr="00F31024" w:rsidRDefault="00390B89" w:rsidP="00A94BFD">
            <w:pPr>
              <w:pStyle w:val="affa"/>
            </w:pPr>
            <w:r w:rsidRPr="00F31024">
              <w:rPr>
                <w:rFonts w:eastAsia="MS Mincho"/>
              </w:rPr>
              <w:t>ПК ОПУД</w:t>
            </w:r>
          </w:p>
        </w:tc>
        <w:tc>
          <w:tcPr>
            <w:tcW w:w="216" w:type="pct"/>
            <w:tcBorders>
              <w:left w:val="nil"/>
            </w:tcBorders>
          </w:tcPr>
          <w:p w:rsidR="00390B89" w:rsidRPr="00BA6DC5" w:rsidRDefault="00390B89" w:rsidP="006C25D8">
            <w:pPr>
              <w:pStyle w:val="affa"/>
              <w:jc w:val="center"/>
            </w:pPr>
            <w:r w:rsidRPr="00BA6DC5">
              <w:noBreakHyphen/>
            </w:r>
          </w:p>
        </w:tc>
        <w:tc>
          <w:tcPr>
            <w:tcW w:w="3650" w:type="pct"/>
            <w:tcBorders>
              <w:left w:val="nil"/>
            </w:tcBorders>
          </w:tcPr>
          <w:p w:rsidR="00390B89" w:rsidRPr="00857134" w:rsidRDefault="00390B89" w:rsidP="00273C13">
            <w:pPr>
              <w:pStyle w:val="affa"/>
            </w:pPr>
            <w:r>
              <w:t xml:space="preserve">программный комплекс </w:t>
            </w:r>
            <w:r w:rsidRPr="00A370AB">
              <w:rPr>
                <w:lang w:eastAsia="ru-RU" w:bidi="ar-SA"/>
              </w:rPr>
              <w:t>обеспечения пунктов удаленного доступа</w:t>
            </w:r>
          </w:p>
        </w:tc>
      </w:tr>
      <w:tr w:rsidR="00390B89" w:rsidRPr="000C2619" w:rsidTr="00A45313">
        <w:trPr>
          <w:trHeight w:val="454"/>
        </w:trPr>
        <w:tc>
          <w:tcPr>
            <w:tcW w:w="1134" w:type="pct"/>
          </w:tcPr>
          <w:p w:rsidR="00390B89" w:rsidRPr="00F31024" w:rsidRDefault="00390B89" w:rsidP="00527836">
            <w:pPr>
              <w:pStyle w:val="affa"/>
            </w:pPr>
            <w:r w:rsidRPr="00F31024">
              <w:rPr>
                <w:rFonts w:eastAsia="MS Mincho"/>
              </w:rPr>
              <w:t>ПО</w:t>
            </w:r>
          </w:p>
        </w:tc>
        <w:tc>
          <w:tcPr>
            <w:tcW w:w="216" w:type="pct"/>
            <w:tcBorders>
              <w:left w:val="nil"/>
            </w:tcBorders>
          </w:tcPr>
          <w:p w:rsidR="00390B89" w:rsidRPr="00BA6DC5" w:rsidRDefault="00390B89" w:rsidP="006C25D8">
            <w:pPr>
              <w:pStyle w:val="affa"/>
              <w:jc w:val="center"/>
            </w:pPr>
            <w:r w:rsidRPr="00BA6DC5">
              <w:noBreakHyphen/>
            </w:r>
          </w:p>
        </w:tc>
        <w:tc>
          <w:tcPr>
            <w:tcW w:w="3650" w:type="pct"/>
            <w:tcBorders>
              <w:left w:val="nil"/>
            </w:tcBorders>
          </w:tcPr>
          <w:p w:rsidR="00390B89" w:rsidRPr="00857134" w:rsidRDefault="00390B89" w:rsidP="00527836">
            <w:pPr>
              <w:pStyle w:val="affa"/>
            </w:pPr>
            <w:r w:rsidRPr="00857134">
              <w:rPr>
                <w:rFonts w:eastAsia="MS Mincho"/>
              </w:rPr>
              <w:t>программн</w:t>
            </w:r>
            <w:r>
              <w:rPr>
                <w:rFonts w:eastAsia="MS Mincho"/>
              </w:rPr>
              <w:t>ое обеспечение</w:t>
            </w:r>
          </w:p>
        </w:tc>
      </w:tr>
      <w:tr w:rsidR="00390B89" w:rsidRPr="000C2619" w:rsidTr="00A45313">
        <w:trPr>
          <w:trHeight w:val="454"/>
        </w:trPr>
        <w:tc>
          <w:tcPr>
            <w:tcW w:w="1134" w:type="pct"/>
          </w:tcPr>
          <w:p w:rsidR="00390B89" w:rsidRPr="00F31024" w:rsidRDefault="00390B89" w:rsidP="00583F42">
            <w:pPr>
              <w:pStyle w:val="affa"/>
              <w:rPr>
                <w:rFonts w:eastAsia="MS Mincho"/>
              </w:rPr>
            </w:pPr>
            <w:r w:rsidRPr="00F31024">
              <w:rPr>
                <w:spacing w:val="-4"/>
              </w:rPr>
              <w:t>ПЭВМ</w:t>
            </w:r>
          </w:p>
        </w:tc>
        <w:tc>
          <w:tcPr>
            <w:tcW w:w="216" w:type="pct"/>
            <w:tcBorders>
              <w:left w:val="nil"/>
            </w:tcBorders>
          </w:tcPr>
          <w:p w:rsidR="00390B89" w:rsidRPr="00BA6DC5" w:rsidRDefault="00390B89" w:rsidP="006C25D8">
            <w:pPr>
              <w:pStyle w:val="affa"/>
              <w:jc w:val="center"/>
            </w:pPr>
            <w:r w:rsidRPr="00BA6DC5">
              <w:noBreakHyphen/>
            </w:r>
          </w:p>
        </w:tc>
        <w:tc>
          <w:tcPr>
            <w:tcW w:w="3650" w:type="pct"/>
            <w:tcBorders>
              <w:left w:val="nil"/>
            </w:tcBorders>
          </w:tcPr>
          <w:p w:rsidR="00390B89" w:rsidRDefault="00390B89" w:rsidP="00583F42">
            <w:pPr>
              <w:pStyle w:val="affa"/>
              <w:rPr>
                <w:rFonts w:eastAsia="MS Mincho"/>
              </w:rPr>
            </w:pPr>
            <w:r>
              <w:rPr>
                <w:rFonts w:eastAsia="MS Mincho"/>
              </w:rPr>
              <w:t>персональная электронно-вычислительная машина</w:t>
            </w:r>
          </w:p>
        </w:tc>
      </w:tr>
      <w:tr w:rsidR="00390B89" w:rsidRPr="000C2619" w:rsidTr="00A45313">
        <w:trPr>
          <w:trHeight w:val="454"/>
        </w:trPr>
        <w:tc>
          <w:tcPr>
            <w:tcW w:w="1134" w:type="pct"/>
          </w:tcPr>
          <w:p w:rsidR="00390B89" w:rsidRPr="00F31024" w:rsidRDefault="00390B89" w:rsidP="00CC23D0">
            <w:pPr>
              <w:pStyle w:val="affa"/>
            </w:pPr>
            <w:r w:rsidRPr="00F31024">
              <w:t>РЭ</w:t>
            </w:r>
          </w:p>
        </w:tc>
        <w:tc>
          <w:tcPr>
            <w:tcW w:w="216" w:type="pct"/>
            <w:tcBorders>
              <w:left w:val="nil"/>
            </w:tcBorders>
          </w:tcPr>
          <w:p w:rsidR="00390B89" w:rsidRPr="00BA6DC5" w:rsidRDefault="00390B89" w:rsidP="006C25D8">
            <w:pPr>
              <w:pStyle w:val="affa"/>
              <w:jc w:val="center"/>
            </w:pPr>
            <w:r w:rsidRPr="00BA6DC5">
              <w:noBreakHyphen/>
            </w:r>
          </w:p>
        </w:tc>
        <w:tc>
          <w:tcPr>
            <w:tcW w:w="3650" w:type="pct"/>
            <w:tcBorders>
              <w:left w:val="nil"/>
            </w:tcBorders>
          </w:tcPr>
          <w:p w:rsidR="00390B89" w:rsidRPr="00857134" w:rsidRDefault="00390B89" w:rsidP="00CC23D0">
            <w:pPr>
              <w:pStyle w:val="affa"/>
            </w:pPr>
            <w:r w:rsidRPr="00857134">
              <w:t>руководство по эксплуатации</w:t>
            </w:r>
          </w:p>
        </w:tc>
      </w:tr>
      <w:tr w:rsidR="00390B89" w:rsidRPr="000C2619" w:rsidTr="00A45313">
        <w:trPr>
          <w:trHeight w:val="454"/>
        </w:trPr>
        <w:tc>
          <w:tcPr>
            <w:tcW w:w="1134" w:type="pct"/>
          </w:tcPr>
          <w:p w:rsidR="00390B89" w:rsidRPr="00F31024" w:rsidRDefault="00390B89" w:rsidP="00CC23D0">
            <w:pPr>
              <w:pStyle w:val="affa"/>
            </w:pPr>
            <w:r w:rsidRPr="00F31024">
              <w:t>СЗИ</w:t>
            </w:r>
          </w:p>
        </w:tc>
        <w:tc>
          <w:tcPr>
            <w:tcW w:w="216" w:type="pct"/>
            <w:tcBorders>
              <w:left w:val="nil"/>
            </w:tcBorders>
          </w:tcPr>
          <w:p w:rsidR="00390B89" w:rsidRPr="00BA6DC5" w:rsidRDefault="00390B89" w:rsidP="006C25D8">
            <w:pPr>
              <w:pStyle w:val="affa"/>
              <w:jc w:val="center"/>
            </w:pPr>
            <w:r w:rsidRPr="00BA6DC5">
              <w:noBreakHyphen/>
            </w:r>
          </w:p>
        </w:tc>
        <w:tc>
          <w:tcPr>
            <w:tcW w:w="3650" w:type="pct"/>
            <w:tcBorders>
              <w:left w:val="nil"/>
            </w:tcBorders>
          </w:tcPr>
          <w:p w:rsidR="00390B89" w:rsidRPr="00857134" w:rsidRDefault="00390B89" w:rsidP="00CC23D0">
            <w:pPr>
              <w:pStyle w:val="affa"/>
            </w:pPr>
            <w:r>
              <w:t>средство защиты информации</w:t>
            </w:r>
          </w:p>
        </w:tc>
      </w:tr>
      <w:tr w:rsidR="00390B89" w:rsidRPr="000C2619" w:rsidTr="00A45313">
        <w:trPr>
          <w:trHeight w:val="454"/>
        </w:trPr>
        <w:tc>
          <w:tcPr>
            <w:tcW w:w="1134" w:type="pct"/>
          </w:tcPr>
          <w:p w:rsidR="00390B89" w:rsidRPr="00F31024" w:rsidRDefault="00390B89" w:rsidP="00CC23D0">
            <w:pPr>
              <w:pStyle w:val="affa"/>
            </w:pPr>
            <w:r w:rsidRPr="00F31024">
              <w:t>ТК</w:t>
            </w:r>
          </w:p>
        </w:tc>
        <w:tc>
          <w:tcPr>
            <w:tcW w:w="216" w:type="pct"/>
            <w:tcBorders>
              <w:left w:val="nil"/>
            </w:tcBorders>
          </w:tcPr>
          <w:p w:rsidR="00390B89" w:rsidRPr="00BA6DC5" w:rsidRDefault="00390B89" w:rsidP="006C25D8">
            <w:pPr>
              <w:pStyle w:val="affa"/>
              <w:jc w:val="center"/>
            </w:pPr>
            <w:r w:rsidRPr="00BA6DC5">
              <w:noBreakHyphen/>
            </w:r>
          </w:p>
        </w:tc>
        <w:tc>
          <w:tcPr>
            <w:tcW w:w="3650" w:type="pct"/>
            <w:tcBorders>
              <w:left w:val="nil"/>
            </w:tcBorders>
          </w:tcPr>
          <w:p w:rsidR="00390B89" w:rsidRDefault="00390B89" w:rsidP="00CC23D0">
            <w:pPr>
              <w:pStyle w:val="affa"/>
            </w:pPr>
            <w:r>
              <w:t>технологическая карта</w:t>
            </w:r>
          </w:p>
        </w:tc>
      </w:tr>
      <w:tr w:rsidR="00390B89" w:rsidRPr="000C2619" w:rsidTr="00A45313">
        <w:trPr>
          <w:trHeight w:val="454"/>
        </w:trPr>
        <w:tc>
          <w:tcPr>
            <w:tcW w:w="1134" w:type="pct"/>
          </w:tcPr>
          <w:p w:rsidR="00390B89" w:rsidRPr="00F31024" w:rsidRDefault="00390B89" w:rsidP="00CC23D0">
            <w:pPr>
              <w:pStyle w:val="affa"/>
            </w:pPr>
            <w:r w:rsidRPr="00F31024">
              <w:t>ЭД</w:t>
            </w:r>
          </w:p>
        </w:tc>
        <w:tc>
          <w:tcPr>
            <w:tcW w:w="216" w:type="pct"/>
            <w:tcBorders>
              <w:left w:val="nil"/>
            </w:tcBorders>
          </w:tcPr>
          <w:p w:rsidR="00390B89" w:rsidRPr="00BA6DC5" w:rsidRDefault="00390B89" w:rsidP="006C25D8">
            <w:pPr>
              <w:pStyle w:val="affa"/>
              <w:jc w:val="center"/>
            </w:pPr>
            <w:r w:rsidRPr="00BA6DC5">
              <w:noBreakHyphen/>
            </w:r>
          </w:p>
        </w:tc>
        <w:tc>
          <w:tcPr>
            <w:tcW w:w="3650" w:type="pct"/>
            <w:tcBorders>
              <w:left w:val="nil"/>
            </w:tcBorders>
          </w:tcPr>
          <w:p w:rsidR="00390B89" w:rsidRPr="00857134" w:rsidRDefault="00390B89" w:rsidP="00CC23D0">
            <w:pPr>
              <w:pStyle w:val="affa"/>
            </w:pPr>
            <w:r w:rsidRPr="00857134">
              <w:t>эксплуатационная документация</w:t>
            </w:r>
          </w:p>
        </w:tc>
      </w:tr>
      <w:tr w:rsidR="00390B89" w:rsidRPr="000C2619" w:rsidTr="00A94BFD">
        <w:tc>
          <w:tcPr>
            <w:tcW w:w="1134" w:type="pct"/>
          </w:tcPr>
          <w:p w:rsidR="00390B89" w:rsidRPr="00CE004C" w:rsidRDefault="00390B89" w:rsidP="00CC23D0">
            <w:pPr>
              <w:pStyle w:val="affa"/>
            </w:pPr>
          </w:p>
        </w:tc>
        <w:tc>
          <w:tcPr>
            <w:tcW w:w="216" w:type="pct"/>
            <w:tcBorders>
              <w:left w:val="nil"/>
            </w:tcBorders>
          </w:tcPr>
          <w:p w:rsidR="00390B89" w:rsidRPr="00857134" w:rsidRDefault="00390B89" w:rsidP="006C25D8">
            <w:pPr>
              <w:pStyle w:val="affa"/>
              <w:jc w:val="center"/>
            </w:pPr>
          </w:p>
        </w:tc>
        <w:tc>
          <w:tcPr>
            <w:tcW w:w="3650" w:type="pct"/>
            <w:tcBorders>
              <w:left w:val="nil"/>
            </w:tcBorders>
          </w:tcPr>
          <w:p w:rsidR="00390B89" w:rsidRPr="00857134" w:rsidRDefault="00390B89" w:rsidP="00CC23D0">
            <w:pPr>
              <w:pStyle w:val="affa"/>
            </w:pPr>
          </w:p>
        </w:tc>
      </w:tr>
    </w:tbl>
    <w:p w:rsidR="002A7C5C" w:rsidRDefault="002A7C5C" w:rsidP="00BA6DC5"/>
    <w:p w:rsidR="002A7C5C" w:rsidRDefault="002A7C5C" w:rsidP="00BA6DC5"/>
    <w:p w:rsidR="002A7C5C" w:rsidRPr="00BF5DAF" w:rsidRDefault="00BF5DAF" w:rsidP="00BA6DC5">
      <w:pPr>
        <w:rPr>
          <w:sz w:val="4"/>
          <w:szCs w:val="4"/>
        </w:rPr>
      </w:pPr>
      <w:r>
        <w:br w:type="page"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000"/>
      </w:tblPr>
      <w:tblGrid>
        <w:gridCol w:w="696"/>
        <w:gridCol w:w="778"/>
        <w:gridCol w:w="990"/>
        <w:gridCol w:w="821"/>
        <w:gridCol w:w="819"/>
        <w:gridCol w:w="1234"/>
        <w:gridCol w:w="1082"/>
        <w:gridCol w:w="1478"/>
        <w:gridCol w:w="1145"/>
        <w:gridCol w:w="810"/>
      </w:tblGrid>
      <w:tr w:rsidR="00C63CC0" w:rsidRPr="00C63CC0" w:rsidTr="00CF39F6">
        <w:trPr>
          <w:cantSplit/>
          <w:trHeight w:val="586"/>
          <w:jc w:val="center"/>
        </w:trPr>
        <w:tc>
          <w:tcPr>
            <w:tcW w:w="5000" w:type="pct"/>
            <w:gridSpan w:val="10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63CC0" w:rsidRPr="00C63CC0" w:rsidRDefault="00BF5DAF" w:rsidP="00E01A43">
            <w:pPr>
              <w:pStyle w:val="-"/>
            </w:pPr>
            <w:r>
              <w:lastRenderedPageBreak/>
              <w:br w:type="page"/>
            </w:r>
            <w:r w:rsidR="002A7C5C">
              <w:br w:type="page"/>
            </w:r>
            <w:r w:rsidR="00C63CC0">
              <w:br w:type="page"/>
            </w:r>
            <w:r w:rsidR="00C63CC0" w:rsidRPr="00C63CC0">
              <w:t>Лист регистрации изменений</w:t>
            </w:r>
          </w:p>
        </w:tc>
      </w:tr>
      <w:tr w:rsidR="00C63CC0" w:rsidRPr="00C63CC0" w:rsidTr="00BF5DAF">
        <w:trPr>
          <w:cantSplit/>
          <w:trHeight w:val="567"/>
          <w:jc w:val="center"/>
        </w:trPr>
        <w:tc>
          <w:tcPr>
            <w:tcW w:w="353" w:type="pct"/>
            <w:vMerge w:val="restart"/>
            <w:tcBorders>
              <w:top w:val="single" w:sz="4" w:space="0" w:color="auto"/>
            </w:tcBorders>
            <w:vAlign w:val="center"/>
          </w:tcPr>
          <w:p w:rsidR="00C63CC0" w:rsidRPr="00C63CC0" w:rsidRDefault="00C63CC0" w:rsidP="00E01A43">
            <w:pPr>
              <w:pStyle w:val="-"/>
            </w:pPr>
            <w:proofErr w:type="spellStart"/>
            <w:r w:rsidRPr="00C63CC0">
              <w:t>Изм</w:t>
            </w:r>
            <w:proofErr w:type="spellEnd"/>
            <w:r w:rsidRPr="00C63CC0">
              <w:t>.</w:t>
            </w:r>
          </w:p>
        </w:tc>
        <w:tc>
          <w:tcPr>
            <w:tcW w:w="1729" w:type="pct"/>
            <w:gridSpan w:val="4"/>
            <w:tcBorders>
              <w:top w:val="single" w:sz="4" w:space="0" w:color="auto"/>
            </w:tcBorders>
            <w:vAlign w:val="center"/>
          </w:tcPr>
          <w:p w:rsidR="00C63CC0" w:rsidRPr="00C63CC0" w:rsidRDefault="00C63CC0" w:rsidP="00E01A43">
            <w:pPr>
              <w:pStyle w:val="-"/>
            </w:pPr>
            <w:r w:rsidRPr="00C63CC0">
              <w:t>Номера листов (страниц)</w:t>
            </w:r>
          </w:p>
        </w:tc>
        <w:tc>
          <w:tcPr>
            <w:tcW w:w="626" w:type="pct"/>
            <w:vMerge w:val="restart"/>
            <w:tcBorders>
              <w:top w:val="single" w:sz="4" w:space="0" w:color="auto"/>
            </w:tcBorders>
            <w:vAlign w:val="center"/>
          </w:tcPr>
          <w:p w:rsidR="00C63CC0" w:rsidRPr="00C63CC0" w:rsidRDefault="00C63CC0" w:rsidP="00E01A43">
            <w:pPr>
              <w:pStyle w:val="-"/>
            </w:pPr>
            <w:r w:rsidRPr="00C63CC0">
              <w:t xml:space="preserve">Всего листов (страниц) в </w:t>
            </w:r>
            <w:proofErr w:type="spellStart"/>
            <w:proofErr w:type="gramStart"/>
            <w:r w:rsidRPr="00C63CC0">
              <w:t>доку</w:t>
            </w:r>
            <w:r w:rsidR="006F78E0">
              <w:t>-</w:t>
            </w:r>
            <w:r w:rsidRPr="00C63CC0">
              <w:t>менте</w:t>
            </w:r>
            <w:proofErr w:type="spellEnd"/>
            <w:proofErr w:type="gramEnd"/>
          </w:p>
        </w:tc>
        <w:tc>
          <w:tcPr>
            <w:tcW w:w="549" w:type="pct"/>
            <w:vMerge w:val="restart"/>
            <w:tcBorders>
              <w:top w:val="single" w:sz="4" w:space="0" w:color="auto"/>
            </w:tcBorders>
            <w:vAlign w:val="center"/>
          </w:tcPr>
          <w:p w:rsidR="00C63CC0" w:rsidRPr="00C63CC0" w:rsidRDefault="00CC73CD" w:rsidP="00E01A43">
            <w:pPr>
              <w:pStyle w:val="-"/>
              <w:ind w:left="-104" w:right="-122"/>
            </w:pPr>
            <w:r>
              <w:t>Номер</w:t>
            </w:r>
            <w:r w:rsidR="00C63CC0" w:rsidRPr="00C63CC0">
              <w:t xml:space="preserve"> документа</w:t>
            </w:r>
          </w:p>
        </w:tc>
        <w:tc>
          <w:tcPr>
            <w:tcW w:w="750" w:type="pct"/>
            <w:vMerge w:val="restart"/>
            <w:tcBorders>
              <w:top w:val="single" w:sz="4" w:space="0" w:color="auto"/>
            </w:tcBorders>
            <w:vAlign w:val="center"/>
          </w:tcPr>
          <w:p w:rsidR="00C63CC0" w:rsidRPr="00C63CC0" w:rsidRDefault="00C63CC0" w:rsidP="006F78E0">
            <w:pPr>
              <w:pStyle w:val="-"/>
              <w:ind w:left="-94" w:right="-36"/>
            </w:pPr>
            <w:r w:rsidRPr="00C63CC0">
              <w:t xml:space="preserve">Входящий </w:t>
            </w:r>
            <w:r w:rsidR="00CC73CD">
              <w:t>номер</w:t>
            </w:r>
            <w:r w:rsidRPr="00C63CC0">
              <w:t xml:space="preserve"> </w:t>
            </w:r>
            <w:proofErr w:type="spellStart"/>
            <w:proofErr w:type="gramStart"/>
            <w:r w:rsidRPr="00C63CC0">
              <w:t>сопро</w:t>
            </w:r>
            <w:r w:rsidR="006F78E0">
              <w:t>-</w:t>
            </w:r>
            <w:r w:rsidRPr="00C63CC0">
              <w:t>водительного</w:t>
            </w:r>
            <w:proofErr w:type="spellEnd"/>
            <w:proofErr w:type="gramEnd"/>
            <w:r w:rsidRPr="00C63CC0">
              <w:t xml:space="preserve"> документа</w:t>
            </w:r>
            <w:r w:rsidR="005A7B42">
              <w:t xml:space="preserve"> и дата</w:t>
            </w:r>
          </w:p>
        </w:tc>
        <w:tc>
          <w:tcPr>
            <w:tcW w:w="581" w:type="pct"/>
            <w:vMerge w:val="restart"/>
            <w:tcBorders>
              <w:top w:val="single" w:sz="4" w:space="0" w:color="auto"/>
            </w:tcBorders>
            <w:vAlign w:val="center"/>
          </w:tcPr>
          <w:p w:rsidR="00C63CC0" w:rsidRPr="00C63CC0" w:rsidRDefault="00C63CC0" w:rsidP="00E01A43">
            <w:pPr>
              <w:pStyle w:val="-"/>
              <w:ind w:left="-97" w:right="-129"/>
            </w:pPr>
            <w:r w:rsidRPr="00C63CC0">
              <w:t>Подпись (фамилия)</w:t>
            </w:r>
          </w:p>
        </w:tc>
        <w:tc>
          <w:tcPr>
            <w:tcW w:w="411" w:type="pct"/>
            <w:vMerge w:val="restart"/>
            <w:tcBorders>
              <w:top w:val="single" w:sz="4" w:space="0" w:color="auto"/>
            </w:tcBorders>
            <w:vAlign w:val="center"/>
          </w:tcPr>
          <w:p w:rsidR="00C63CC0" w:rsidRPr="00C63CC0" w:rsidRDefault="00C63CC0" w:rsidP="00E01A43">
            <w:pPr>
              <w:pStyle w:val="-"/>
            </w:pPr>
            <w:r w:rsidRPr="00C63CC0">
              <w:t>Дата</w:t>
            </w:r>
          </w:p>
        </w:tc>
      </w:tr>
      <w:tr w:rsidR="00C63CC0" w:rsidRPr="00C63CC0" w:rsidTr="00BF5DAF">
        <w:trPr>
          <w:cantSplit/>
          <w:trHeight w:val="693"/>
          <w:jc w:val="center"/>
        </w:trPr>
        <w:tc>
          <w:tcPr>
            <w:tcW w:w="353" w:type="pct"/>
            <w:vMerge/>
            <w:vAlign w:val="center"/>
          </w:tcPr>
          <w:p w:rsidR="00C63CC0" w:rsidRPr="00C63CC0" w:rsidRDefault="00C63CC0" w:rsidP="00E01A43">
            <w:pPr>
              <w:pStyle w:val="-"/>
            </w:pPr>
          </w:p>
        </w:tc>
        <w:tc>
          <w:tcPr>
            <w:tcW w:w="395" w:type="pct"/>
            <w:tcBorders>
              <w:top w:val="single" w:sz="4" w:space="0" w:color="auto"/>
            </w:tcBorders>
            <w:vAlign w:val="center"/>
          </w:tcPr>
          <w:p w:rsidR="00C63CC0" w:rsidRPr="00C63CC0" w:rsidRDefault="002E0712" w:rsidP="00E01A43">
            <w:pPr>
              <w:pStyle w:val="-"/>
            </w:pPr>
            <w:proofErr w:type="spellStart"/>
            <w:r>
              <w:t>изме-нё</w:t>
            </w:r>
            <w:r w:rsidR="00C63CC0" w:rsidRPr="00C63CC0">
              <w:t>н</w:t>
            </w:r>
            <w:r w:rsidR="00E01A43" w:rsidRPr="008F47C9">
              <w:t>-</w:t>
            </w:r>
            <w:r w:rsidR="00C63CC0" w:rsidRPr="00C63CC0">
              <w:t>ных</w:t>
            </w:r>
            <w:proofErr w:type="spellEnd"/>
          </w:p>
        </w:tc>
        <w:tc>
          <w:tcPr>
            <w:tcW w:w="502" w:type="pct"/>
            <w:tcBorders>
              <w:top w:val="single" w:sz="4" w:space="0" w:color="auto"/>
            </w:tcBorders>
            <w:vAlign w:val="center"/>
          </w:tcPr>
          <w:p w:rsidR="00C63CC0" w:rsidRPr="00C63CC0" w:rsidRDefault="002E0712" w:rsidP="006F78E0">
            <w:pPr>
              <w:pStyle w:val="-"/>
            </w:pPr>
            <w:proofErr w:type="spellStart"/>
            <w:proofErr w:type="gramStart"/>
            <w:r>
              <w:t>заме-нё</w:t>
            </w:r>
            <w:r w:rsidR="00C63CC0" w:rsidRPr="00C63CC0">
              <w:t>нных</w:t>
            </w:r>
            <w:proofErr w:type="spellEnd"/>
            <w:proofErr w:type="gramEnd"/>
          </w:p>
        </w:tc>
        <w:tc>
          <w:tcPr>
            <w:tcW w:w="417" w:type="pct"/>
            <w:tcBorders>
              <w:top w:val="single" w:sz="4" w:space="0" w:color="auto"/>
            </w:tcBorders>
            <w:vAlign w:val="center"/>
          </w:tcPr>
          <w:p w:rsidR="00C63CC0" w:rsidRPr="00C63CC0" w:rsidRDefault="00C63CC0" w:rsidP="007E1507">
            <w:pPr>
              <w:pStyle w:val="-"/>
              <w:ind w:left="-51" w:right="-62"/>
            </w:pPr>
            <w:r w:rsidRPr="00C63CC0">
              <w:t>новых</w:t>
            </w:r>
          </w:p>
        </w:tc>
        <w:tc>
          <w:tcPr>
            <w:tcW w:w="416" w:type="pct"/>
            <w:tcBorders>
              <w:top w:val="single" w:sz="4" w:space="0" w:color="auto"/>
            </w:tcBorders>
            <w:vAlign w:val="center"/>
          </w:tcPr>
          <w:p w:rsidR="00C63CC0" w:rsidRPr="00C63CC0" w:rsidRDefault="00C63CC0" w:rsidP="006F78E0">
            <w:pPr>
              <w:pStyle w:val="-"/>
              <w:ind w:left="-108" w:right="-108"/>
            </w:pPr>
            <w:proofErr w:type="spellStart"/>
            <w:r w:rsidRPr="00C63CC0">
              <w:t>анну-лиро-ванных</w:t>
            </w:r>
            <w:proofErr w:type="spellEnd"/>
          </w:p>
        </w:tc>
        <w:tc>
          <w:tcPr>
            <w:tcW w:w="626" w:type="pct"/>
            <w:vMerge/>
            <w:vAlign w:val="center"/>
          </w:tcPr>
          <w:p w:rsidR="00C63CC0" w:rsidRPr="00C63CC0" w:rsidRDefault="00C63CC0" w:rsidP="00E01A43">
            <w:pPr>
              <w:pStyle w:val="-"/>
            </w:pPr>
          </w:p>
        </w:tc>
        <w:tc>
          <w:tcPr>
            <w:tcW w:w="549" w:type="pct"/>
            <w:vMerge/>
            <w:vAlign w:val="center"/>
          </w:tcPr>
          <w:p w:rsidR="00C63CC0" w:rsidRPr="00C63CC0" w:rsidRDefault="00C63CC0" w:rsidP="00E01A43">
            <w:pPr>
              <w:pStyle w:val="-"/>
            </w:pPr>
          </w:p>
        </w:tc>
        <w:tc>
          <w:tcPr>
            <w:tcW w:w="750" w:type="pct"/>
            <w:vMerge/>
            <w:vAlign w:val="center"/>
          </w:tcPr>
          <w:p w:rsidR="00C63CC0" w:rsidRPr="00C63CC0" w:rsidRDefault="00C63CC0" w:rsidP="00E01A43">
            <w:pPr>
              <w:pStyle w:val="-"/>
            </w:pPr>
          </w:p>
        </w:tc>
        <w:tc>
          <w:tcPr>
            <w:tcW w:w="581" w:type="pct"/>
            <w:vMerge/>
            <w:vAlign w:val="center"/>
          </w:tcPr>
          <w:p w:rsidR="00C63CC0" w:rsidRPr="00C63CC0" w:rsidRDefault="00C63CC0" w:rsidP="00E01A43">
            <w:pPr>
              <w:pStyle w:val="-"/>
            </w:pPr>
          </w:p>
        </w:tc>
        <w:tc>
          <w:tcPr>
            <w:tcW w:w="411" w:type="pct"/>
            <w:vMerge/>
            <w:vAlign w:val="center"/>
          </w:tcPr>
          <w:p w:rsidR="00C63CC0" w:rsidRPr="00C63CC0" w:rsidRDefault="00C63CC0" w:rsidP="00E01A43">
            <w:pPr>
              <w:pStyle w:val="-"/>
            </w:pPr>
          </w:p>
        </w:tc>
      </w:tr>
      <w:tr w:rsidR="00B41280" w:rsidRPr="00C63CC0" w:rsidTr="006810B2">
        <w:trPr>
          <w:cantSplit/>
          <w:trHeight w:val="693"/>
          <w:jc w:val="center"/>
        </w:trPr>
        <w:tc>
          <w:tcPr>
            <w:tcW w:w="353" w:type="pct"/>
            <w:tcBorders>
              <w:top w:val="single" w:sz="4" w:space="0" w:color="auto"/>
            </w:tcBorders>
          </w:tcPr>
          <w:p w:rsidR="00B41280" w:rsidRPr="00C63CC0" w:rsidRDefault="00B41280" w:rsidP="006810B2">
            <w:pPr>
              <w:spacing w:before="60"/>
              <w:ind w:left="-116" w:right="-108" w:firstLine="0"/>
              <w:jc w:val="center"/>
              <w:rPr>
                <w:szCs w:val="20"/>
              </w:rPr>
            </w:pPr>
          </w:p>
        </w:tc>
        <w:tc>
          <w:tcPr>
            <w:tcW w:w="395" w:type="pct"/>
            <w:tcBorders>
              <w:top w:val="single" w:sz="4" w:space="0" w:color="auto"/>
            </w:tcBorders>
          </w:tcPr>
          <w:p w:rsidR="00B41280" w:rsidRPr="00C63CC0" w:rsidRDefault="00B41280" w:rsidP="006810B2">
            <w:pPr>
              <w:spacing w:before="60"/>
              <w:ind w:left="-116" w:right="-108" w:firstLine="0"/>
              <w:jc w:val="center"/>
              <w:rPr>
                <w:szCs w:val="20"/>
              </w:rPr>
            </w:pPr>
          </w:p>
        </w:tc>
        <w:tc>
          <w:tcPr>
            <w:tcW w:w="502" w:type="pct"/>
            <w:tcBorders>
              <w:top w:val="single" w:sz="4" w:space="0" w:color="auto"/>
            </w:tcBorders>
          </w:tcPr>
          <w:p w:rsidR="00B41280" w:rsidRPr="00C63CC0" w:rsidRDefault="00B41280" w:rsidP="006810B2">
            <w:pPr>
              <w:spacing w:before="60"/>
              <w:ind w:left="-57" w:right="-57" w:firstLine="0"/>
              <w:jc w:val="center"/>
              <w:rPr>
                <w:szCs w:val="20"/>
              </w:rPr>
            </w:pPr>
          </w:p>
        </w:tc>
        <w:tc>
          <w:tcPr>
            <w:tcW w:w="417" w:type="pct"/>
            <w:tcBorders>
              <w:top w:val="single" w:sz="4" w:space="0" w:color="auto"/>
            </w:tcBorders>
          </w:tcPr>
          <w:p w:rsidR="00B41280" w:rsidRPr="00C63CC0" w:rsidRDefault="00B41280" w:rsidP="006810B2">
            <w:pPr>
              <w:spacing w:before="60"/>
              <w:ind w:left="-116" w:right="-108" w:firstLine="0"/>
              <w:jc w:val="center"/>
              <w:rPr>
                <w:szCs w:val="20"/>
              </w:rPr>
            </w:pPr>
          </w:p>
        </w:tc>
        <w:tc>
          <w:tcPr>
            <w:tcW w:w="416" w:type="pct"/>
            <w:tcBorders>
              <w:top w:val="single" w:sz="4" w:space="0" w:color="auto"/>
            </w:tcBorders>
          </w:tcPr>
          <w:p w:rsidR="00B41280" w:rsidRPr="00C63CC0" w:rsidRDefault="00B41280" w:rsidP="006810B2">
            <w:pPr>
              <w:spacing w:before="60"/>
              <w:ind w:left="-116" w:right="-108" w:firstLine="0"/>
              <w:jc w:val="center"/>
              <w:rPr>
                <w:szCs w:val="20"/>
              </w:rPr>
            </w:pPr>
          </w:p>
        </w:tc>
        <w:tc>
          <w:tcPr>
            <w:tcW w:w="626" w:type="pct"/>
            <w:tcBorders>
              <w:top w:val="single" w:sz="4" w:space="0" w:color="auto"/>
            </w:tcBorders>
          </w:tcPr>
          <w:p w:rsidR="00B41280" w:rsidRPr="00C63CC0" w:rsidRDefault="00B41280" w:rsidP="006810B2">
            <w:pPr>
              <w:spacing w:before="60"/>
              <w:ind w:left="-116" w:right="-108" w:firstLine="0"/>
              <w:jc w:val="center"/>
              <w:rPr>
                <w:szCs w:val="20"/>
              </w:rPr>
            </w:pPr>
          </w:p>
        </w:tc>
        <w:tc>
          <w:tcPr>
            <w:tcW w:w="549" w:type="pct"/>
            <w:tcBorders>
              <w:top w:val="single" w:sz="4" w:space="0" w:color="auto"/>
            </w:tcBorders>
          </w:tcPr>
          <w:p w:rsidR="00B41280" w:rsidRPr="00C63CC0" w:rsidRDefault="00B41280" w:rsidP="006810B2">
            <w:pPr>
              <w:spacing w:before="60"/>
              <w:ind w:left="-116" w:right="-108" w:firstLine="0"/>
              <w:jc w:val="center"/>
              <w:rPr>
                <w:szCs w:val="20"/>
              </w:rPr>
            </w:pPr>
          </w:p>
        </w:tc>
        <w:tc>
          <w:tcPr>
            <w:tcW w:w="750" w:type="pct"/>
            <w:tcBorders>
              <w:top w:val="single" w:sz="4" w:space="0" w:color="auto"/>
            </w:tcBorders>
          </w:tcPr>
          <w:p w:rsidR="00B41280" w:rsidRPr="00C63CC0" w:rsidRDefault="00B41280" w:rsidP="006810B2">
            <w:pPr>
              <w:spacing w:before="60"/>
              <w:ind w:left="-116" w:right="-108" w:firstLine="0"/>
              <w:jc w:val="center"/>
              <w:rPr>
                <w:szCs w:val="20"/>
              </w:rPr>
            </w:pPr>
          </w:p>
        </w:tc>
        <w:tc>
          <w:tcPr>
            <w:tcW w:w="581" w:type="pct"/>
            <w:tcBorders>
              <w:top w:val="single" w:sz="4" w:space="0" w:color="auto"/>
            </w:tcBorders>
          </w:tcPr>
          <w:p w:rsidR="00B41280" w:rsidRPr="00AE02F3" w:rsidRDefault="00B41280" w:rsidP="006810B2">
            <w:pPr>
              <w:pStyle w:val="-"/>
              <w:spacing w:before="60"/>
              <w:ind w:left="-113" w:right="-113"/>
            </w:pPr>
          </w:p>
        </w:tc>
        <w:tc>
          <w:tcPr>
            <w:tcW w:w="411" w:type="pct"/>
            <w:tcBorders>
              <w:top w:val="single" w:sz="4" w:space="0" w:color="auto"/>
            </w:tcBorders>
          </w:tcPr>
          <w:p w:rsidR="00B41280" w:rsidRPr="00AE02F3" w:rsidRDefault="00B41280" w:rsidP="006810B2">
            <w:pPr>
              <w:pStyle w:val="-"/>
              <w:spacing w:before="60"/>
              <w:ind w:left="-113" w:right="-113"/>
              <w:contextualSpacing w:val="0"/>
            </w:pPr>
          </w:p>
        </w:tc>
      </w:tr>
      <w:tr w:rsidR="00B41280" w:rsidRPr="00C63CC0" w:rsidTr="00BF5DAF">
        <w:trPr>
          <w:cantSplit/>
          <w:trHeight w:val="11453"/>
          <w:jc w:val="center"/>
        </w:trPr>
        <w:tc>
          <w:tcPr>
            <w:tcW w:w="353" w:type="pct"/>
            <w:vAlign w:val="center"/>
          </w:tcPr>
          <w:p w:rsidR="00B41280" w:rsidRPr="00C63CC0" w:rsidRDefault="00B41280" w:rsidP="00C63CC0">
            <w:pPr>
              <w:ind w:left="-116" w:right="-108" w:firstLine="0"/>
              <w:jc w:val="center"/>
              <w:rPr>
                <w:szCs w:val="20"/>
              </w:rPr>
            </w:pPr>
          </w:p>
        </w:tc>
        <w:tc>
          <w:tcPr>
            <w:tcW w:w="395" w:type="pct"/>
            <w:vAlign w:val="center"/>
          </w:tcPr>
          <w:p w:rsidR="00B41280" w:rsidRPr="00C63CC0" w:rsidRDefault="00B41280" w:rsidP="00C63CC0">
            <w:pPr>
              <w:ind w:left="-116" w:right="-108" w:firstLine="0"/>
              <w:jc w:val="center"/>
              <w:rPr>
                <w:szCs w:val="20"/>
              </w:rPr>
            </w:pPr>
          </w:p>
        </w:tc>
        <w:tc>
          <w:tcPr>
            <w:tcW w:w="502" w:type="pct"/>
            <w:vAlign w:val="center"/>
          </w:tcPr>
          <w:p w:rsidR="00B41280" w:rsidRPr="00C63CC0" w:rsidRDefault="00B41280" w:rsidP="00C63CC0">
            <w:pPr>
              <w:ind w:left="-116" w:right="-108" w:firstLine="0"/>
              <w:jc w:val="center"/>
              <w:rPr>
                <w:szCs w:val="20"/>
              </w:rPr>
            </w:pPr>
          </w:p>
        </w:tc>
        <w:tc>
          <w:tcPr>
            <w:tcW w:w="417" w:type="pct"/>
            <w:vAlign w:val="center"/>
          </w:tcPr>
          <w:p w:rsidR="00B41280" w:rsidRPr="00C63CC0" w:rsidRDefault="00B41280" w:rsidP="00C63CC0">
            <w:pPr>
              <w:ind w:left="-116" w:right="-108" w:firstLine="0"/>
              <w:jc w:val="center"/>
              <w:rPr>
                <w:szCs w:val="20"/>
              </w:rPr>
            </w:pPr>
          </w:p>
        </w:tc>
        <w:tc>
          <w:tcPr>
            <w:tcW w:w="416" w:type="pct"/>
            <w:vAlign w:val="center"/>
          </w:tcPr>
          <w:p w:rsidR="00B41280" w:rsidRPr="00C63CC0" w:rsidRDefault="00B41280" w:rsidP="00C63CC0">
            <w:pPr>
              <w:ind w:left="-116" w:right="-108" w:firstLine="0"/>
              <w:jc w:val="center"/>
              <w:rPr>
                <w:szCs w:val="20"/>
              </w:rPr>
            </w:pPr>
          </w:p>
        </w:tc>
        <w:tc>
          <w:tcPr>
            <w:tcW w:w="626" w:type="pct"/>
            <w:vAlign w:val="center"/>
          </w:tcPr>
          <w:p w:rsidR="00B41280" w:rsidRPr="00C63CC0" w:rsidRDefault="00B41280" w:rsidP="00C63CC0">
            <w:pPr>
              <w:ind w:left="-116" w:right="-108" w:firstLine="0"/>
              <w:jc w:val="center"/>
              <w:rPr>
                <w:szCs w:val="20"/>
              </w:rPr>
            </w:pPr>
          </w:p>
        </w:tc>
        <w:tc>
          <w:tcPr>
            <w:tcW w:w="549" w:type="pct"/>
            <w:vAlign w:val="center"/>
          </w:tcPr>
          <w:p w:rsidR="00B41280" w:rsidRPr="00C63CC0" w:rsidRDefault="00B41280" w:rsidP="00C63CC0">
            <w:pPr>
              <w:ind w:left="-116" w:right="-108" w:firstLine="0"/>
              <w:jc w:val="center"/>
              <w:rPr>
                <w:szCs w:val="20"/>
              </w:rPr>
            </w:pPr>
          </w:p>
        </w:tc>
        <w:tc>
          <w:tcPr>
            <w:tcW w:w="750" w:type="pct"/>
            <w:vAlign w:val="center"/>
          </w:tcPr>
          <w:p w:rsidR="00B41280" w:rsidRPr="00C63CC0" w:rsidRDefault="00B41280" w:rsidP="00C63CC0">
            <w:pPr>
              <w:ind w:left="-116" w:right="-108" w:firstLine="0"/>
              <w:jc w:val="center"/>
              <w:rPr>
                <w:szCs w:val="20"/>
              </w:rPr>
            </w:pPr>
          </w:p>
        </w:tc>
        <w:tc>
          <w:tcPr>
            <w:tcW w:w="581" w:type="pct"/>
            <w:vAlign w:val="center"/>
          </w:tcPr>
          <w:p w:rsidR="00B41280" w:rsidRPr="00C63CC0" w:rsidRDefault="00B41280" w:rsidP="00C63CC0">
            <w:pPr>
              <w:ind w:left="-116" w:right="-108" w:firstLine="0"/>
              <w:jc w:val="center"/>
              <w:rPr>
                <w:szCs w:val="20"/>
              </w:rPr>
            </w:pPr>
          </w:p>
        </w:tc>
        <w:tc>
          <w:tcPr>
            <w:tcW w:w="411" w:type="pct"/>
            <w:vAlign w:val="center"/>
          </w:tcPr>
          <w:p w:rsidR="00B41280" w:rsidRPr="00C63CC0" w:rsidRDefault="00B41280" w:rsidP="00C63CC0">
            <w:pPr>
              <w:ind w:left="-116" w:right="-108" w:firstLine="0"/>
              <w:jc w:val="center"/>
              <w:rPr>
                <w:szCs w:val="20"/>
              </w:rPr>
            </w:pPr>
          </w:p>
        </w:tc>
      </w:tr>
    </w:tbl>
    <w:p w:rsidR="0002084E" w:rsidRPr="00BF5DAF" w:rsidRDefault="0002084E" w:rsidP="00306212">
      <w:pPr>
        <w:rPr>
          <w:sz w:val="8"/>
          <w:szCs w:val="8"/>
        </w:rPr>
      </w:pPr>
    </w:p>
    <w:sectPr w:rsidR="0002084E" w:rsidRPr="00BF5DAF" w:rsidSect="00DB2215">
      <w:headerReference w:type="default" r:id="rId33"/>
      <w:footerReference w:type="default" r:id="rId34"/>
      <w:headerReference w:type="first" r:id="rId35"/>
      <w:footerReference w:type="first" r:id="rId36"/>
      <w:pgSz w:w="11906" w:h="16838" w:code="9"/>
      <w:pgMar w:top="1418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03498" w:rsidRDefault="00303498" w:rsidP="000F39CB">
      <w:r>
        <w:separator/>
      </w:r>
    </w:p>
    <w:p w:rsidR="00303498" w:rsidRDefault="00303498"/>
  </w:endnote>
  <w:endnote w:type="continuationSeparator" w:id="0">
    <w:p w:rsidR="00303498" w:rsidRDefault="00303498" w:rsidP="000F39CB">
      <w:r>
        <w:continuationSeparator/>
      </w:r>
    </w:p>
    <w:p w:rsidR="00303498" w:rsidRDefault="00303498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10B2" w:rsidRDefault="006810B2" w:rsidP="003671D9">
    <w:pPr>
      <w:pStyle w:val="aff0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left:0;text-align:left;margin-left:-41.5pt;margin-top:378.95pt;width:52.25pt;height:394.15pt;z-index:251657216" filled="f" stroked="f">
          <v:textbox style="mso-next-textbox:#_x0000_s2058">
            <w:txbxContent>
              <w:tbl>
                <w:tblPr>
                  <w:tblW w:w="720" w:type="dxa"/>
                  <w:tblInd w:w="108" w:type="dxa"/>
                  <w:tbl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insideH w:val="single" w:sz="4" w:space="0" w:color="auto"/>
                    <w:insideV w:val="single" w:sz="4" w:space="0" w:color="auto"/>
                  </w:tblBorders>
                  <w:tblLayout w:type="fixed"/>
                  <w:tblLook w:val="0000"/>
                </w:tblPr>
                <w:tblGrid>
                  <w:gridCol w:w="360"/>
                  <w:gridCol w:w="360"/>
                </w:tblGrid>
                <w:tr w:rsidR="006810B2" w:rsidRPr="000F39CB" w:rsidTr="00E5515B">
                  <w:trPr>
                    <w:cantSplit/>
                    <w:trHeight w:val="1518"/>
                  </w:trPr>
                  <w:tc>
                    <w:tcPr>
                      <w:tcW w:w="360" w:type="dxa"/>
                      <w:textDirection w:val="btLr"/>
                      <w:vAlign w:val="center"/>
                    </w:tcPr>
                    <w:p w:rsidR="006810B2" w:rsidRPr="003D1FE3" w:rsidRDefault="006810B2" w:rsidP="004D7D14">
                      <w:pPr>
                        <w:pStyle w:val="aff2"/>
                      </w:pPr>
                      <w:r>
                        <w:t>Подпись</w:t>
                      </w:r>
                      <w:r w:rsidRPr="003D1FE3">
                        <w:t xml:space="preserve"> и дата</w:t>
                      </w:r>
                    </w:p>
                  </w:tc>
                  <w:tc>
                    <w:tcPr>
                      <w:tcW w:w="360" w:type="dxa"/>
                      <w:vAlign w:val="center"/>
                    </w:tcPr>
                    <w:p w:rsidR="006810B2" w:rsidRPr="005411E4" w:rsidRDefault="006810B2">
                      <w:pPr>
                        <w:jc w:val="center"/>
                        <w:rPr>
                          <w:sz w:val="20"/>
                        </w:rPr>
                      </w:pPr>
                    </w:p>
                  </w:tc>
                </w:tr>
                <w:tr w:rsidR="006810B2" w:rsidRPr="000F39CB" w:rsidTr="00E5515B">
                  <w:trPr>
                    <w:cantSplit/>
                    <w:trHeight w:val="1518"/>
                  </w:trPr>
                  <w:tc>
                    <w:tcPr>
                      <w:tcW w:w="360" w:type="dxa"/>
                      <w:textDirection w:val="btLr"/>
                      <w:vAlign w:val="center"/>
                    </w:tcPr>
                    <w:p w:rsidR="006810B2" w:rsidRPr="003D1FE3" w:rsidRDefault="006810B2" w:rsidP="004D7D14">
                      <w:pPr>
                        <w:pStyle w:val="aff2"/>
                      </w:pPr>
                      <w:r w:rsidRPr="003D1FE3">
                        <w:t xml:space="preserve">Инв. № </w:t>
                      </w:r>
                      <w:proofErr w:type="spellStart"/>
                      <w:r w:rsidRPr="003D1FE3">
                        <w:t>дубл</w:t>
                      </w:r>
                      <w:proofErr w:type="spellEnd"/>
                      <w:r w:rsidRPr="003D1FE3">
                        <w:t>.</w:t>
                      </w:r>
                    </w:p>
                  </w:tc>
                  <w:tc>
                    <w:tcPr>
                      <w:tcW w:w="360" w:type="dxa"/>
                      <w:vAlign w:val="center"/>
                    </w:tcPr>
                    <w:p w:rsidR="006810B2" w:rsidRPr="005411E4" w:rsidRDefault="006810B2">
                      <w:pPr>
                        <w:jc w:val="center"/>
                        <w:rPr>
                          <w:sz w:val="20"/>
                        </w:rPr>
                      </w:pPr>
                    </w:p>
                  </w:tc>
                </w:tr>
                <w:tr w:rsidR="006810B2" w:rsidRPr="000F39CB" w:rsidTr="00E5515B">
                  <w:trPr>
                    <w:cantSplit/>
                    <w:trHeight w:val="1518"/>
                  </w:trPr>
                  <w:tc>
                    <w:tcPr>
                      <w:tcW w:w="360" w:type="dxa"/>
                      <w:textDirection w:val="btLr"/>
                      <w:vAlign w:val="center"/>
                    </w:tcPr>
                    <w:p w:rsidR="006810B2" w:rsidRPr="003D1FE3" w:rsidRDefault="006810B2" w:rsidP="004D7D14">
                      <w:pPr>
                        <w:pStyle w:val="aff2"/>
                      </w:pPr>
                      <w:proofErr w:type="spellStart"/>
                      <w:r w:rsidRPr="003D1FE3">
                        <w:t>Взам</w:t>
                      </w:r>
                      <w:proofErr w:type="spellEnd"/>
                      <w:r w:rsidRPr="003D1FE3">
                        <w:t>. инв. №</w:t>
                      </w:r>
                    </w:p>
                  </w:tc>
                  <w:tc>
                    <w:tcPr>
                      <w:tcW w:w="360" w:type="dxa"/>
                      <w:vAlign w:val="center"/>
                    </w:tcPr>
                    <w:p w:rsidR="006810B2" w:rsidRPr="005411E4" w:rsidRDefault="006810B2">
                      <w:pPr>
                        <w:jc w:val="center"/>
                        <w:rPr>
                          <w:sz w:val="20"/>
                        </w:rPr>
                      </w:pPr>
                    </w:p>
                  </w:tc>
                </w:tr>
                <w:tr w:rsidR="006810B2" w:rsidRPr="000F39CB" w:rsidTr="00E5515B">
                  <w:trPr>
                    <w:cantSplit/>
                    <w:trHeight w:val="1518"/>
                  </w:trPr>
                  <w:tc>
                    <w:tcPr>
                      <w:tcW w:w="360" w:type="dxa"/>
                      <w:tcBorders>
                        <w:bottom w:val="single" w:sz="4" w:space="0" w:color="auto"/>
                      </w:tcBorders>
                      <w:textDirection w:val="btLr"/>
                      <w:vAlign w:val="center"/>
                    </w:tcPr>
                    <w:p w:rsidR="006810B2" w:rsidRPr="003D1FE3" w:rsidRDefault="006810B2" w:rsidP="004D7D14">
                      <w:pPr>
                        <w:pStyle w:val="aff2"/>
                      </w:pPr>
                      <w:r>
                        <w:t>Подпись</w:t>
                      </w:r>
                      <w:r w:rsidRPr="003D1FE3">
                        <w:t xml:space="preserve"> и дата</w:t>
                      </w:r>
                    </w:p>
                  </w:tc>
                  <w:tc>
                    <w:tcPr>
                      <w:tcW w:w="360" w:type="dxa"/>
                      <w:tcBorders>
                        <w:bottom w:val="single" w:sz="4" w:space="0" w:color="auto"/>
                      </w:tcBorders>
                      <w:vAlign w:val="center"/>
                    </w:tcPr>
                    <w:p w:rsidR="006810B2" w:rsidRPr="005411E4" w:rsidRDefault="006810B2">
                      <w:pPr>
                        <w:jc w:val="center"/>
                        <w:rPr>
                          <w:sz w:val="20"/>
                        </w:rPr>
                      </w:pPr>
                    </w:p>
                  </w:tc>
                </w:tr>
                <w:tr w:rsidR="006810B2" w:rsidRPr="000F39CB" w:rsidTr="00E5515B">
                  <w:trPr>
                    <w:cantSplit/>
                    <w:trHeight w:val="1518"/>
                  </w:trPr>
                  <w:tc>
                    <w:tcPr>
                      <w:tcW w:w="360" w:type="dxa"/>
                      <w:tcBorders>
                        <w:bottom w:val="single" w:sz="4" w:space="0" w:color="auto"/>
                      </w:tcBorders>
                      <w:textDirection w:val="btLr"/>
                      <w:vAlign w:val="center"/>
                    </w:tcPr>
                    <w:p w:rsidR="006810B2" w:rsidRPr="003D1FE3" w:rsidRDefault="006810B2" w:rsidP="004D7D14">
                      <w:pPr>
                        <w:pStyle w:val="aff2"/>
                      </w:pPr>
                      <w:r w:rsidRPr="003D1FE3">
                        <w:t>Инв. № подл.</w:t>
                      </w:r>
                    </w:p>
                  </w:tc>
                  <w:tc>
                    <w:tcPr>
                      <w:tcW w:w="360" w:type="dxa"/>
                      <w:tcBorders>
                        <w:bottom w:val="single" w:sz="4" w:space="0" w:color="auto"/>
                      </w:tcBorders>
                      <w:vAlign w:val="center"/>
                    </w:tcPr>
                    <w:p w:rsidR="006810B2" w:rsidRPr="005411E4" w:rsidRDefault="006810B2">
                      <w:pPr>
                        <w:jc w:val="center"/>
                        <w:rPr>
                          <w:sz w:val="20"/>
                        </w:rPr>
                      </w:pPr>
                    </w:p>
                  </w:tc>
                </w:tr>
              </w:tbl>
              <w:p w:rsidR="006810B2" w:rsidRDefault="006810B2" w:rsidP="00F44F9D">
                <w:pPr>
                  <w:pStyle w:val="16"/>
                </w:pPr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10B2" w:rsidRDefault="006810B2" w:rsidP="00B41280">
    <w:pPr>
      <w:pStyle w:val="aff0"/>
      <w:jc w:val="righ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left:0;text-align:left;margin-left:15.3pt;margin-top:390pt;width:52.25pt;height:443.25pt;z-index:251658240;mso-position-horizontal-relative:page;mso-position-vertical-relative:page" filled="f" stroked="f">
          <v:textbox style="mso-next-textbox:#_x0000_s2061">
            <w:txbxContent>
              <w:tbl>
                <w:tblPr>
                  <w:tblW w:w="680" w:type="dxa"/>
                  <w:tblInd w:w="108" w:type="dxa"/>
                  <w:tbl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insideH w:val="single" w:sz="4" w:space="0" w:color="auto"/>
                    <w:insideV w:val="single" w:sz="4" w:space="0" w:color="auto"/>
                  </w:tblBorders>
                  <w:tblLayout w:type="fixed"/>
                  <w:tblLook w:val="0000"/>
                </w:tblPr>
                <w:tblGrid>
                  <w:gridCol w:w="283"/>
                  <w:gridCol w:w="397"/>
                </w:tblGrid>
                <w:tr w:rsidR="006810B2" w:rsidRPr="000F39CB" w:rsidTr="00434334">
                  <w:trPr>
                    <w:cantSplit/>
                    <w:trHeight w:val="1984"/>
                  </w:trPr>
                  <w:tc>
                    <w:tcPr>
                      <w:tcW w:w="283" w:type="dxa"/>
                      <w:textDirection w:val="btLr"/>
                      <w:vAlign w:val="center"/>
                    </w:tcPr>
                    <w:p w:rsidR="006810B2" w:rsidRPr="003D1FE3" w:rsidRDefault="006810B2" w:rsidP="00434334">
                      <w:pPr>
                        <w:pStyle w:val="aff2"/>
                      </w:pPr>
                      <w:r>
                        <w:t>Подпись</w:t>
                      </w:r>
                      <w:r w:rsidRPr="003D1FE3">
                        <w:t xml:space="preserve"> и дата</w:t>
                      </w:r>
                    </w:p>
                  </w:tc>
                  <w:tc>
                    <w:tcPr>
                      <w:tcW w:w="397" w:type="dxa"/>
                      <w:textDirection w:val="btLr"/>
                      <w:vAlign w:val="center"/>
                    </w:tcPr>
                    <w:p w:rsidR="006810B2" w:rsidRPr="005411E4" w:rsidRDefault="006810B2" w:rsidP="00434334">
                      <w:pPr>
                        <w:pStyle w:val="affa"/>
                      </w:pPr>
                    </w:p>
                  </w:tc>
                </w:tr>
                <w:tr w:rsidR="006810B2" w:rsidRPr="000F39CB" w:rsidTr="00434334">
                  <w:trPr>
                    <w:cantSplit/>
                    <w:trHeight w:val="1417"/>
                  </w:trPr>
                  <w:tc>
                    <w:tcPr>
                      <w:tcW w:w="283" w:type="dxa"/>
                      <w:textDirection w:val="btLr"/>
                      <w:vAlign w:val="center"/>
                    </w:tcPr>
                    <w:p w:rsidR="006810B2" w:rsidRPr="003D1FE3" w:rsidRDefault="006810B2" w:rsidP="00434334">
                      <w:pPr>
                        <w:pStyle w:val="aff2"/>
                      </w:pPr>
                      <w:r w:rsidRPr="003D1FE3">
                        <w:t xml:space="preserve">Инв. № </w:t>
                      </w:r>
                      <w:proofErr w:type="spellStart"/>
                      <w:r w:rsidRPr="003D1FE3">
                        <w:t>дубл</w:t>
                      </w:r>
                      <w:proofErr w:type="spellEnd"/>
                      <w:r w:rsidRPr="003D1FE3">
                        <w:t>.</w:t>
                      </w:r>
                    </w:p>
                  </w:tc>
                  <w:tc>
                    <w:tcPr>
                      <w:tcW w:w="397" w:type="dxa"/>
                      <w:textDirection w:val="btLr"/>
                      <w:vAlign w:val="center"/>
                    </w:tcPr>
                    <w:p w:rsidR="006810B2" w:rsidRPr="005411E4" w:rsidRDefault="006810B2" w:rsidP="00434334">
                      <w:pPr>
                        <w:pStyle w:val="affa"/>
                      </w:pPr>
                    </w:p>
                  </w:tc>
                </w:tr>
                <w:tr w:rsidR="006810B2" w:rsidRPr="000F39CB" w:rsidTr="00434334">
                  <w:trPr>
                    <w:cantSplit/>
                    <w:trHeight w:val="1417"/>
                  </w:trPr>
                  <w:tc>
                    <w:tcPr>
                      <w:tcW w:w="283" w:type="dxa"/>
                      <w:textDirection w:val="btLr"/>
                      <w:vAlign w:val="center"/>
                    </w:tcPr>
                    <w:p w:rsidR="006810B2" w:rsidRPr="003D1FE3" w:rsidRDefault="006810B2" w:rsidP="00434334">
                      <w:pPr>
                        <w:pStyle w:val="aff2"/>
                      </w:pPr>
                      <w:proofErr w:type="spellStart"/>
                      <w:r w:rsidRPr="003D1FE3">
                        <w:t>Взам</w:t>
                      </w:r>
                      <w:proofErr w:type="spellEnd"/>
                      <w:r w:rsidRPr="003D1FE3">
                        <w:t>. инв. №</w:t>
                      </w:r>
                    </w:p>
                  </w:tc>
                  <w:tc>
                    <w:tcPr>
                      <w:tcW w:w="397" w:type="dxa"/>
                      <w:textDirection w:val="btLr"/>
                      <w:vAlign w:val="center"/>
                    </w:tcPr>
                    <w:p w:rsidR="006810B2" w:rsidRPr="005411E4" w:rsidRDefault="006810B2" w:rsidP="00434334">
                      <w:pPr>
                        <w:pStyle w:val="affa"/>
                      </w:pPr>
                    </w:p>
                  </w:tc>
                </w:tr>
                <w:tr w:rsidR="006810B2" w:rsidRPr="000F39CB" w:rsidTr="00434334">
                  <w:trPr>
                    <w:cantSplit/>
                    <w:trHeight w:val="1984"/>
                  </w:trPr>
                  <w:tc>
                    <w:tcPr>
                      <w:tcW w:w="283" w:type="dxa"/>
                      <w:tcBorders>
                        <w:bottom w:val="single" w:sz="4" w:space="0" w:color="auto"/>
                      </w:tcBorders>
                      <w:textDirection w:val="btLr"/>
                      <w:vAlign w:val="center"/>
                    </w:tcPr>
                    <w:p w:rsidR="006810B2" w:rsidRPr="003D1FE3" w:rsidRDefault="006810B2" w:rsidP="00434334">
                      <w:pPr>
                        <w:pStyle w:val="aff2"/>
                      </w:pPr>
                      <w:r>
                        <w:t>Подпись</w:t>
                      </w:r>
                      <w:r w:rsidRPr="003D1FE3">
                        <w:t xml:space="preserve"> и дата</w:t>
                      </w:r>
                    </w:p>
                  </w:tc>
                  <w:tc>
                    <w:tcPr>
                      <w:tcW w:w="397" w:type="dxa"/>
                      <w:tcBorders>
                        <w:bottom w:val="single" w:sz="4" w:space="0" w:color="auto"/>
                      </w:tcBorders>
                      <w:textDirection w:val="btLr"/>
                      <w:vAlign w:val="center"/>
                    </w:tcPr>
                    <w:p w:rsidR="006810B2" w:rsidRPr="005411E4" w:rsidRDefault="006810B2" w:rsidP="00434334">
                      <w:pPr>
                        <w:pStyle w:val="affa"/>
                      </w:pPr>
                    </w:p>
                  </w:tc>
                </w:tr>
                <w:tr w:rsidR="006810B2" w:rsidRPr="000F39CB" w:rsidTr="00434334">
                  <w:trPr>
                    <w:cantSplit/>
                    <w:trHeight w:val="1417"/>
                  </w:trPr>
                  <w:tc>
                    <w:tcPr>
                      <w:tcW w:w="283" w:type="dxa"/>
                      <w:tcBorders>
                        <w:bottom w:val="single" w:sz="4" w:space="0" w:color="auto"/>
                      </w:tcBorders>
                      <w:textDirection w:val="btLr"/>
                      <w:vAlign w:val="center"/>
                    </w:tcPr>
                    <w:p w:rsidR="006810B2" w:rsidRPr="003D1FE3" w:rsidRDefault="006810B2" w:rsidP="00434334">
                      <w:pPr>
                        <w:pStyle w:val="aff2"/>
                      </w:pPr>
                      <w:r w:rsidRPr="003D1FE3">
                        <w:t>Инв. № подл.</w:t>
                      </w:r>
                    </w:p>
                  </w:tc>
                  <w:tc>
                    <w:tcPr>
                      <w:tcW w:w="397" w:type="dxa"/>
                      <w:tcBorders>
                        <w:bottom w:val="single" w:sz="4" w:space="0" w:color="auto"/>
                      </w:tcBorders>
                      <w:textDirection w:val="btLr"/>
                      <w:vAlign w:val="center"/>
                    </w:tcPr>
                    <w:p w:rsidR="006810B2" w:rsidRPr="005411E4" w:rsidRDefault="006810B2" w:rsidP="00434334">
                      <w:pPr>
                        <w:pStyle w:val="affa"/>
                      </w:pPr>
                    </w:p>
                  </w:tc>
                </w:tr>
              </w:tbl>
              <w:p w:rsidR="006810B2" w:rsidRDefault="006810B2" w:rsidP="00F44F9D">
                <w:pPr>
                  <w:pStyle w:val="16"/>
                </w:pPr>
              </w:p>
            </w:txbxContent>
          </v:textbox>
          <w10:wrap anchorx="page" anchory="page"/>
          <w10:anchorlock/>
        </v:shape>
      </w:pict>
    </w:r>
    <w:r>
      <w:t>Литера</w:t>
    </w:r>
    <w:proofErr w:type="gramStart"/>
    <w:r>
      <w:t xml:space="preserve"> О</w:t>
    </w:r>
    <w:proofErr w:type="gramEnd"/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03498" w:rsidRDefault="00303498" w:rsidP="000F39CB">
      <w:r>
        <w:separator/>
      </w:r>
    </w:p>
    <w:p w:rsidR="00303498" w:rsidRDefault="00303498"/>
  </w:footnote>
  <w:footnote w:type="continuationSeparator" w:id="0">
    <w:p w:rsidR="00303498" w:rsidRDefault="00303498" w:rsidP="000F39CB">
      <w:r>
        <w:continuationSeparator/>
      </w:r>
    </w:p>
    <w:p w:rsidR="00303498" w:rsidRDefault="00303498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10B2" w:rsidRDefault="006810B2" w:rsidP="00C63CC0">
    <w:pPr>
      <w:pStyle w:val="affc"/>
    </w:pPr>
    <w:r>
      <w:fldChar w:fldCharType="begin"/>
    </w:r>
    <w:r>
      <w:instrText xml:space="preserve"> PAGE   \* MERGEFORMAT </w:instrText>
    </w:r>
    <w:r>
      <w:fldChar w:fldCharType="separate"/>
    </w:r>
    <w:r w:rsidR="00415577">
      <w:rPr>
        <w:noProof/>
      </w:rPr>
      <w:t>2</w:t>
    </w:r>
    <w:r>
      <w:fldChar w:fldCharType="end"/>
    </w:r>
  </w:p>
  <w:p w:rsidR="006810B2" w:rsidRPr="005911AC" w:rsidRDefault="005911AC" w:rsidP="00C63CC0">
    <w:pPr>
      <w:pStyle w:val="aff8"/>
      <w:rPr>
        <w:lang w:val="ru-RU"/>
      </w:rPr>
    </w:pPr>
    <w:r>
      <w:t>ВБМА.000000.000РЭ</w:t>
    </w:r>
  </w:p>
  <w:p w:rsidR="006810B2" w:rsidRDefault="006810B2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10B2" w:rsidRDefault="006810B2" w:rsidP="00C63CC0">
    <w:pPr>
      <w:pStyle w:val="affa"/>
    </w:pPr>
    <w:r>
      <w:t>Утвержден</w:t>
    </w:r>
  </w:p>
  <w:p w:rsidR="006810B2" w:rsidRPr="00C63CC0" w:rsidRDefault="005911AC" w:rsidP="00C63CC0">
    <w:pPr>
      <w:pStyle w:val="affa"/>
      <w:rPr>
        <w:lang w:val="en-US"/>
      </w:rPr>
    </w:pPr>
    <w:r>
      <w:t>ВБМА.000000.000РЭ</w:t>
    </w:r>
    <w:r w:rsidR="006810B2">
      <w:t>-ЛУ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12"/>
    <w:multiLevelType w:val="singleLevel"/>
    <w:tmpl w:val="00000012"/>
    <w:name w:val="WW8Num19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42" w:firstLine="709"/>
      </w:pPr>
      <w:rPr>
        <w:rFonts w:ascii="Symbol" w:hAnsi="Symbol" w:cs="Symbol"/>
      </w:rPr>
    </w:lvl>
  </w:abstractNum>
  <w:abstractNum w:abstractNumId="1">
    <w:nsid w:val="046E212F"/>
    <w:multiLevelType w:val="hybridMultilevel"/>
    <w:tmpl w:val="BBD8D890"/>
    <w:lvl w:ilvl="0" w:tplc="8D00C23A">
      <w:start w:val="1"/>
      <w:numFmt w:val="russianLower"/>
      <w:pStyle w:val="-a"/>
      <w:suff w:val="space"/>
      <w:lvlText w:val="%1)"/>
      <w:lvlJc w:val="left"/>
      <w:pPr>
        <w:ind w:left="0" w:firstLine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44158A"/>
    <w:multiLevelType w:val="hybridMultilevel"/>
    <w:tmpl w:val="9758A57A"/>
    <w:lvl w:ilvl="0" w:tplc="A2C87E74">
      <w:start w:val="1"/>
      <w:numFmt w:val="decimal"/>
      <w:pStyle w:val="-D"/>
      <w:suff w:val="space"/>
      <w:lvlText w:val="Рисунок D.%1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654CF4"/>
    <w:multiLevelType w:val="hybridMultilevel"/>
    <w:tmpl w:val="8D0EDD68"/>
    <w:lvl w:ilvl="0" w:tplc="EECED41C">
      <w:start w:val="1"/>
      <w:numFmt w:val="decimal"/>
      <w:pStyle w:val="a"/>
      <w:suff w:val="nothing"/>
      <w:lvlText w:val="Т а б л и ц а  %1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99E261A"/>
    <w:multiLevelType w:val="hybridMultilevel"/>
    <w:tmpl w:val="F6CED6BE"/>
    <w:lvl w:ilvl="0" w:tplc="F4F04B80">
      <w:start w:val="1"/>
      <w:numFmt w:val="decimal"/>
      <w:pStyle w:val="41"/>
      <w:suff w:val="space"/>
      <w:lvlText w:val="А.4.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0B166E0D"/>
    <w:multiLevelType w:val="hybridMultilevel"/>
    <w:tmpl w:val="CBECC9CA"/>
    <w:lvl w:ilvl="0" w:tplc="28A0ECD6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0B36514E"/>
    <w:multiLevelType w:val="hybridMultilevel"/>
    <w:tmpl w:val="CC86CFEA"/>
    <w:lvl w:ilvl="0" w:tplc="F02A2E94">
      <w:start w:val="1"/>
      <w:numFmt w:val="decimal"/>
      <w:pStyle w:val="a0"/>
      <w:suff w:val="space"/>
      <w:lvlText w:val="Т а б л и ц а  A.%1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117315E3"/>
    <w:multiLevelType w:val="hybridMultilevel"/>
    <w:tmpl w:val="CD00FF3C"/>
    <w:lvl w:ilvl="0" w:tplc="30F20ADE">
      <w:start w:val="1"/>
      <w:numFmt w:val="decimal"/>
      <w:pStyle w:val="211"/>
      <w:suff w:val="space"/>
      <w:lvlText w:val="А.2.1.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465273B"/>
    <w:multiLevelType w:val="hybridMultilevel"/>
    <w:tmpl w:val="72185D68"/>
    <w:lvl w:ilvl="0" w:tplc="19EA65F8">
      <w:start w:val="1"/>
      <w:numFmt w:val="decimal"/>
      <w:pStyle w:val="371"/>
      <w:suff w:val="space"/>
      <w:lvlText w:val="А.3.7.%1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15BD3A16"/>
    <w:multiLevelType w:val="hybridMultilevel"/>
    <w:tmpl w:val="44806C9A"/>
    <w:lvl w:ilvl="0" w:tplc="4EC0B3D8">
      <w:start w:val="1"/>
      <w:numFmt w:val="decimal"/>
      <w:pStyle w:val="D"/>
      <w:suff w:val="space"/>
      <w:lvlText w:val="Т а б л и ц а  D.%1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19225C29"/>
    <w:multiLevelType w:val="hybridMultilevel"/>
    <w:tmpl w:val="E12E45D4"/>
    <w:lvl w:ilvl="0" w:tplc="CF5469A2">
      <w:start w:val="1"/>
      <w:numFmt w:val="decimal"/>
      <w:pStyle w:val="11"/>
      <w:suff w:val="space"/>
      <w:lvlText w:val="А.1.%1"/>
      <w:lvlJc w:val="left"/>
      <w:pPr>
        <w:ind w:left="0" w:firstLine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1B8F61D4"/>
    <w:multiLevelType w:val="hybridMultilevel"/>
    <w:tmpl w:val="C53AEAEE"/>
    <w:lvl w:ilvl="0" w:tplc="30DE2A82">
      <w:start w:val="1"/>
      <w:numFmt w:val="decimal"/>
      <w:pStyle w:val="a1"/>
      <w:suff w:val="space"/>
      <w:lvlText w:val="%1)"/>
      <w:lvlJc w:val="left"/>
      <w:pPr>
        <w:ind w:left="568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2">
    <w:nsid w:val="1CDA1DD9"/>
    <w:multiLevelType w:val="hybridMultilevel"/>
    <w:tmpl w:val="A4EC5A68"/>
    <w:lvl w:ilvl="0" w:tplc="3CBC6740">
      <w:start w:val="1"/>
      <w:numFmt w:val="decimal"/>
      <w:pStyle w:val="a2"/>
      <w:suff w:val="nothing"/>
      <w:lvlText w:val="%1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91057E"/>
    <w:multiLevelType w:val="hybridMultilevel"/>
    <w:tmpl w:val="43F8DE78"/>
    <w:lvl w:ilvl="0" w:tplc="EF66D266">
      <w:start w:val="1"/>
      <w:numFmt w:val="decimal"/>
      <w:pStyle w:val="a3"/>
      <w:suff w:val="space"/>
      <w:lvlText w:val="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02E44C0"/>
    <w:multiLevelType w:val="hybridMultilevel"/>
    <w:tmpl w:val="E1CCD236"/>
    <w:lvl w:ilvl="0" w:tplc="60343FF4">
      <w:start w:val="1"/>
      <w:numFmt w:val="decimal"/>
      <w:pStyle w:val="2"/>
      <w:suff w:val="space"/>
      <w:lvlText w:val="А.%1"/>
      <w:lvlJc w:val="left"/>
      <w:pPr>
        <w:ind w:left="142" w:firstLine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20E827C6"/>
    <w:multiLevelType w:val="hybridMultilevel"/>
    <w:tmpl w:val="985A3C8A"/>
    <w:lvl w:ilvl="0" w:tplc="9970C4C6">
      <w:start w:val="1"/>
      <w:numFmt w:val="decimal"/>
      <w:pStyle w:val="51"/>
      <w:suff w:val="space"/>
      <w:lvlText w:val="А.5.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210B642E"/>
    <w:multiLevelType w:val="hybridMultilevel"/>
    <w:tmpl w:val="593A90CE"/>
    <w:lvl w:ilvl="0" w:tplc="C6148A92">
      <w:start w:val="1"/>
      <w:numFmt w:val="decimal"/>
      <w:pStyle w:val="222"/>
      <w:suff w:val="space"/>
      <w:lvlText w:val="А.2.2.%1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25107DE0"/>
    <w:multiLevelType w:val="hybridMultilevel"/>
    <w:tmpl w:val="C1BC0472"/>
    <w:lvl w:ilvl="0" w:tplc="C6ECC02A">
      <w:start w:val="1"/>
      <w:numFmt w:val="decimal"/>
      <w:pStyle w:val="91"/>
      <w:suff w:val="space"/>
      <w:lvlText w:val="А.9.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25A033D4"/>
    <w:multiLevelType w:val="hybridMultilevel"/>
    <w:tmpl w:val="23C831EC"/>
    <w:lvl w:ilvl="0" w:tplc="B874B650">
      <w:start w:val="1"/>
      <w:numFmt w:val="russianLower"/>
      <w:pStyle w:val="a4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7BB79FB"/>
    <w:multiLevelType w:val="hybridMultilevel"/>
    <w:tmpl w:val="EE168672"/>
    <w:lvl w:ilvl="0" w:tplc="8DB0FB00">
      <w:start w:val="1"/>
      <w:numFmt w:val="decimal"/>
      <w:pStyle w:val="311"/>
      <w:suff w:val="space"/>
      <w:lvlText w:val="А.3.1.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29500EE4"/>
    <w:multiLevelType w:val="hybridMultilevel"/>
    <w:tmpl w:val="909C3DE8"/>
    <w:lvl w:ilvl="0" w:tplc="C59467D4">
      <w:start w:val="1"/>
      <w:numFmt w:val="decimal"/>
      <w:pStyle w:val="351"/>
      <w:suff w:val="space"/>
      <w:lvlText w:val="А.3.5.%1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2BF91F48"/>
    <w:multiLevelType w:val="multilevel"/>
    <w:tmpl w:val="8D243CFE"/>
    <w:lvl w:ilvl="0">
      <w:start w:val="1"/>
      <w:numFmt w:val="upperLetter"/>
      <w:pStyle w:val="1"/>
      <w:suff w:val="nothing"/>
      <w:lvlText w:val="Приложение %1"/>
      <w:lvlJc w:val="center"/>
      <w:pPr>
        <w:ind w:left="0" w:firstLine="1134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20"/>
      <w:suff w:val="space"/>
      <w:lvlText w:val="%1.%2"/>
      <w:lvlJc w:val="left"/>
      <w:pPr>
        <w:ind w:left="0" w:firstLine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22">
    <w:nsid w:val="2F7A0881"/>
    <w:multiLevelType w:val="hybridMultilevel"/>
    <w:tmpl w:val="091E0B1C"/>
    <w:lvl w:ilvl="0" w:tplc="8B26BD4A">
      <w:start w:val="1"/>
      <w:numFmt w:val="decimal"/>
      <w:pStyle w:val="510"/>
      <w:suff w:val="space"/>
      <w:lvlText w:val="А.5.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306F6079"/>
    <w:multiLevelType w:val="hybridMultilevel"/>
    <w:tmpl w:val="3DFE9F6E"/>
    <w:lvl w:ilvl="0" w:tplc="4F90C0D2">
      <w:start w:val="1"/>
      <w:numFmt w:val="decimal"/>
      <w:pStyle w:val="a5"/>
      <w:suff w:val="space"/>
      <w:lvlText w:val="Рисунок %1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86217B4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09E540A"/>
    <w:multiLevelType w:val="hybridMultilevel"/>
    <w:tmpl w:val="C12EA970"/>
    <w:lvl w:ilvl="0" w:tplc="B0B4598A">
      <w:start w:val="1"/>
      <w:numFmt w:val="decimal"/>
      <w:pStyle w:val="321"/>
      <w:suff w:val="space"/>
      <w:lvlText w:val="А.3.2.%1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31B708DE"/>
    <w:multiLevelType w:val="hybridMultilevel"/>
    <w:tmpl w:val="E3C46608"/>
    <w:lvl w:ilvl="0" w:tplc="4FA28878">
      <w:start w:val="1"/>
      <w:numFmt w:val="bullet"/>
      <w:pStyle w:val="-0"/>
      <w:suff w:val="space"/>
      <w:lvlText w:val=""/>
      <w:lvlJc w:val="left"/>
      <w:pPr>
        <w:ind w:left="0" w:firstLine="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3061ABD"/>
    <w:multiLevelType w:val="hybridMultilevel"/>
    <w:tmpl w:val="6F1E485E"/>
    <w:lvl w:ilvl="0" w:tplc="93C0A2DC">
      <w:start w:val="1"/>
      <w:numFmt w:val="decimal"/>
      <w:pStyle w:val="a6"/>
      <w:suff w:val="nothing"/>
      <w:lvlText w:val="Рисунок А.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6D378B6"/>
    <w:multiLevelType w:val="multilevel"/>
    <w:tmpl w:val="29B46B0E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1"/>
      <w:suff w:val="space"/>
      <w:lvlText w:val="%1.%2"/>
      <w:lvlJc w:val="left"/>
      <w:pPr>
        <w:ind w:left="0" w:firstLine="709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pStyle w:val="30"/>
      <w:suff w:val="space"/>
      <w:lvlText w:val="%1.%2.%3"/>
      <w:lvlJc w:val="left"/>
      <w:pPr>
        <w:ind w:left="0" w:firstLine="709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3">
      <w:start w:val="1"/>
      <w:numFmt w:val="decimal"/>
      <w:pStyle w:val="40"/>
      <w:suff w:val="space"/>
      <w:lvlText w:val="%1.%2.%3.%4"/>
      <w:lvlJc w:val="left"/>
      <w:pPr>
        <w:ind w:left="3119" w:firstLine="709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39CB669F"/>
    <w:multiLevelType w:val="hybridMultilevel"/>
    <w:tmpl w:val="4B00B748"/>
    <w:lvl w:ilvl="0" w:tplc="0D667BD4">
      <w:start w:val="1"/>
      <w:numFmt w:val="bullet"/>
      <w:pStyle w:val="-1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A3E1FAC"/>
    <w:multiLevelType w:val="hybridMultilevel"/>
    <w:tmpl w:val="0F708ABC"/>
    <w:lvl w:ilvl="0" w:tplc="ACFE026E">
      <w:start w:val="1"/>
      <w:numFmt w:val="decimal"/>
      <w:pStyle w:val="-A0"/>
      <w:suff w:val="space"/>
      <w:lvlText w:val="Рисунок А.%1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DBA4ED1"/>
    <w:multiLevelType w:val="hybridMultilevel"/>
    <w:tmpl w:val="2C1230A4"/>
    <w:lvl w:ilvl="0" w:tplc="6B8C5F6C">
      <w:start w:val="1"/>
      <w:numFmt w:val="decimal"/>
      <w:pStyle w:val="361"/>
      <w:suff w:val="space"/>
      <w:lvlText w:val="А.3.6.%1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40BC3F22"/>
    <w:multiLevelType w:val="hybridMultilevel"/>
    <w:tmpl w:val="414452DA"/>
    <w:lvl w:ilvl="0" w:tplc="BEEABA80">
      <w:start w:val="1"/>
      <w:numFmt w:val="bullet"/>
      <w:pStyle w:val="-2"/>
      <w:suff w:val="space"/>
      <w:lvlText w:val=""/>
      <w:lvlJc w:val="left"/>
      <w:pPr>
        <w:ind w:left="0" w:firstLine="99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24D343E"/>
    <w:multiLevelType w:val="hybridMultilevel"/>
    <w:tmpl w:val="C3AC2198"/>
    <w:lvl w:ilvl="0" w:tplc="68B6AD36">
      <w:start w:val="1"/>
      <w:numFmt w:val="decimal"/>
      <w:pStyle w:val="a7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52029EE"/>
    <w:multiLevelType w:val="hybridMultilevel"/>
    <w:tmpl w:val="B46AF80A"/>
    <w:lvl w:ilvl="0" w:tplc="3E98AF5A">
      <w:start w:val="1"/>
      <w:numFmt w:val="decimal"/>
      <w:pStyle w:val="81"/>
      <w:suff w:val="space"/>
      <w:lvlText w:val="А.8.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45B8633B"/>
    <w:multiLevelType w:val="hybridMultilevel"/>
    <w:tmpl w:val="C214FD66"/>
    <w:lvl w:ilvl="0" w:tplc="F432C922">
      <w:start w:val="1"/>
      <w:numFmt w:val="decimal"/>
      <w:pStyle w:val="331"/>
      <w:suff w:val="space"/>
      <w:lvlText w:val="А.3.3.%1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>
    <w:nsid w:val="46D77973"/>
    <w:multiLevelType w:val="hybridMultilevel"/>
    <w:tmpl w:val="80663664"/>
    <w:lvl w:ilvl="0" w:tplc="5A5AA8C8">
      <w:start w:val="1"/>
      <w:numFmt w:val="decimal"/>
      <w:pStyle w:val="521"/>
      <w:suff w:val="space"/>
      <w:lvlText w:val="А.5.2.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>
    <w:nsid w:val="4DBD1844"/>
    <w:multiLevelType w:val="hybridMultilevel"/>
    <w:tmpl w:val="7584AC54"/>
    <w:lvl w:ilvl="0" w:tplc="B9AC8244">
      <w:start w:val="1"/>
      <w:numFmt w:val="decimal"/>
      <w:pStyle w:val="31"/>
      <w:suff w:val="space"/>
      <w:lvlText w:val="А.3.%1"/>
      <w:lvlJc w:val="left"/>
      <w:pPr>
        <w:ind w:left="0" w:firstLine="709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>
    <w:nsid w:val="4E7E0F73"/>
    <w:multiLevelType w:val="hybridMultilevel"/>
    <w:tmpl w:val="C3A2BD48"/>
    <w:lvl w:ilvl="0" w:tplc="108C5128">
      <w:start w:val="1"/>
      <w:numFmt w:val="decimal"/>
      <w:pStyle w:val="71"/>
      <w:suff w:val="space"/>
      <w:lvlText w:val="А.7.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>
    <w:nsid w:val="4FD560B6"/>
    <w:multiLevelType w:val="hybridMultilevel"/>
    <w:tmpl w:val="3CA6FC4E"/>
    <w:lvl w:ilvl="0" w:tplc="C6A88E06">
      <w:start w:val="1"/>
      <w:numFmt w:val="decimal"/>
      <w:pStyle w:val="410"/>
      <w:suff w:val="space"/>
      <w:lvlText w:val="А.4.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>
    <w:nsid w:val="568E5FF8"/>
    <w:multiLevelType w:val="hybridMultilevel"/>
    <w:tmpl w:val="AFF25768"/>
    <w:lvl w:ilvl="0" w:tplc="9FE0CFC6">
      <w:start w:val="1"/>
      <w:numFmt w:val="decimal"/>
      <w:pStyle w:val="210"/>
      <w:suff w:val="space"/>
      <w:lvlText w:val="А.2.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>
    <w:nsid w:val="576F7766"/>
    <w:multiLevelType w:val="multilevel"/>
    <w:tmpl w:val="7D106410"/>
    <w:lvl w:ilvl="0">
      <w:start w:val="1"/>
      <w:numFmt w:val="russianUpper"/>
      <w:pStyle w:val="12"/>
      <w:suff w:val="nothing"/>
      <w:lvlText w:val="Приложение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П%1.%2"/>
      <w:lvlJc w:val="left"/>
      <w:pPr>
        <w:ind w:left="0" w:firstLine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suff w:val="space"/>
      <w:lvlText w:val="П%1.%2.%3"/>
      <w:lvlJc w:val="left"/>
      <w:pPr>
        <w:ind w:left="0" w:firstLine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3">
      <w:start w:val="1"/>
      <w:numFmt w:val="decimal"/>
      <w:suff w:val="space"/>
      <w:lvlText w:val="П%1.%2.%3.%4"/>
      <w:lvlJc w:val="left"/>
      <w:pPr>
        <w:ind w:left="0" w:firstLine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6">
      <w:start w:val="1"/>
      <w:numFmt w:val="none"/>
      <w:suff w:val="space"/>
      <w:lvlText w:val="%7"/>
      <w:lvlJc w:val="left"/>
      <w:pPr>
        <w:ind w:left="0" w:firstLine="709"/>
      </w:pPr>
      <w:rPr>
        <w:rFonts w:hint="default"/>
      </w:rPr>
    </w:lvl>
    <w:lvl w:ilvl="7">
      <w:start w:val="1"/>
      <w:numFmt w:val="none"/>
      <w:suff w:val="space"/>
      <w:lvlText w:val="%8"/>
      <w:lvlJc w:val="left"/>
      <w:pPr>
        <w:ind w:left="0" w:firstLine="709"/>
      </w:pPr>
      <w:rPr>
        <w:rFonts w:hint="default"/>
      </w:rPr>
    </w:lvl>
    <w:lvl w:ilvl="8">
      <w:start w:val="1"/>
      <w:numFmt w:val="none"/>
      <w:suff w:val="space"/>
      <w:lvlText w:val="%9"/>
      <w:lvlJc w:val="left"/>
      <w:pPr>
        <w:ind w:left="0" w:firstLine="709"/>
      </w:pPr>
      <w:rPr>
        <w:rFonts w:hint="default"/>
      </w:rPr>
    </w:lvl>
  </w:abstractNum>
  <w:abstractNum w:abstractNumId="41">
    <w:nsid w:val="63FF6DA6"/>
    <w:multiLevelType w:val="hybridMultilevel"/>
    <w:tmpl w:val="6BA8A23E"/>
    <w:lvl w:ilvl="0" w:tplc="9C7608D4">
      <w:start w:val="1"/>
      <w:numFmt w:val="decimal"/>
      <w:pStyle w:val="341"/>
      <w:suff w:val="space"/>
      <w:lvlText w:val="А.3.4.%1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>
    <w:nsid w:val="674E6B33"/>
    <w:multiLevelType w:val="hybridMultilevel"/>
    <w:tmpl w:val="DD386352"/>
    <w:lvl w:ilvl="0" w:tplc="9B8E4542">
      <w:start w:val="1"/>
      <w:numFmt w:val="decimal"/>
      <w:pStyle w:val="32"/>
      <w:suff w:val="space"/>
      <w:lvlText w:val="А.1.1.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>
    <w:nsid w:val="68F13BC2"/>
    <w:multiLevelType w:val="hybridMultilevel"/>
    <w:tmpl w:val="9A343050"/>
    <w:lvl w:ilvl="0" w:tplc="9B4EA192">
      <w:start w:val="1"/>
      <w:numFmt w:val="decimal"/>
      <w:pStyle w:val="a8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A965B8C"/>
    <w:multiLevelType w:val="hybridMultilevel"/>
    <w:tmpl w:val="34261FF8"/>
    <w:lvl w:ilvl="0" w:tplc="DDA4662E">
      <w:start w:val="1"/>
      <w:numFmt w:val="decimal"/>
      <w:pStyle w:val="421"/>
      <w:suff w:val="space"/>
      <w:lvlText w:val="А.4.2.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>
    <w:nsid w:val="6D907E38"/>
    <w:multiLevelType w:val="hybridMultilevel"/>
    <w:tmpl w:val="61FEED48"/>
    <w:lvl w:ilvl="0" w:tplc="D5BAF1D0">
      <w:start w:val="1"/>
      <w:numFmt w:val="decimal"/>
      <w:pStyle w:val="511"/>
      <w:suff w:val="space"/>
      <w:lvlText w:val="А.5.1.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>
    <w:nsid w:val="6EB55FC3"/>
    <w:multiLevelType w:val="hybridMultilevel"/>
    <w:tmpl w:val="790EB16C"/>
    <w:lvl w:ilvl="0" w:tplc="FB685CC6">
      <w:start w:val="1"/>
      <w:numFmt w:val="decimal"/>
      <w:pStyle w:val="61"/>
      <w:suff w:val="space"/>
      <w:lvlText w:val="А.6.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>
    <w:nsid w:val="708A3E13"/>
    <w:multiLevelType w:val="hybridMultilevel"/>
    <w:tmpl w:val="BE7C0FC8"/>
    <w:lvl w:ilvl="0" w:tplc="AE80D5CC">
      <w:start w:val="1"/>
      <w:numFmt w:val="decimal"/>
      <w:pStyle w:val="411"/>
      <w:suff w:val="space"/>
      <w:lvlText w:val="А.4.1.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>
    <w:nsid w:val="72D067C0"/>
    <w:multiLevelType w:val="hybridMultilevel"/>
    <w:tmpl w:val="9000B1D6"/>
    <w:lvl w:ilvl="0" w:tplc="D2B60B28">
      <w:start w:val="1"/>
      <w:numFmt w:val="bullet"/>
      <w:pStyle w:val="-3"/>
      <w:suff w:val="space"/>
      <w:lvlText w:val=""/>
      <w:lvlJc w:val="left"/>
      <w:pPr>
        <w:ind w:left="0" w:firstLine="127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2DB7C9F"/>
    <w:multiLevelType w:val="multilevel"/>
    <w:tmpl w:val="DD4C28FE"/>
    <w:lvl w:ilvl="0">
      <w:start w:val="1"/>
      <w:numFmt w:val="decimal"/>
      <w:pStyle w:val="13"/>
      <w:suff w:val="space"/>
      <w:lvlText w:val="%1"/>
      <w:lvlJc w:val="left"/>
      <w:pPr>
        <w:ind w:left="0" w:firstLine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22"/>
      <w:suff w:val="space"/>
      <w:lvlText w:val="%1.%2"/>
      <w:lvlJc w:val="left"/>
      <w:pPr>
        <w:ind w:left="0" w:firstLine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pStyle w:val="33"/>
      <w:suff w:val="space"/>
      <w:lvlText w:val="%1.%2.%3"/>
      <w:lvlJc w:val="left"/>
      <w:pPr>
        <w:ind w:left="0" w:firstLine="709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3">
      <w:start w:val="1"/>
      <w:numFmt w:val="decimal"/>
      <w:pStyle w:val="42"/>
      <w:suff w:val="space"/>
      <w:lvlText w:val="%1.%2.%3.%4"/>
      <w:lvlJc w:val="left"/>
      <w:pPr>
        <w:ind w:left="0" w:firstLine="709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suff w:val="space"/>
      <w:lvlText w:val="%1.%2.%3.%4.%5"/>
      <w:lvlJc w:val="left"/>
      <w:pPr>
        <w:ind w:left="0" w:firstLine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5">
      <w:start w:val="1"/>
      <w:numFmt w:val="decimal"/>
      <w:suff w:val="space"/>
      <w:lvlText w:val="%1.%2.%3.%4.%5.%6"/>
      <w:lvlJc w:val="left"/>
      <w:pPr>
        <w:ind w:left="0" w:firstLine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50">
    <w:nsid w:val="7DFC0594"/>
    <w:multiLevelType w:val="hybridMultilevel"/>
    <w:tmpl w:val="05ACDDBC"/>
    <w:lvl w:ilvl="0" w:tplc="2D1A8C8A">
      <w:start w:val="1"/>
      <w:numFmt w:val="decimal"/>
      <w:pStyle w:val="330"/>
      <w:suff w:val="space"/>
      <w:lvlText w:val="А.1.3.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9"/>
  </w:num>
  <w:num w:numId="2">
    <w:abstractNumId w:val="23"/>
  </w:num>
  <w:num w:numId="3">
    <w:abstractNumId w:val="21"/>
  </w:num>
  <w:num w:numId="4">
    <w:abstractNumId w:val="3"/>
  </w:num>
  <w:num w:numId="5">
    <w:abstractNumId w:val="6"/>
  </w:num>
  <w:num w:numId="6">
    <w:abstractNumId w:val="2"/>
  </w:num>
  <w:num w:numId="7">
    <w:abstractNumId w:val="9"/>
  </w:num>
  <w:num w:numId="8">
    <w:abstractNumId w:val="29"/>
  </w:num>
  <w:num w:numId="9">
    <w:abstractNumId w:val="1"/>
  </w:num>
  <w:num w:numId="10">
    <w:abstractNumId w:val="28"/>
  </w:num>
  <w:num w:numId="11">
    <w:abstractNumId w:val="31"/>
  </w:num>
  <w:num w:numId="12">
    <w:abstractNumId w:val="32"/>
  </w:num>
  <w:num w:numId="13">
    <w:abstractNumId w:val="43"/>
  </w:num>
  <w:num w:numId="14">
    <w:abstractNumId w:val="13"/>
  </w:num>
  <w:num w:numId="15">
    <w:abstractNumId w:val="48"/>
  </w:num>
  <w:num w:numId="16">
    <w:abstractNumId w:val="27"/>
  </w:num>
  <w:num w:numId="17">
    <w:abstractNumId w:val="18"/>
  </w:num>
  <w:num w:numId="18">
    <w:abstractNumId w:val="40"/>
  </w:num>
  <w:num w:numId="19">
    <w:abstractNumId w:val="12"/>
  </w:num>
  <w:num w:numId="20">
    <w:abstractNumId w:val="25"/>
  </w:num>
  <w:num w:numId="21">
    <w:abstractNumId w:val="5"/>
  </w:num>
  <w:num w:numId="22">
    <w:abstractNumId w:val="32"/>
    <w:lvlOverride w:ilvl="0">
      <w:startOverride w:val="1"/>
    </w:lvlOverride>
  </w:num>
  <w:num w:numId="23">
    <w:abstractNumId w:val="32"/>
    <w:lvlOverride w:ilvl="0">
      <w:startOverride w:val="2"/>
    </w:lvlOverride>
  </w:num>
  <w:num w:numId="24">
    <w:abstractNumId w:val="14"/>
  </w:num>
  <w:num w:numId="25">
    <w:abstractNumId w:val="42"/>
  </w:num>
  <w:num w:numId="26">
    <w:abstractNumId w:val="7"/>
  </w:num>
  <w:num w:numId="27">
    <w:abstractNumId w:val="50"/>
  </w:num>
  <w:num w:numId="28">
    <w:abstractNumId w:val="36"/>
  </w:num>
  <w:num w:numId="29">
    <w:abstractNumId w:val="10"/>
  </w:num>
  <w:num w:numId="30">
    <w:abstractNumId w:val="39"/>
  </w:num>
  <w:num w:numId="31">
    <w:abstractNumId w:val="16"/>
  </w:num>
  <w:num w:numId="32">
    <w:abstractNumId w:val="38"/>
  </w:num>
  <w:num w:numId="33">
    <w:abstractNumId w:val="4"/>
  </w:num>
  <w:num w:numId="34">
    <w:abstractNumId w:val="47"/>
  </w:num>
  <w:num w:numId="35">
    <w:abstractNumId w:val="44"/>
  </w:num>
  <w:num w:numId="36">
    <w:abstractNumId w:val="22"/>
  </w:num>
  <w:num w:numId="37">
    <w:abstractNumId w:val="26"/>
  </w:num>
  <w:num w:numId="38">
    <w:abstractNumId w:val="19"/>
  </w:num>
  <w:num w:numId="39">
    <w:abstractNumId w:val="24"/>
  </w:num>
  <w:num w:numId="40">
    <w:abstractNumId w:val="45"/>
  </w:num>
  <w:num w:numId="41">
    <w:abstractNumId w:val="35"/>
  </w:num>
  <w:num w:numId="42">
    <w:abstractNumId w:val="46"/>
  </w:num>
  <w:num w:numId="43">
    <w:abstractNumId w:val="37"/>
  </w:num>
  <w:num w:numId="44">
    <w:abstractNumId w:val="34"/>
  </w:num>
  <w:num w:numId="45">
    <w:abstractNumId w:val="15"/>
  </w:num>
  <w:num w:numId="46">
    <w:abstractNumId w:val="33"/>
  </w:num>
  <w:num w:numId="47">
    <w:abstractNumId w:val="41"/>
  </w:num>
  <w:num w:numId="48">
    <w:abstractNumId w:val="20"/>
  </w:num>
  <w:num w:numId="49">
    <w:abstractNumId w:val="30"/>
  </w:num>
  <w:num w:numId="50">
    <w:abstractNumId w:val="8"/>
  </w:num>
  <w:num w:numId="51">
    <w:abstractNumId w:val="17"/>
  </w:num>
  <w:num w:numId="52">
    <w:abstractNumId w:val="11"/>
    <w:lvlOverride w:ilvl="0">
      <w:startOverride w:val="1"/>
    </w:lvlOverride>
  </w:num>
  <w:num w:numId="53">
    <w:abstractNumId w:val="11"/>
    <w:lvlOverride w:ilvl="0">
      <w:startOverride w:val="1"/>
    </w:lvlOverride>
  </w:num>
  <w:num w:numId="54">
    <w:abstractNumId w:val="11"/>
    <w:lvlOverride w:ilvl="0">
      <w:startOverride w:val="1"/>
    </w:lvlOverride>
  </w:num>
  <w:num w:numId="55">
    <w:abstractNumId w:val="11"/>
    <w:lvlOverride w:ilvl="0">
      <w:startOverride w:val="1"/>
    </w:lvlOverride>
  </w:num>
  <w:num w:numId="56">
    <w:abstractNumId w:val="11"/>
    <w:lvlOverride w:ilvl="0">
      <w:startOverride w:val="1"/>
    </w:lvlOverride>
  </w:num>
  <w:num w:numId="57">
    <w:abstractNumId w:val="11"/>
    <w:lvlOverride w:ilvl="0">
      <w:startOverride w:val="1"/>
    </w:lvlOverride>
  </w:num>
  <w:num w:numId="58">
    <w:abstractNumId w:val="11"/>
    <w:lvlOverride w:ilvl="0">
      <w:startOverride w:val="1"/>
    </w:lvlOverride>
  </w:num>
  <w:num w:numId="59">
    <w:abstractNumId w:val="11"/>
    <w:lvlOverride w:ilvl="0">
      <w:startOverride w:val="1"/>
    </w:lvlOverride>
  </w:num>
  <w:num w:numId="60">
    <w:abstractNumId w:val="11"/>
    <w:lvlOverride w:ilvl="0">
      <w:startOverride w:val="1"/>
    </w:lvlOverride>
  </w:num>
  <w:num w:numId="61">
    <w:abstractNumId w:val="11"/>
    <w:lvlOverride w:ilvl="0">
      <w:startOverride w:val="1"/>
    </w:lvlOverride>
  </w:num>
  <w:num w:numId="62">
    <w:abstractNumId w:val="11"/>
    <w:lvlOverride w:ilvl="0">
      <w:startOverride w:val="1"/>
    </w:lvlOverride>
  </w:num>
  <w:num w:numId="63">
    <w:abstractNumId w:val="11"/>
    <w:lvlOverride w:ilvl="0">
      <w:startOverride w:val="1"/>
    </w:lvlOverride>
  </w:num>
  <w:num w:numId="64">
    <w:abstractNumId w:val="11"/>
    <w:lvlOverride w:ilvl="0">
      <w:startOverride w:val="1"/>
    </w:lvlOverride>
  </w:num>
  <w:num w:numId="65">
    <w:abstractNumId w:val="11"/>
  </w:num>
  <w:num w:numId="66">
    <w:abstractNumId w:val="11"/>
    <w:lvlOverride w:ilvl="0">
      <w:startOverride w:val="1"/>
    </w:lvlOverride>
  </w:num>
  <w:num w:numId="67">
    <w:abstractNumId w:val="11"/>
    <w:lvlOverride w:ilvl="0">
      <w:startOverride w:val="1"/>
    </w:lvlOverride>
  </w:num>
  <w:num w:numId="68">
    <w:abstractNumId w:val="13"/>
    <w:lvlOverride w:ilvl="0">
      <w:startOverride w:val="1"/>
    </w:lvlOverride>
  </w:num>
  <w:num w:numId="69">
    <w:abstractNumId w:val="11"/>
    <w:lvlOverride w:ilvl="0">
      <w:startOverride w:val="1"/>
    </w:lvlOverride>
  </w:num>
  <w:num w:numId="70">
    <w:abstractNumId w:val="11"/>
    <w:lvlOverride w:ilvl="0">
      <w:startOverride w:val="1"/>
    </w:lvlOverride>
  </w:num>
  <w:num w:numId="71">
    <w:abstractNumId w:val="11"/>
    <w:lvlOverride w:ilvl="0">
      <w:startOverride w:val="1"/>
    </w:lvlOverride>
  </w:num>
  <w:num w:numId="72">
    <w:abstractNumId w:val="28"/>
  </w:num>
  <w:num w:numId="73">
    <w:abstractNumId w:val="11"/>
    <w:lvlOverride w:ilvl="0">
      <w:startOverride w:val="1"/>
    </w:lvlOverride>
  </w:num>
  <w:num w:numId="74">
    <w:abstractNumId w:val="11"/>
    <w:lvlOverride w:ilvl="0">
      <w:startOverride w:val="1"/>
    </w:lvlOverride>
  </w:num>
  <w:numIdMacAtCleanup w:val="6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attachedTemplate r:id="rId1"/>
  <w:documentProtection w:formatting="1" w:enforcement="0"/>
  <w:defaultTabStop w:val="709"/>
  <w:drawingGridHorizontalSpacing w:val="120"/>
  <w:displayHorizontalDrawingGridEvery w:val="2"/>
  <w:characterSpacingControl w:val="doNotCompress"/>
  <w:hdrShapeDefaults>
    <o:shapedefaults v:ext="edit" spidmax="1003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2B646F"/>
    <w:rsid w:val="000021F3"/>
    <w:rsid w:val="00004EB7"/>
    <w:rsid w:val="00007489"/>
    <w:rsid w:val="00015F6E"/>
    <w:rsid w:val="00017AD8"/>
    <w:rsid w:val="0002084E"/>
    <w:rsid w:val="00021A33"/>
    <w:rsid w:val="00022106"/>
    <w:rsid w:val="000238EF"/>
    <w:rsid w:val="0002410D"/>
    <w:rsid w:val="00027719"/>
    <w:rsid w:val="0003189B"/>
    <w:rsid w:val="00032AD3"/>
    <w:rsid w:val="00034AAF"/>
    <w:rsid w:val="000368F3"/>
    <w:rsid w:val="00041A9D"/>
    <w:rsid w:val="00041FAF"/>
    <w:rsid w:val="00043805"/>
    <w:rsid w:val="00044845"/>
    <w:rsid w:val="0004488D"/>
    <w:rsid w:val="00050CCA"/>
    <w:rsid w:val="00053CA2"/>
    <w:rsid w:val="00057503"/>
    <w:rsid w:val="00061BF3"/>
    <w:rsid w:val="000632C2"/>
    <w:rsid w:val="00063FE3"/>
    <w:rsid w:val="00064936"/>
    <w:rsid w:val="000666BB"/>
    <w:rsid w:val="00075D1A"/>
    <w:rsid w:val="000812C3"/>
    <w:rsid w:val="00082D6F"/>
    <w:rsid w:val="00083C83"/>
    <w:rsid w:val="000846D1"/>
    <w:rsid w:val="000852A1"/>
    <w:rsid w:val="000861EA"/>
    <w:rsid w:val="00086BE6"/>
    <w:rsid w:val="000915CD"/>
    <w:rsid w:val="00093894"/>
    <w:rsid w:val="00093AED"/>
    <w:rsid w:val="0009507D"/>
    <w:rsid w:val="00095442"/>
    <w:rsid w:val="000960A7"/>
    <w:rsid w:val="000963E9"/>
    <w:rsid w:val="000A0E78"/>
    <w:rsid w:val="000A206C"/>
    <w:rsid w:val="000A2BA0"/>
    <w:rsid w:val="000A2ECC"/>
    <w:rsid w:val="000A6EE8"/>
    <w:rsid w:val="000A7851"/>
    <w:rsid w:val="000B0692"/>
    <w:rsid w:val="000B0936"/>
    <w:rsid w:val="000B242A"/>
    <w:rsid w:val="000B3F0F"/>
    <w:rsid w:val="000B4714"/>
    <w:rsid w:val="000B4ED7"/>
    <w:rsid w:val="000B52E2"/>
    <w:rsid w:val="000B54AA"/>
    <w:rsid w:val="000C07F7"/>
    <w:rsid w:val="000C232D"/>
    <w:rsid w:val="000C2C7F"/>
    <w:rsid w:val="000C3FC1"/>
    <w:rsid w:val="000C4323"/>
    <w:rsid w:val="000C675F"/>
    <w:rsid w:val="000D032F"/>
    <w:rsid w:val="000D22B5"/>
    <w:rsid w:val="000D41E6"/>
    <w:rsid w:val="000D47B6"/>
    <w:rsid w:val="000D54FE"/>
    <w:rsid w:val="000D6C44"/>
    <w:rsid w:val="000E4349"/>
    <w:rsid w:val="000E51A3"/>
    <w:rsid w:val="000E54D8"/>
    <w:rsid w:val="000E7288"/>
    <w:rsid w:val="000F0527"/>
    <w:rsid w:val="000F0EC6"/>
    <w:rsid w:val="000F1337"/>
    <w:rsid w:val="000F29BE"/>
    <w:rsid w:val="000F2FFF"/>
    <w:rsid w:val="000F39CB"/>
    <w:rsid w:val="000F3A7D"/>
    <w:rsid w:val="000F5F6A"/>
    <w:rsid w:val="001007AA"/>
    <w:rsid w:val="00101D18"/>
    <w:rsid w:val="00106AC5"/>
    <w:rsid w:val="00106DD6"/>
    <w:rsid w:val="001106B0"/>
    <w:rsid w:val="001111BC"/>
    <w:rsid w:val="00111851"/>
    <w:rsid w:val="00112B82"/>
    <w:rsid w:val="0011519D"/>
    <w:rsid w:val="00117F89"/>
    <w:rsid w:val="00120803"/>
    <w:rsid w:val="00120EFF"/>
    <w:rsid w:val="00123D43"/>
    <w:rsid w:val="0012601B"/>
    <w:rsid w:val="00126066"/>
    <w:rsid w:val="001268B8"/>
    <w:rsid w:val="00133B3C"/>
    <w:rsid w:val="00134F2B"/>
    <w:rsid w:val="0013539C"/>
    <w:rsid w:val="00135B35"/>
    <w:rsid w:val="00141B34"/>
    <w:rsid w:val="001425FD"/>
    <w:rsid w:val="00142BFB"/>
    <w:rsid w:val="001436B7"/>
    <w:rsid w:val="00143878"/>
    <w:rsid w:val="001445A0"/>
    <w:rsid w:val="00146D82"/>
    <w:rsid w:val="00151C1D"/>
    <w:rsid w:val="001526B6"/>
    <w:rsid w:val="00154D74"/>
    <w:rsid w:val="00160589"/>
    <w:rsid w:val="00161A5A"/>
    <w:rsid w:val="00162991"/>
    <w:rsid w:val="001726E1"/>
    <w:rsid w:val="001730EB"/>
    <w:rsid w:val="001738FC"/>
    <w:rsid w:val="0017391F"/>
    <w:rsid w:val="00175443"/>
    <w:rsid w:val="00175FE1"/>
    <w:rsid w:val="0017600B"/>
    <w:rsid w:val="00176426"/>
    <w:rsid w:val="00181300"/>
    <w:rsid w:val="00181A9B"/>
    <w:rsid w:val="001827AB"/>
    <w:rsid w:val="00183604"/>
    <w:rsid w:val="0018605A"/>
    <w:rsid w:val="0018633B"/>
    <w:rsid w:val="00186C18"/>
    <w:rsid w:val="001912E9"/>
    <w:rsid w:val="00192F26"/>
    <w:rsid w:val="00194171"/>
    <w:rsid w:val="00194B01"/>
    <w:rsid w:val="00194B21"/>
    <w:rsid w:val="00194C19"/>
    <w:rsid w:val="00196523"/>
    <w:rsid w:val="001968A8"/>
    <w:rsid w:val="001A04F3"/>
    <w:rsid w:val="001A218B"/>
    <w:rsid w:val="001A36D2"/>
    <w:rsid w:val="001A4A46"/>
    <w:rsid w:val="001A59C6"/>
    <w:rsid w:val="001A5C0C"/>
    <w:rsid w:val="001B3B5B"/>
    <w:rsid w:val="001B4B82"/>
    <w:rsid w:val="001B4E53"/>
    <w:rsid w:val="001B5EE8"/>
    <w:rsid w:val="001B790C"/>
    <w:rsid w:val="001C0310"/>
    <w:rsid w:val="001C1585"/>
    <w:rsid w:val="001C2A39"/>
    <w:rsid w:val="001C3BD8"/>
    <w:rsid w:val="001C3CF8"/>
    <w:rsid w:val="001C5600"/>
    <w:rsid w:val="001C622E"/>
    <w:rsid w:val="001D13AA"/>
    <w:rsid w:val="001D2EAB"/>
    <w:rsid w:val="001D6495"/>
    <w:rsid w:val="001D7ACB"/>
    <w:rsid w:val="001D7E79"/>
    <w:rsid w:val="001E5104"/>
    <w:rsid w:val="001E6BAA"/>
    <w:rsid w:val="001E7E59"/>
    <w:rsid w:val="001F1029"/>
    <w:rsid w:val="001F1A7D"/>
    <w:rsid w:val="001F1CD3"/>
    <w:rsid w:val="001F32AA"/>
    <w:rsid w:val="001F38AE"/>
    <w:rsid w:val="00201022"/>
    <w:rsid w:val="00202D9C"/>
    <w:rsid w:val="00204F4E"/>
    <w:rsid w:val="0020705A"/>
    <w:rsid w:val="002108CF"/>
    <w:rsid w:val="00211DD9"/>
    <w:rsid w:val="002139C0"/>
    <w:rsid w:val="00215712"/>
    <w:rsid w:val="00220B4B"/>
    <w:rsid w:val="0022100A"/>
    <w:rsid w:val="0022269B"/>
    <w:rsid w:val="00222B3B"/>
    <w:rsid w:val="00223AD3"/>
    <w:rsid w:val="00226027"/>
    <w:rsid w:val="00226423"/>
    <w:rsid w:val="00227091"/>
    <w:rsid w:val="00227C29"/>
    <w:rsid w:val="00231224"/>
    <w:rsid w:val="00232592"/>
    <w:rsid w:val="0023413F"/>
    <w:rsid w:val="00237297"/>
    <w:rsid w:val="00237F9D"/>
    <w:rsid w:val="00241629"/>
    <w:rsid w:val="00244B8E"/>
    <w:rsid w:val="002471E3"/>
    <w:rsid w:val="00247926"/>
    <w:rsid w:val="00247E87"/>
    <w:rsid w:val="00250A11"/>
    <w:rsid w:val="00251E99"/>
    <w:rsid w:val="00253820"/>
    <w:rsid w:val="00256FE1"/>
    <w:rsid w:val="0025758A"/>
    <w:rsid w:val="00257721"/>
    <w:rsid w:val="00260FC8"/>
    <w:rsid w:val="00262115"/>
    <w:rsid w:val="002642EC"/>
    <w:rsid w:val="00270444"/>
    <w:rsid w:val="002723E9"/>
    <w:rsid w:val="00273181"/>
    <w:rsid w:val="00273C13"/>
    <w:rsid w:val="00274B8B"/>
    <w:rsid w:val="00274CBC"/>
    <w:rsid w:val="00277A61"/>
    <w:rsid w:val="00277D97"/>
    <w:rsid w:val="002810E8"/>
    <w:rsid w:val="0028134B"/>
    <w:rsid w:val="00281E14"/>
    <w:rsid w:val="00283F0F"/>
    <w:rsid w:val="002856B5"/>
    <w:rsid w:val="00287473"/>
    <w:rsid w:val="00287487"/>
    <w:rsid w:val="00292BE8"/>
    <w:rsid w:val="00292D87"/>
    <w:rsid w:val="002A0A98"/>
    <w:rsid w:val="002A3931"/>
    <w:rsid w:val="002A4925"/>
    <w:rsid w:val="002A5710"/>
    <w:rsid w:val="002A7C5C"/>
    <w:rsid w:val="002A7C72"/>
    <w:rsid w:val="002B17B5"/>
    <w:rsid w:val="002B2B81"/>
    <w:rsid w:val="002B4F78"/>
    <w:rsid w:val="002B646F"/>
    <w:rsid w:val="002B78A7"/>
    <w:rsid w:val="002C20BD"/>
    <w:rsid w:val="002C6238"/>
    <w:rsid w:val="002D0153"/>
    <w:rsid w:val="002D07D1"/>
    <w:rsid w:val="002D1411"/>
    <w:rsid w:val="002D23B4"/>
    <w:rsid w:val="002D3E6C"/>
    <w:rsid w:val="002D42D4"/>
    <w:rsid w:val="002D53CA"/>
    <w:rsid w:val="002D5DD1"/>
    <w:rsid w:val="002D78F1"/>
    <w:rsid w:val="002E0022"/>
    <w:rsid w:val="002E0712"/>
    <w:rsid w:val="002E1C5A"/>
    <w:rsid w:val="002E7A7B"/>
    <w:rsid w:val="002E7DDE"/>
    <w:rsid w:val="002F0F83"/>
    <w:rsid w:val="002F1526"/>
    <w:rsid w:val="002F2C5C"/>
    <w:rsid w:val="002F3D4A"/>
    <w:rsid w:val="002F401C"/>
    <w:rsid w:val="00300595"/>
    <w:rsid w:val="00300A52"/>
    <w:rsid w:val="00301E4E"/>
    <w:rsid w:val="003022DB"/>
    <w:rsid w:val="00303498"/>
    <w:rsid w:val="00303BAE"/>
    <w:rsid w:val="0030504C"/>
    <w:rsid w:val="0030524A"/>
    <w:rsid w:val="00306212"/>
    <w:rsid w:val="00306A42"/>
    <w:rsid w:val="003076ED"/>
    <w:rsid w:val="00307714"/>
    <w:rsid w:val="00307941"/>
    <w:rsid w:val="00311F16"/>
    <w:rsid w:val="0031434B"/>
    <w:rsid w:val="00314E07"/>
    <w:rsid w:val="00314F97"/>
    <w:rsid w:val="0031544D"/>
    <w:rsid w:val="00315A42"/>
    <w:rsid w:val="003201F7"/>
    <w:rsid w:val="003210E5"/>
    <w:rsid w:val="00322008"/>
    <w:rsid w:val="00323AC0"/>
    <w:rsid w:val="003242BC"/>
    <w:rsid w:val="00324C56"/>
    <w:rsid w:val="003272A9"/>
    <w:rsid w:val="00327B23"/>
    <w:rsid w:val="003302D4"/>
    <w:rsid w:val="00332CC4"/>
    <w:rsid w:val="00332FF8"/>
    <w:rsid w:val="00333622"/>
    <w:rsid w:val="003346BF"/>
    <w:rsid w:val="00334AAC"/>
    <w:rsid w:val="0033546B"/>
    <w:rsid w:val="003361F1"/>
    <w:rsid w:val="00336DAD"/>
    <w:rsid w:val="0034019E"/>
    <w:rsid w:val="00341D06"/>
    <w:rsid w:val="00342FD8"/>
    <w:rsid w:val="003437A1"/>
    <w:rsid w:val="00347FD7"/>
    <w:rsid w:val="00351B4D"/>
    <w:rsid w:val="00353144"/>
    <w:rsid w:val="003535A1"/>
    <w:rsid w:val="0035361A"/>
    <w:rsid w:val="003562EB"/>
    <w:rsid w:val="0035636F"/>
    <w:rsid w:val="00356772"/>
    <w:rsid w:val="00357C2C"/>
    <w:rsid w:val="00361199"/>
    <w:rsid w:val="00362019"/>
    <w:rsid w:val="00364B0C"/>
    <w:rsid w:val="00364F09"/>
    <w:rsid w:val="003671D9"/>
    <w:rsid w:val="00370AEB"/>
    <w:rsid w:val="00371B7F"/>
    <w:rsid w:val="00371D70"/>
    <w:rsid w:val="00372E6D"/>
    <w:rsid w:val="00372E97"/>
    <w:rsid w:val="00374CCE"/>
    <w:rsid w:val="00375C46"/>
    <w:rsid w:val="003817F5"/>
    <w:rsid w:val="00382086"/>
    <w:rsid w:val="0038266A"/>
    <w:rsid w:val="003853F3"/>
    <w:rsid w:val="003858E4"/>
    <w:rsid w:val="00386D25"/>
    <w:rsid w:val="0038774D"/>
    <w:rsid w:val="00387D15"/>
    <w:rsid w:val="00390B89"/>
    <w:rsid w:val="003916E2"/>
    <w:rsid w:val="0039398D"/>
    <w:rsid w:val="003945BE"/>
    <w:rsid w:val="0039480F"/>
    <w:rsid w:val="0039509A"/>
    <w:rsid w:val="00396D51"/>
    <w:rsid w:val="00397F7A"/>
    <w:rsid w:val="003A2B09"/>
    <w:rsid w:val="003A2FCE"/>
    <w:rsid w:val="003B08F5"/>
    <w:rsid w:val="003C0709"/>
    <w:rsid w:val="003C0F88"/>
    <w:rsid w:val="003C2A2B"/>
    <w:rsid w:val="003C3E01"/>
    <w:rsid w:val="003C410D"/>
    <w:rsid w:val="003C41C6"/>
    <w:rsid w:val="003D1955"/>
    <w:rsid w:val="003D4677"/>
    <w:rsid w:val="003D5A26"/>
    <w:rsid w:val="003D62BD"/>
    <w:rsid w:val="003E1A0B"/>
    <w:rsid w:val="003E2F73"/>
    <w:rsid w:val="003E4FAA"/>
    <w:rsid w:val="003E7803"/>
    <w:rsid w:val="003F19A2"/>
    <w:rsid w:val="003F54C0"/>
    <w:rsid w:val="004001E7"/>
    <w:rsid w:val="0040111F"/>
    <w:rsid w:val="0040264B"/>
    <w:rsid w:val="00404D40"/>
    <w:rsid w:val="004055EF"/>
    <w:rsid w:val="0040604D"/>
    <w:rsid w:val="00406E2E"/>
    <w:rsid w:val="00406FC6"/>
    <w:rsid w:val="00410245"/>
    <w:rsid w:val="004108B5"/>
    <w:rsid w:val="00410FF2"/>
    <w:rsid w:val="00410FFD"/>
    <w:rsid w:val="00415577"/>
    <w:rsid w:val="00422DCD"/>
    <w:rsid w:val="0042524A"/>
    <w:rsid w:val="004301B4"/>
    <w:rsid w:val="00430307"/>
    <w:rsid w:val="00431E51"/>
    <w:rsid w:val="00432C56"/>
    <w:rsid w:val="004341CF"/>
    <w:rsid w:val="00434334"/>
    <w:rsid w:val="0043469D"/>
    <w:rsid w:val="004400AB"/>
    <w:rsid w:val="00442894"/>
    <w:rsid w:val="00442ABB"/>
    <w:rsid w:val="00442CED"/>
    <w:rsid w:val="00443736"/>
    <w:rsid w:val="00445765"/>
    <w:rsid w:val="0044621B"/>
    <w:rsid w:val="00446A85"/>
    <w:rsid w:val="00451606"/>
    <w:rsid w:val="00453B9A"/>
    <w:rsid w:val="004540A8"/>
    <w:rsid w:val="00455841"/>
    <w:rsid w:val="00456747"/>
    <w:rsid w:val="0045712A"/>
    <w:rsid w:val="00463F37"/>
    <w:rsid w:val="004652B2"/>
    <w:rsid w:val="00466F08"/>
    <w:rsid w:val="004679EE"/>
    <w:rsid w:val="0047135B"/>
    <w:rsid w:val="00472ABD"/>
    <w:rsid w:val="0047601E"/>
    <w:rsid w:val="00481C14"/>
    <w:rsid w:val="004822AA"/>
    <w:rsid w:val="004837EF"/>
    <w:rsid w:val="00484267"/>
    <w:rsid w:val="00486E03"/>
    <w:rsid w:val="004908BE"/>
    <w:rsid w:val="00491272"/>
    <w:rsid w:val="0049140E"/>
    <w:rsid w:val="00493D88"/>
    <w:rsid w:val="004947E6"/>
    <w:rsid w:val="00495762"/>
    <w:rsid w:val="004A487E"/>
    <w:rsid w:val="004B0625"/>
    <w:rsid w:val="004B2534"/>
    <w:rsid w:val="004B6248"/>
    <w:rsid w:val="004C15F4"/>
    <w:rsid w:val="004C294A"/>
    <w:rsid w:val="004C3BD4"/>
    <w:rsid w:val="004C529F"/>
    <w:rsid w:val="004C7668"/>
    <w:rsid w:val="004D2A95"/>
    <w:rsid w:val="004D43C7"/>
    <w:rsid w:val="004D4E61"/>
    <w:rsid w:val="004D50B5"/>
    <w:rsid w:val="004D54E3"/>
    <w:rsid w:val="004D5792"/>
    <w:rsid w:val="004D700E"/>
    <w:rsid w:val="004D7D14"/>
    <w:rsid w:val="004E048C"/>
    <w:rsid w:val="004E078C"/>
    <w:rsid w:val="004E094D"/>
    <w:rsid w:val="004E1813"/>
    <w:rsid w:val="004E3974"/>
    <w:rsid w:val="004E4529"/>
    <w:rsid w:val="004F1578"/>
    <w:rsid w:val="004F3641"/>
    <w:rsid w:val="004F3D5E"/>
    <w:rsid w:val="0050113B"/>
    <w:rsid w:val="00501790"/>
    <w:rsid w:val="00506E9D"/>
    <w:rsid w:val="00507C04"/>
    <w:rsid w:val="0051015E"/>
    <w:rsid w:val="00511CBC"/>
    <w:rsid w:val="0051297B"/>
    <w:rsid w:val="00515720"/>
    <w:rsid w:val="00515796"/>
    <w:rsid w:val="00517011"/>
    <w:rsid w:val="00520425"/>
    <w:rsid w:val="00521220"/>
    <w:rsid w:val="0052253D"/>
    <w:rsid w:val="00522B46"/>
    <w:rsid w:val="00524035"/>
    <w:rsid w:val="00527836"/>
    <w:rsid w:val="00527AEB"/>
    <w:rsid w:val="005307E8"/>
    <w:rsid w:val="00530880"/>
    <w:rsid w:val="00531116"/>
    <w:rsid w:val="0053720E"/>
    <w:rsid w:val="00537839"/>
    <w:rsid w:val="005411E4"/>
    <w:rsid w:val="00541BC3"/>
    <w:rsid w:val="005447CF"/>
    <w:rsid w:val="0055023F"/>
    <w:rsid w:val="005518DB"/>
    <w:rsid w:val="005546EF"/>
    <w:rsid w:val="00556AD1"/>
    <w:rsid w:val="005630F4"/>
    <w:rsid w:val="00563A7D"/>
    <w:rsid w:val="00563AE5"/>
    <w:rsid w:val="00566883"/>
    <w:rsid w:val="00566B4A"/>
    <w:rsid w:val="00567D06"/>
    <w:rsid w:val="00570650"/>
    <w:rsid w:val="00571291"/>
    <w:rsid w:val="0057336C"/>
    <w:rsid w:val="005748D1"/>
    <w:rsid w:val="00574E6C"/>
    <w:rsid w:val="0057746B"/>
    <w:rsid w:val="00577EB8"/>
    <w:rsid w:val="005830F0"/>
    <w:rsid w:val="00583F42"/>
    <w:rsid w:val="00586930"/>
    <w:rsid w:val="00586F39"/>
    <w:rsid w:val="00590C15"/>
    <w:rsid w:val="005911AC"/>
    <w:rsid w:val="00591547"/>
    <w:rsid w:val="00592CDE"/>
    <w:rsid w:val="00593F71"/>
    <w:rsid w:val="00594341"/>
    <w:rsid w:val="00594561"/>
    <w:rsid w:val="00594B60"/>
    <w:rsid w:val="00595750"/>
    <w:rsid w:val="005960E4"/>
    <w:rsid w:val="00596B8C"/>
    <w:rsid w:val="005A1A7E"/>
    <w:rsid w:val="005A22D4"/>
    <w:rsid w:val="005A2370"/>
    <w:rsid w:val="005A2597"/>
    <w:rsid w:val="005A3433"/>
    <w:rsid w:val="005A7B42"/>
    <w:rsid w:val="005B0492"/>
    <w:rsid w:val="005B2472"/>
    <w:rsid w:val="005B4B8F"/>
    <w:rsid w:val="005B71D4"/>
    <w:rsid w:val="005B7403"/>
    <w:rsid w:val="005C0BA5"/>
    <w:rsid w:val="005C16DB"/>
    <w:rsid w:val="005C1E59"/>
    <w:rsid w:val="005C20F5"/>
    <w:rsid w:val="005C2B3D"/>
    <w:rsid w:val="005C447A"/>
    <w:rsid w:val="005C457C"/>
    <w:rsid w:val="005C5467"/>
    <w:rsid w:val="005C6EBB"/>
    <w:rsid w:val="005D0615"/>
    <w:rsid w:val="005D1C55"/>
    <w:rsid w:val="005D2445"/>
    <w:rsid w:val="005D37D0"/>
    <w:rsid w:val="005D3FC6"/>
    <w:rsid w:val="005D4512"/>
    <w:rsid w:val="005D5F46"/>
    <w:rsid w:val="005D6C53"/>
    <w:rsid w:val="005E0511"/>
    <w:rsid w:val="005E153B"/>
    <w:rsid w:val="005E1C33"/>
    <w:rsid w:val="005E322F"/>
    <w:rsid w:val="005E4892"/>
    <w:rsid w:val="005E515A"/>
    <w:rsid w:val="005E601F"/>
    <w:rsid w:val="005F0A0E"/>
    <w:rsid w:val="005F0D4B"/>
    <w:rsid w:val="005F3765"/>
    <w:rsid w:val="005F4575"/>
    <w:rsid w:val="005F5387"/>
    <w:rsid w:val="005F6D6A"/>
    <w:rsid w:val="005F6E4C"/>
    <w:rsid w:val="005F7BE3"/>
    <w:rsid w:val="0060190A"/>
    <w:rsid w:val="0060221A"/>
    <w:rsid w:val="006032AE"/>
    <w:rsid w:val="0060735A"/>
    <w:rsid w:val="00607376"/>
    <w:rsid w:val="0061424F"/>
    <w:rsid w:val="006153CD"/>
    <w:rsid w:val="00615D2A"/>
    <w:rsid w:val="00620222"/>
    <w:rsid w:val="00623BD0"/>
    <w:rsid w:val="00624D7F"/>
    <w:rsid w:val="00626AA4"/>
    <w:rsid w:val="0063238E"/>
    <w:rsid w:val="006335EF"/>
    <w:rsid w:val="00634BC1"/>
    <w:rsid w:val="00637043"/>
    <w:rsid w:val="00637C26"/>
    <w:rsid w:val="00640998"/>
    <w:rsid w:val="0064326E"/>
    <w:rsid w:val="006442E8"/>
    <w:rsid w:val="00644D43"/>
    <w:rsid w:val="00644DCF"/>
    <w:rsid w:val="006453E5"/>
    <w:rsid w:val="0064635F"/>
    <w:rsid w:val="00650DA1"/>
    <w:rsid w:val="006511C7"/>
    <w:rsid w:val="00651616"/>
    <w:rsid w:val="006615D3"/>
    <w:rsid w:val="006625CA"/>
    <w:rsid w:val="00664213"/>
    <w:rsid w:val="006648AD"/>
    <w:rsid w:val="006672AF"/>
    <w:rsid w:val="006726B6"/>
    <w:rsid w:val="00675C7B"/>
    <w:rsid w:val="00676455"/>
    <w:rsid w:val="006810B2"/>
    <w:rsid w:val="00681FB4"/>
    <w:rsid w:val="006837EC"/>
    <w:rsid w:val="00683E80"/>
    <w:rsid w:val="006841DF"/>
    <w:rsid w:val="006850E3"/>
    <w:rsid w:val="00685856"/>
    <w:rsid w:val="00686843"/>
    <w:rsid w:val="00687569"/>
    <w:rsid w:val="0069083F"/>
    <w:rsid w:val="00694696"/>
    <w:rsid w:val="006949BA"/>
    <w:rsid w:val="006955E5"/>
    <w:rsid w:val="006A1338"/>
    <w:rsid w:val="006A2751"/>
    <w:rsid w:val="006A308E"/>
    <w:rsid w:val="006A3486"/>
    <w:rsid w:val="006A37F4"/>
    <w:rsid w:val="006A3EB3"/>
    <w:rsid w:val="006A50CD"/>
    <w:rsid w:val="006A5619"/>
    <w:rsid w:val="006A56F5"/>
    <w:rsid w:val="006B0DEA"/>
    <w:rsid w:val="006B197A"/>
    <w:rsid w:val="006B1BA2"/>
    <w:rsid w:val="006B1CA8"/>
    <w:rsid w:val="006B3224"/>
    <w:rsid w:val="006B5CB7"/>
    <w:rsid w:val="006C114D"/>
    <w:rsid w:val="006C25D8"/>
    <w:rsid w:val="006C30A1"/>
    <w:rsid w:val="006C3C5C"/>
    <w:rsid w:val="006C57DD"/>
    <w:rsid w:val="006C6318"/>
    <w:rsid w:val="006C6339"/>
    <w:rsid w:val="006C7DDA"/>
    <w:rsid w:val="006D0D56"/>
    <w:rsid w:val="006D115B"/>
    <w:rsid w:val="006D22A8"/>
    <w:rsid w:val="006D3671"/>
    <w:rsid w:val="006D3A60"/>
    <w:rsid w:val="006D4C81"/>
    <w:rsid w:val="006D69C5"/>
    <w:rsid w:val="006E04EB"/>
    <w:rsid w:val="006E12B1"/>
    <w:rsid w:val="006E57F2"/>
    <w:rsid w:val="006E699D"/>
    <w:rsid w:val="006E6CBF"/>
    <w:rsid w:val="006F012B"/>
    <w:rsid w:val="006F0147"/>
    <w:rsid w:val="006F0FBF"/>
    <w:rsid w:val="006F1782"/>
    <w:rsid w:val="006F249A"/>
    <w:rsid w:val="006F2697"/>
    <w:rsid w:val="006F2AB7"/>
    <w:rsid w:val="006F35C2"/>
    <w:rsid w:val="006F45EE"/>
    <w:rsid w:val="006F78E0"/>
    <w:rsid w:val="0070042B"/>
    <w:rsid w:val="00702A22"/>
    <w:rsid w:val="007036F6"/>
    <w:rsid w:val="007048AC"/>
    <w:rsid w:val="00705DF3"/>
    <w:rsid w:val="00712BB4"/>
    <w:rsid w:val="00712FE6"/>
    <w:rsid w:val="00716521"/>
    <w:rsid w:val="0072051D"/>
    <w:rsid w:val="00721589"/>
    <w:rsid w:val="00721EFC"/>
    <w:rsid w:val="00721F9D"/>
    <w:rsid w:val="0072257B"/>
    <w:rsid w:val="007229F9"/>
    <w:rsid w:val="00726508"/>
    <w:rsid w:val="00731183"/>
    <w:rsid w:val="0073162E"/>
    <w:rsid w:val="00733BBB"/>
    <w:rsid w:val="00737098"/>
    <w:rsid w:val="00740110"/>
    <w:rsid w:val="00741668"/>
    <w:rsid w:val="00742F74"/>
    <w:rsid w:val="00746CBA"/>
    <w:rsid w:val="0075062F"/>
    <w:rsid w:val="007526BD"/>
    <w:rsid w:val="007533F6"/>
    <w:rsid w:val="00757A0E"/>
    <w:rsid w:val="0076079B"/>
    <w:rsid w:val="007667D5"/>
    <w:rsid w:val="007737E8"/>
    <w:rsid w:val="00774215"/>
    <w:rsid w:val="007777F2"/>
    <w:rsid w:val="00777844"/>
    <w:rsid w:val="007807E6"/>
    <w:rsid w:val="007826E0"/>
    <w:rsid w:val="00786EE1"/>
    <w:rsid w:val="00790053"/>
    <w:rsid w:val="007933C0"/>
    <w:rsid w:val="00793C84"/>
    <w:rsid w:val="00794588"/>
    <w:rsid w:val="007970DC"/>
    <w:rsid w:val="00797511"/>
    <w:rsid w:val="007A06EB"/>
    <w:rsid w:val="007A08F4"/>
    <w:rsid w:val="007A4309"/>
    <w:rsid w:val="007A513F"/>
    <w:rsid w:val="007B09D9"/>
    <w:rsid w:val="007B51A4"/>
    <w:rsid w:val="007B7CD2"/>
    <w:rsid w:val="007C1314"/>
    <w:rsid w:val="007C35F2"/>
    <w:rsid w:val="007C48D3"/>
    <w:rsid w:val="007C57AA"/>
    <w:rsid w:val="007C5E40"/>
    <w:rsid w:val="007C5E5F"/>
    <w:rsid w:val="007D35CC"/>
    <w:rsid w:val="007D4F1E"/>
    <w:rsid w:val="007D4F84"/>
    <w:rsid w:val="007D5257"/>
    <w:rsid w:val="007D7072"/>
    <w:rsid w:val="007E01DD"/>
    <w:rsid w:val="007E02F4"/>
    <w:rsid w:val="007E100E"/>
    <w:rsid w:val="007E1507"/>
    <w:rsid w:val="007E195F"/>
    <w:rsid w:val="007E3F07"/>
    <w:rsid w:val="007E4A05"/>
    <w:rsid w:val="007E4D92"/>
    <w:rsid w:val="007E4FEE"/>
    <w:rsid w:val="007E500C"/>
    <w:rsid w:val="007E54C4"/>
    <w:rsid w:val="007E6069"/>
    <w:rsid w:val="007E7066"/>
    <w:rsid w:val="007E7B56"/>
    <w:rsid w:val="007F0933"/>
    <w:rsid w:val="007F450B"/>
    <w:rsid w:val="007F4FC8"/>
    <w:rsid w:val="007F541A"/>
    <w:rsid w:val="007F65FB"/>
    <w:rsid w:val="008055DC"/>
    <w:rsid w:val="00807F8E"/>
    <w:rsid w:val="00810104"/>
    <w:rsid w:val="008108EE"/>
    <w:rsid w:val="00811528"/>
    <w:rsid w:val="00811CE7"/>
    <w:rsid w:val="0081310D"/>
    <w:rsid w:val="008138DB"/>
    <w:rsid w:val="008227BF"/>
    <w:rsid w:val="00822B67"/>
    <w:rsid w:val="00824D00"/>
    <w:rsid w:val="00825070"/>
    <w:rsid w:val="008301BF"/>
    <w:rsid w:val="00831A86"/>
    <w:rsid w:val="00831B5B"/>
    <w:rsid w:val="00831CDC"/>
    <w:rsid w:val="00832772"/>
    <w:rsid w:val="008342FA"/>
    <w:rsid w:val="0083536F"/>
    <w:rsid w:val="00837A43"/>
    <w:rsid w:val="00841E6E"/>
    <w:rsid w:val="0084213B"/>
    <w:rsid w:val="00842207"/>
    <w:rsid w:val="00842EE4"/>
    <w:rsid w:val="0084302D"/>
    <w:rsid w:val="0084408C"/>
    <w:rsid w:val="008445E4"/>
    <w:rsid w:val="00847375"/>
    <w:rsid w:val="00847420"/>
    <w:rsid w:val="0085077D"/>
    <w:rsid w:val="00851898"/>
    <w:rsid w:val="008518D3"/>
    <w:rsid w:val="008537B9"/>
    <w:rsid w:val="00854597"/>
    <w:rsid w:val="008546A5"/>
    <w:rsid w:val="00856453"/>
    <w:rsid w:val="00857134"/>
    <w:rsid w:val="00857669"/>
    <w:rsid w:val="00861E55"/>
    <w:rsid w:val="00864E3A"/>
    <w:rsid w:val="00865A34"/>
    <w:rsid w:val="00866767"/>
    <w:rsid w:val="0087028A"/>
    <w:rsid w:val="008704F0"/>
    <w:rsid w:val="0087614F"/>
    <w:rsid w:val="008771C1"/>
    <w:rsid w:val="00877997"/>
    <w:rsid w:val="00882803"/>
    <w:rsid w:val="0088364E"/>
    <w:rsid w:val="00883A1D"/>
    <w:rsid w:val="008901E9"/>
    <w:rsid w:val="0089307A"/>
    <w:rsid w:val="008941D4"/>
    <w:rsid w:val="0089693E"/>
    <w:rsid w:val="00896F7E"/>
    <w:rsid w:val="008A3096"/>
    <w:rsid w:val="008A403B"/>
    <w:rsid w:val="008B170D"/>
    <w:rsid w:val="008B28A2"/>
    <w:rsid w:val="008B32BC"/>
    <w:rsid w:val="008B43A5"/>
    <w:rsid w:val="008B4E88"/>
    <w:rsid w:val="008B6843"/>
    <w:rsid w:val="008B7D3E"/>
    <w:rsid w:val="008B7E40"/>
    <w:rsid w:val="008C1367"/>
    <w:rsid w:val="008C1C92"/>
    <w:rsid w:val="008C1D66"/>
    <w:rsid w:val="008C39A4"/>
    <w:rsid w:val="008C6778"/>
    <w:rsid w:val="008D29A8"/>
    <w:rsid w:val="008D335D"/>
    <w:rsid w:val="008D45D9"/>
    <w:rsid w:val="008D5BBA"/>
    <w:rsid w:val="008D68D5"/>
    <w:rsid w:val="008E12C6"/>
    <w:rsid w:val="008E1C5E"/>
    <w:rsid w:val="008E23CD"/>
    <w:rsid w:val="008E2A6C"/>
    <w:rsid w:val="008E33DB"/>
    <w:rsid w:val="008E52E6"/>
    <w:rsid w:val="008E53E1"/>
    <w:rsid w:val="008F0E4E"/>
    <w:rsid w:val="008F2762"/>
    <w:rsid w:val="008F2AA0"/>
    <w:rsid w:val="008F47C9"/>
    <w:rsid w:val="008F5B50"/>
    <w:rsid w:val="008F6066"/>
    <w:rsid w:val="0090195C"/>
    <w:rsid w:val="00906037"/>
    <w:rsid w:val="0091377A"/>
    <w:rsid w:val="009216BE"/>
    <w:rsid w:val="009221D8"/>
    <w:rsid w:val="00922C92"/>
    <w:rsid w:val="00923E0A"/>
    <w:rsid w:val="00923FBE"/>
    <w:rsid w:val="00924A80"/>
    <w:rsid w:val="0092524A"/>
    <w:rsid w:val="009262E9"/>
    <w:rsid w:val="00926649"/>
    <w:rsid w:val="0093502C"/>
    <w:rsid w:val="009411C7"/>
    <w:rsid w:val="0094149E"/>
    <w:rsid w:val="00942748"/>
    <w:rsid w:val="00944B6B"/>
    <w:rsid w:val="00951F6F"/>
    <w:rsid w:val="00952CD4"/>
    <w:rsid w:val="0095555A"/>
    <w:rsid w:val="009558D4"/>
    <w:rsid w:val="0095632B"/>
    <w:rsid w:val="009564D4"/>
    <w:rsid w:val="00956AEC"/>
    <w:rsid w:val="00962DE8"/>
    <w:rsid w:val="009637E3"/>
    <w:rsid w:val="00963E0F"/>
    <w:rsid w:val="009659FD"/>
    <w:rsid w:val="00967920"/>
    <w:rsid w:val="00970FC6"/>
    <w:rsid w:val="00972CCE"/>
    <w:rsid w:val="00976156"/>
    <w:rsid w:val="0098111E"/>
    <w:rsid w:val="0098238F"/>
    <w:rsid w:val="00982A29"/>
    <w:rsid w:val="009852FD"/>
    <w:rsid w:val="00985C33"/>
    <w:rsid w:val="00993024"/>
    <w:rsid w:val="009940E7"/>
    <w:rsid w:val="009941EF"/>
    <w:rsid w:val="0099630E"/>
    <w:rsid w:val="009A012D"/>
    <w:rsid w:val="009A045C"/>
    <w:rsid w:val="009A34D5"/>
    <w:rsid w:val="009A3704"/>
    <w:rsid w:val="009A4228"/>
    <w:rsid w:val="009A615B"/>
    <w:rsid w:val="009B58D2"/>
    <w:rsid w:val="009C0D73"/>
    <w:rsid w:val="009C2AAD"/>
    <w:rsid w:val="009C45D2"/>
    <w:rsid w:val="009C64D1"/>
    <w:rsid w:val="009C7113"/>
    <w:rsid w:val="009D0890"/>
    <w:rsid w:val="009D528E"/>
    <w:rsid w:val="009E1A93"/>
    <w:rsid w:val="009E27F7"/>
    <w:rsid w:val="009E2887"/>
    <w:rsid w:val="009E296A"/>
    <w:rsid w:val="009E29F0"/>
    <w:rsid w:val="009E3B0B"/>
    <w:rsid w:val="009E44AA"/>
    <w:rsid w:val="009E733D"/>
    <w:rsid w:val="009F4220"/>
    <w:rsid w:val="009F6AFA"/>
    <w:rsid w:val="009F75D2"/>
    <w:rsid w:val="009F786C"/>
    <w:rsid w:val="00A006D6"/>
    <w:rsid w:val="00A00803"/>
    <w:rsid w:val="00A03D3B"/>
    <w:rsid w:val="00A0442F"/>
    <w:rsid w:val="00A045CF"/>
    <w:rsid w:val="00A05171"/>
    <w:rsid w:val="00A067C9"/>
    <w:rsid w:val="00A07819"/>
    <w:rsid w:val="00A11C58"/>
    <w:rsid w:val="00A12576"/>
    <w:rsid w:val="00A15432"/>
    <w:rsid w:val="00A20670"/>
    <w:rsid w:val="00A213DD"/>
    <w:rsid w:val="00A2213E"/>
    <w:rsid w:val="00A24675"/>
    <w:rsid w:val="00A261B4"/>
    <w:rsid w:val="00A26BBD"/>
    <w:rsid w:val="00A32C28"/>
    <w:rsid w:val="00A34F4B"/>
    <w:rsid w:val="00A372B6"/>
    <w:rsid w:val="00A37D2A"/>
    <w:rsid w:val="00A405CA"/>
    <w:rsid w:val="00A45313"/>
    <w:rsid w:val="00A45CF6"/>
    <w:rsid w:val="00A45FAE"/>
    <w:rsid w:val="00A4633D"/>
    <w:rsid w:val="00A46E46"/>
    <w:rsid w:val="00A52115"/>
    <w:rsid w:val="00A52F52"/>
    <w:rsid w:val="00A53675"/>
    <w:rsid w:val="00A537FD"/>
    <w:rsid w:val="00A54FAE"/>
    <w:rsid w:val="00A57533"/>
    <w:rsid w:val="00A57ED8"/>
    <w:rsid w:val="00A60545"/>
    <w:rsid w:val="00A6200E"/>
    <w:rsid w:val="00A6265F"/>
    <w:rsid w:val="00A6301C"/>
    <w:rsid w:val="00A64280"/>
    <w:rsid w:val="00A64775"/>
    <w:rsid w:val="00A64998"/>
    <w:rsid w:val="00A65A72"/>
    <w:rsid w:val="00A66981"/>
    <w:rsid w:val="00A66CBB"/>
    <w:rsid w:val="00A703C3"/>
    <w:rsid w:val="00A71A01"/>
    <w:rsid w:val="00A7254C"/>
    <w:rsid w:val="00A72992"/>
    <w:rsid w:val="00A74BD7"/>
    <w:rsid w:val="00A7666C"/>
    <w:rsid w:val="00A824E9"/>
    <w:rsid w:val="00A83B57"/>
    <w:rsid w:val="00A83F7D"/>
    <w:rsid w:val="00A842F6"/>
    <w:rsid w:val="00A86E91"/>
    <w:rsid w:val="00A878F5"/>
    <w:rsid w:val="00A87A8B"/>
    <w:rsid w:val="00A90C04"/>
    <w:rsid w:val="00A9312D"/>
    <w:rsid w:val="00A9453B"/>
    <w:rsid w:val="00A94BFD"/>
    <w:rsid w:val="00A95B7A"/>
    <w:rsid w:val="00A96A06"/>
    <w:rsid w:val="00AA0CCC"/>
    <w:rsid w:val="00AA174C"/>
    <w:rsid w:val="00AA1C46"/>
    <w:rsid w:val="00AA46FD"/>
    <w:rsid w:val="00AA4F98"/>
    <w:rsid w:val="00AA51C0"/>
    <w:rsid w:val="00AA79F9"/>
    <w:rsid w:val="00AB69D6"/>
    <w:rsid w:val="00AB71AD"/>
    <w:rsid w:val="00AC0CB1"/>
    <w:rsid w:val="00AC22A1"/>
    <w:rsid w:val="00AC377F"/>
    <w:rsid w:val="00AC71BE"/>
    <w:rsid w:val="00AC7E94"/>
    <w:rsid w:val="00AD2C30"/>
    <w:rsid w:val="00AD3889"/>
    <w:rsid w:val="00AD4290"/>
    <w:rsid w:val="00AD45BF"/>
    <w:rsid w:val="00AD7639"/>
    <w:rsid w:val="00AE1FD2"/>
    <w:rsid w:val="00AE48E5"/>
    <w:rsid w:val="00AE4D76"/>
    <w:rsid w:val="00AE6D3C"/>
    <w:rsid w:val="00AF1025"/>
    <w:rsid w:val="00AF16A5"/>
    <w:rsid w:val="00AF1789"/>
    <w:rsid w:val="00AF4C39"/>
    <w:rsid w:val="00AF5E78"/>
    <w:rsid w:val="00AF7FA6"/>
    <w:rsid w:val="00B018D7"/>
    <w:rsid w:val="00B01CB4"/>
    <w:rsid w:val="00B04CC3"/>
    <w:rsid w:val="00B0789F"/>
    <w:rsid w:val="00B07D9E"/>
    <w:rsid w:val="00B1303A"/>
    <w:rsid w:val="00B13FFF"/>
    <w:rsid w:val="00B1715D"/>
    <w:rsid w:val="00B17B2B"/>
    <w:rsid w:val="00B20F80"/>
    <w:rsid w:val="00B2241C"/>
    <w:rsid w:val="00B2329C"/>
    <w:rsid w:val="00B25E8F"/>
    <w:rsid w:val="00B262A3"/>
    <w:rsid w:val="00B26422"/>
    <w:rsid w:val="00B33B20"/>
    <w:rsid w:val="00B33E5F"/>
    <w:rsid w:val="00B34CB2"/>
    <w:rsid w:val="00B3507B"/>
    <w:rsid w:val="00B41280"/>
    <w:rsid w:val="00B41755"/>
    <w:rsid w:val="00B41ED9"/>
    <w:rsid w:val="00B43754"/>
    <w:rsid w:val="00B4434A"/>
    <w:rsid w:val="00B469D1"/>
    <w:rsid w:val="00B53D83"/>
    <w:rsid w:val="00B5404A"/>
    <w:rsid w:val="00B55F1B"/>
    <w:rsid w:val="00B560E3"/>
    <w:rsid w:val="00B562A3"/>
    <w:rsid w:val="00B6047F"/>
    <w:rsid w:val="00B60C82"/>
    <w:rsid w:val="00B61C31"/>
    <w:rsid w:val="00B65E14"/>
    <w:rsid w:val="00B74F56"/>
    <w:rsid w:val="00B75203"/>
    <w:rsid w:val="00B77111"/>
    <w:rsid w:val="00B7749F"/>
    <w:rsid w:val="00B81A6D"/>
    <w:rsid w:val="00B8350B"/>
    <w:rsid w:val="00B859BC"/>
    <w:rsid w:val="00B86923"/>
    <w:rsid w:val="00B87934"/>
    <w:rsid w:val="00B90F9E"/>
    <w:rsid w:val="00BA1594"/>
    <w:rsid w:val="00BA222E"/>
    <w:rsid w:val="00BA6BFD"/>
    <w:rsid w:val="00BA6DC5"/>
    <w:rsid w:val="00BA7F1F"/>
    <w:rsid w:val="00BB1A2F"/>
    <w:rsid w:val="00BB1F7D"/>
    <w:rsid w:val="00BB2D5F"/>
    <w:rsid w:val="00BB362B"/>
    <w:rsid w:val="00BB3E5E"/>
    <w:rsid w:val="00BB482F"/>
    <w:rsid w:val="00BB5093"/>
    <w:rsid w:val="00BB556D"/>
    <w:rsid w:val="00BB59E9"/>
    <w:rsid w:val="00BB761C"/>
    <w:rsid w:val="00BC1171"/>
    <w:rsid w:val="00BC2C41"/>
    <w:rsid w:val="00BC3799"/>
    <w:rsid w:val="00BC6AD0"/>
    <w:rsid w:val="00BC70AE"/>
    <w:rsid w:val="00BC7FCE"/>
    <w:rsid w:val="00BD1251"/>
    <w:rsid w:val="00BD12E3"/>
    <w:rsid w:val="00BD13F7"/>
    <w:rsid w:val="00BD50DE"/>
    <w:rsid w:val="00BD53E2"/>
    <w:rsid w:val="00BD616B"/>
    <w:rsid w:val="00BD7EBE"/>
    <w:rsid w:val="00BE1BBE"/>
    <w:rsid w:val="00BE25ED"/>
    <w:rsid w:val="00BE2DD7"/>
    <w:rsid w:val="00BE402D"/>
    <w:rsid w:val="00BE4192"/>
    <w:rsid w:val="00BE56A2"/>
    <w:rsid w:val="00BE715B"/>
    <w:rsid w:val="00BE758F"/>
    <w:rsid w:val="00BF0157"/>
    <w:rsid w:val="00BF1FBA"/>
    <w:rsid w:val="00BF5DAF"/>
    <w:rsid w:val="00BF7961"/>
    <w:rsid w:val="00C03B45"/>
    <w:rsid w:val="00C04032"/>
    <w:rsid w:val="00C07500"/>
    <w:rsid w:val="00C07ADF"/>
    <w:rsid w:val="00C20363"/>
    <w:rsid w:val="00C21CD8"/>
    <w:rsid w:val="00C22FA8"/>
    <w:rsid w:val="00C2364A"/>
    <w:rsid w:val="00C238F0"/>
    <w:rsid w:val="00C23A0D"/>
    <w:rsid w:val="00C27844"/>
    <w:rsid w:val="00C33402"/>
    <w:rsid w:val="00C339B8"/>
    <w:rsid w:val="00C377AE"/>
    <w:rsid w:val="00C37C05"/>
    <w:rsid w:val="00C414DF"/>
    <w:rsid w:val="00C45045"/>
    <w:rsid w:val="00C45E80"/>
    <w:rsid w:val="00C50A4E"/>
    <w:rsid w:val="00C52BB7"/>
    <w:rsid w:val="00C5570D"/>
    <w:rsid w:val="00C5707D"/>
    <w:rsid w:val="00C60CC2"/>
    <w:rsid w:val="00C63B2C"/>
    <w:rsid w:val="00C63CC0"/>
    <w:rsid w:val="00C63CC6"/>
    <w:rsid w:val="00C65D74"/>
    <w:rsid w:val="00C6692A"/>
    <w:rsid w:val="00C67A94"/>
    <w:rsid w:val="00C72ABE"/>
    <w:rsid w:val="00C74CC7"/>
    <w:rsid w:val="00C75343"/>
    <w:rsid w:val="00C75F7A"/>
    <w:rsid w:val="00C8133A"/>
    <w:rsid w:val="00C8380B"/>
    <w:rsid w:val="00C83B4C"/>
    <w:rsid w:val="00C872FE"/>
    <w:rsid w:val="00C946F0"/>
    <w:rsid w:val="00C94A57"/>
    <w:rsid w:val="00CA1559"/>
    <w:rsid w:val="00CA2280"/>
    <w:rsid w:val="00CA248C"/>
    <w:rsid w:val="00CA2DE4"/>
    <w:rsid w:val="00CB226B"/>
    <w:rsid w:val="00CB2363"/>
    <w:rsid w:val="00CB260F"/>
    <w:rsid w:val="00CC0F1F"/>
    <w:rsid w:val="00CC1051"/>
    <w:rsid w:val="00CC173F"/>
    <w:rsid w:val="00CC1F1A"/>
    <w:rsid w:val="00CC23D0"/>
    <w:rsid w:val="00CC331F"/>
    <w:rsid w:val="00CC3C2D"/>
    <w:rsid w:val="00CC4428"/>
    <w:rsid w:val="00CC4A4E"/>
    <w:rsid w:val="00CC4BB4"/>
    <w:rsid w:val="00CC73CD"/>
    <w:rsid w:val="00CC7E91"/>
    <w:rsid w:val="00CD0560"/>
    <w:rsid w:val="00CD3818"/>
    <w:rsid w:val="00CD41C9"/>
    <w:rsid w:val="00CD72A9"/>
    <w:rsid w:val="00CD7634"/>
    <w:rsid w:val="00CD76F4"/>
    <w:rsid w:val="00CE004C"/>
    <w:rsid w:val="00CE053B"/>
    <w:rsid w:val="00CE108C"/>
    <w:rsid w:val="00CE29E4"/>
    <w:rsid w:val="00CF1B7A"/>
    <w:rsid w:val="00CF2280"/>
    <w:rsid w:val="00CF39F6"/>
    <w:rsid w:val="00CF4040"/>
    <w:rsid w:val="00CF4FA3"/>
    <w:rsid w:val="00CF522E"/>
    <w:rsid w:val="00CF6FAB"/>
    <w:rsid w:val="00D031B2"/>
    <w:rsid w:val="00D06775"/>
    <w:rsid w:val="00D07CD2"/>
    <w:rsid w:val="00D142BB"/>
    <w:rsid w:val="00D154DB"/>
    <w:rsid w:val="00D1625A"/>
    <w:rsid w:val="00D163F3"/>
    <w:rsid w:val="00D16792"/>
    <w:rsid w:val="00D16E1F"/>
    <w:rsid w:val="00D17656"/>
    <w:rsid w:val="00D20B08"/>
    <w:rsid w:val="00D21844"/>
    <w:rsid w:val="00D225BF"/>
    <w:rsid w:val="00D227C3"/>
    <w:rsid w:val="00D22F65"/>
    <w:rsid w:val="00D24DB6"/>
    <w:rsid w:val="00D250FD"/>
    <w:rsid w:val="00D25480"/>
    <w:rsid w:val="00D3116E"/>
    <w:rsid w:val="00D31DD5"/>
    <w:rsid w:val="00D3289B"/>
    <w:rsid w:val="00D34933"/>
    <w:rsid w:val="00D43E6B"/>
    <w:rsid w:val="00D47404"/>
    <w:rsid w:val="00D507D4"/>
    <w:rsid w:val="00D52A72"/>
    <w:rsid w:val="00D53DA1"/>
    <w:rsid w:val="00D54DAE"/>
    <w:rsid w:val="00D60DDA"/>
    <w:rsid w:val="00D6337E"/>
    <w:rsid w:val="00D64241"/>
    <w:rsid w:val="00D6618F"/>
    <w:rsid w:val="00D72AF5"/>
    <w:rsid w:val="00D742FA"/>
    <w:rsid w:val="00D74D29"/>
    <w:rsid w:val="00D840B0"/>
    <w:rsid w:val="00D85832"/>
    <w:rsid w:val="00D86140"/>
    <w:rsid w:val="00D86640"/>
    <w:rsid w:val="00D904AD"/>
    <w:rsid w:val="00D90630"/>
    <w:rsid w:val="00D92DDA"/>
    <w:rsid w:val="00D92F64"/>
    <w:rsid w:val="00D93272"/>
    <w:rsid w:val="00D939BB"/>
    <w:rsid w:val="00D93CFB"/>
    <w:rsid w:val="00D95B30"/>
    <w:rsid w:val="00DA0904"/>
    <w:rsid w:val="00DA2242"/>
    <w:rsid w:val="00DA3295"/>
    <w:rsid w:val="00DA4A25"/>
    <w:rsid w:val="00DB2215"/>
    <w:rsid w:val="00DB22FE"/>
    <w:rsid w:val="00DB2DFA"/>
    <w:rsid w:val="00DB3140"/>
    <w:rsid w:val="00DB3991"/>
    <w:rsid w:val="00DB4F3A"/>
    <w:rsid w:val="00DB6B6A"/>
    <w:rsid w:val="00DC0037"/>
    <w:rsid w:val="00DC59D4"/>
    <w:rsid w:val="00DD00C0"/>
    <w:rsid w:val="00DD2451"/>
    <w:rsid w:val="00DD5284"/>
    <w:rsid w:val="00DD566F"/>
    <w:rsid w:val="00DD5AB6"/>
    <w:rsid w:val="00DD62AD"/>
    <w:rsid w:val="00DD7764"/>
    <w:rsid w:val="00DE1133"/>
    <w:rsid w:val="00DE3749"/>
    <w:rsid w:val="00DE5F2E"/>
    <w:rsid w:val="00DE6BCB"/>
    <w:rsid w:val="00DF2F5E"/>
    <w:rsid w:val="00DF4036"/>
    <w:rsid w:val="00DF5AC0"/>
    <w:rsid w:val="00E011E9"/>
    <w:rsid w:val="00E01A43"/>
    <w:rsid w:val="00E05C54"/>
    <w:rsid w:val="00E078F2"/>
    <w:rsid w:val="00E101DD"/>
    <w:rsid w:val="00E106FF"/>
    <w:rsid w:val="00E10876"/>
    <w:rsid w:val="00E11427"/>
    <w:rsid w:val="00E12D67"/>
    <w:rsid w:val="00E13241"/>
    <w:rsid w:val="00E21114"/>
    <w:rsid w:val="00E2178C"/>
    <w:rsid w:val="00E2189A"/>
    <w:rsid w:val="00E23E03"/>
    <w:rsid w:val="00E2417F"/>
    <w:rsid w:val="00E24E02"/>
    <w:rsid w:val="00E261B2"/>
    <w:rsid w:val="00E26A60"/>
    <w:rsid w:val="00E357A2"/>
    <w:rsid w:val="00E40321"/>
    <w:rsid w:val="00E41404"/>
    <w:rsid w:val="00E41FBC"/>
    <w:rsid w:val="00E4407A"/>
    <w:rsid w:val="00E44E34"/>
    <w:rsid w:val="00E463B3"/>
    <w:rsid w:val="00E50BD3"/>
    <w:rsid w:val="00E50CA3"/>
    <w:rsid w:val="00E51534"/>
    <w:rsid w:val="00E5515B"/>
    <w:rsid w:val="00E554DA"/>
    <w:rsid w:val="00E57009"/>
    <w:rsid w:val="00E57830"/>
    <w:rsid w:val="00E57A9A"/>
    <w:rsid w:val="00E62090"/>
    <w:rsid w:val="00E628D0"/>
    <w:rsid w:val="00E628FA"/>
    <w:rsid w:val="00E631F5"/>
    <w:rsid w:val="00E639FC"/>
    <w:rsid w:val="00E66B05"/>
    <w:rsid w:val="00E724B8"/>
    <w:rsid w:val="00E7401C"/>
    <w:rsid w:val="00E740EB"/>
    <w:rsid w:val="00E7508A"/>
    <w:rsid w:val="00E75770"/>
    <w:rsid w:val="00E7590F"/>
    <w:rsid w:val="00E77602"/>
    <w:rsid w:val="00E7798B"/>
    <w:rsid w:val="00E80F51"/>
    <w:rsid w:val="00E814B1"/>
    <w:rsid w:val="00E83C7F"/>
    <w:rsid w:val="00E845DE"/>
    <w:rsid w:val="00E92487"/>
    <w:rsid w:val="00E9736E"/>
    <w:rsid w:val="00EA03AF"/>
    <w:rsid w:val="00EA4DB4"/>
    <w:rsid w:val="00EA679A"/>
    <w:rsid w:val="00EA6ECA"/>
    <w:rsid w:val="00EA7D22"/>
    <w:rsid w:val="00EB04DB"/>
    <w:rsid w:val="00EB109A"/>
    <w:rsid w:val="00EB2703"/>
    <w:rsid w:val="00EB2AE4"/>
    <w:rsid w:val="00EB2B9D"/>
    <w:rsid w:val="00EB31ED"/>
    <w:rsid w:val="00EB5AF0"/>
    <w:rsid w:val="00EB5FC5"/>
    <w:rsid w:val="00EB6CDD"/>
    <w:rsid w:val="00EC0EC3"/>
    <w:rsid w:val="00EC1654"/>
    <w:rsid w:val="00EC5358"/>
    <w:rsid w:val="00EC62EB"/>
    <w:rsid w:val="00EC76D1"/>
    <w:rsid w:val="00ED2667"/>
    <w:rsid w:val="00ED5FA0"/>
    <w:rsid w:val="00EE22E4"/>
    <w:rsid w:val="00EE2A0C"/>
    <w:rsid w:val="00EE312B"/>
    <w:rsid w:val="00EE457B"/>
    <w:rsid w:val="00EE6B2D"/>
    <w:rsid w:val="00EE6FFB"/>
    <w:rsid w:val="00EE7B1E"/>
    <w:rsid w:val="00EF215B"/>
    <w:rsid w:val="00EF7D95"/>
    <w:rsid w:val="00F002C1"/>
    <w:rsid w:val="00F00F4E"/>
    <w:rsid w:val="00F0683D"/>
    <w:rsid w:val="00F06EAC"/>
    <w:rsid w:val="00F116E3"/>
    <w:rsid w:val="00F12FD3"/>
    <w:rsid w:val="00F13413"/>
    <w:rsid w:val="00F14AC8"/>
    <w:rsid w:val="00F15476"/>
    <w:rsid w:val="00F15AFD"/>
    <w:rsid w:val="00F17036"/>
    <w:rsid w:val="00F20D0C"/>
    <w:rsid w:val="00F215A3"/>
    <w:rsid w:val="00F26D5F"/>
    <w:rsid w:val="00F2738B"/>
    <w:rsid w:val="00F302D2"/>
    <w:rsid w:val="00F30F13"/>
    <w:rsid w:val="00F31024"/>
    <w:rsid w:val="00F3160D"/>
    <w:rsid w:val="00F31A82"/>
    <w:rsid w:val="00F32776"/>
    <w:rsid w:val="00F338F4"/>
    <w:rsid w:val="00F3588E"/>
    <w:rsid w:val="00F36457"/>
    <w:rsid w:val="00F40835"/>
    <w:rsid w:val="00F40B1B"/>
    <w:rsid w:val="00F425CF"/>
    <w:rsid w:val="00F44F9D"/>
    <w:rsid w:val="00F46A72"/>
    <w:rsid w:val="00F47E39"/>
    <w:rsid w:val="00F50E39"/>
    <w:rsid w:val="00F5153F"/>
    <w:rsid w:val="00F56F03"/>
    <w:rsid w:val="00F62DCA"/>
    <w:rsid w:val="00F6619F"/>
    <w:rsid w:val="00F669BE"/>
    <w:rsid w:val="00F676C1"/>
    <w:rsid w:val="00F7015C"/>
    <w:rsid w:val="00F72354"/>
    <w:rsid w:val="00F750FE"/>
    <w:rsid w:val="00F75430"/>
    <w:rsid w:val="00F8033E"/>
    <w:rsid w:val="00F85450"/>
    <w:rsid w:val="00F85C95"/>
    <w:rsid w:val="00F874D7"/>
    <w:rsid w:val="00F90D30"/>
    <w:rsid w:val="00F935C7"/>
    <w:rsid w:val="00F936DC"/>
    <w:rsid w:val="00F94087"/>
    <w:rsid w:val="00F945AD"/>
    <w:rsid w:val="00FA0E47"/>
    <w:rsid w:val="00FA1A43"/>
    <w:rsid w:val="00FA311E"/>
    <w:rsid w:val="00FA3A39"/>
    <w:rsid w:val="00FA43B8"/>
    <w:rsid w:val="00FA78CC"/>
    <w:rsid w:val="00FB170E"/>
    <w:rsid w:val="00FB47A8"/>
    <w:rsid w:val="00FB5C7F"/>
    <w:rsid w:val="00FB6499"/>
    <w:rsid w:val="00FB65FA"/>
    <w:rsid w:val="00FC435B"/>
    <w:rsid w:val="00FC7334"/>
    <w:rsid w:val="00FD2AAC"/>
    <w:rsid w:val="00FD2E77"/>
    <w:rsid w:val="00FE1DCD"/>
    <w:rsid w:val="00FE36D3"/>
    <w:rsid w:val="00FE3B44"/>
    <w:rsid w:val="00FE7ECC"/>
    <w:rsid w:val="00FF10BB"/>
    <w:rsid w:val="00FF161B"/>
    <w:rsid w:val="00FF2404"/>
    <w:rsid w:val="00FF2A4B"/>
    <w:rsid w:val="00FF6675"/>
    <w:rsid w:val="00FF7069"/>
    <w:rsid w:val="00FF79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03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9">
    <w:name w:val="Normal"/>
    <w:qFormat/>
    <w:rsid w:val="00183604"/>
    <w:pPr>
      <w:ind w:firstLine="709"/>
      <w:jc w:val="both"/>
    </w:pPr>
    <w:rPr>
      <w:sz w:val="24"/>
      <w:szCs w:val="24"/>
      <w:lang w:eastAsia="en-US" w:bidi="en-US"/>
    </w:rPr>
  </w:style>
  <w:style w:type="paragraph" w:styleId="14">
    <w:name w:val="heading 1"/>
    <w:basedOn w:val="a9"/>
    <w:next w:val="a9"/>
    <w:link w:val="15"/>
    <w:uiPriority w:val="9"/>
    <w:qFormat/>
    <w:rsid w:val="00183604"/>
    <w:pPr>
      <w:keepNext/>
      <w:pageBreakBefore/>
      <w:spacing w:after="240"/>
      <w:ind w:firstLine="0"/>
      <w:jc w:val="center"/>
      <w:outlineLvl w:val="0"/>
    </w:pPr>
    <w:rPr>
      <w:bCs/>
      <w:kern w:val="32"/>
      <w:sz w:val="28"/>
      <w:szCs w:val="32"/>
    </w:rPr>
  </w:style>
  <w:style w:type="paragraph" w:styleId="23">
    <w:name w:val="heading 2"/>
    <w:basedOn w:val="a9"/>
    <w:next w:val="a9"/>
    <w:link w:val="24"/>
    <w:uiPriority w:val="9"/>
    <w:semiHidden/>
    <w:unhideWhenUsed/>
    <w:qFormat/>
    <w:rsid w:val="00183604"/>
    <w:pPr>
      <w:keepNext/>
      <w:keepLines/>
      <w:spacing w:before="240" w:after="240"/>
      <w:outlineLvl w:val="1"/>
    </w:pPr>
    <w:rPr>
      <w:bCs/>
      <w:sz w:val="26"/>
      <w:szCs w:val="26"/>
    </w:rPr>
  </w:style>
  <w:style w:type="paragraph" w:styleId="34">
    <w:name w:val="heading 3"/>
    <w:basedOn w:val="a9"/>
    <w:next w:val="a9"/>
    <w:link w:val="35"/>
    <w:uiPriority w:val="9"/>
    <w:semiHidden/>
    <w:unhideWhenUsed/>
    <w:rsid w:val="00247E87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43">
    <w:name w:val="heading 4"/>
    <w:basedOn w:val="a9"/>
    <w:next w:val="a9"/>
    <w:link w:val="44"/>
    <w:uiPriority w:val="9"/>
    <w:semiHidden/>
    <w:unhideWhenUsed/>
    <w:rsid w:val="00247E8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9"/>
    <w:next w:val="a9"/>
    <w:link w:val="50"/>
    <w:uiPriority w:val="9"/>
    <w:semiHidden/>
    <w:unhideWhenUsed/>
    <w:rsid w:val="00247E8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9"/>
    <w:next w:val="a9"/>
    <w:link w:val="60"/>
    <w:uiPriority w:val="9"/>
    <w:semiHidden/>
    <w:unhideWhenUsed/>
    <w:rsid w:val="00247E87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9"/>
    <w:next w:val="a9"/>
    <w:link w:val="70"/>
    <w:uiPriority w:val="9"/>
    <w:semiHidden/>
    <w:unhideWhenUsed/>
    <w:rsid w:val="00247E87"/>
    <w:pPr>
      <w:spacing w:before="240" w:after="60"/>
      <w:outlineLvl w:val="6"/>
    </w:pPr>
  </w:style>
  <w:style w:type="paragraph" w:styleId="8">
    <w:name w:val="heading 8"/>
    <w:basedOn w:val="a9"/>
    <w:next w:val="a9"/>
    <w:link w:val="80"/>
    <w:uiPriority w:val="9"/>
    <w:semiHidden/>
    <w:unhideWhenUsed/>
    <w:rsid w:val="00247E87"/>
    <w:pPr>
      <w:spacing w:before="240" w:after="60"/>
      <w:outlineLvl w:val="7"/>
    </w:pPr>
    <w:rPr>
      <w:i/>
      <w:iCs/>
    </w:rPr>
  </w:style>
  <w:style w:type="paragraph" w:styleId="9">
    <w:name w:val="heading 9"/>
    <w:basedOn w:val="a9"/>
    <w:next w:val="a9"/>
    <w:link w:val="90"/>
    <w:uiPriority w:val="9"/>
    <w:semiHidden/>
    <w:unhideWhenUsed/>
    <w:rsid w:val="00247E87"/>
    <w:pPr>
      <w:spacing w:before="240" w:after="60"/>
      <w:outlineLvl w:val="8"/>
    </w:pPr>
    <w:rPr>
      <w:sz w:val="22"/>
      <w:szCs w:val="22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character" w:customStyle="1" w:styleId="15">
    <w:name w:val="Заголовок 1 Знак"/>
    <w:basedOn w:val="aa"/>
    <w:link w:val="14"/>
    <w:uiPriority w:val="9"/>
    <w:rsid w:val="00183604"/>
    <w:rPr>
      <w:rFonts w:eastAsia="Times New Roman" w:cs="Times New Roman"/>
      <w:bCs/>
      <w:kern w:val="32"/>
      <w:sz w:val="28"/>
      <w:szCs w:val="32"/>
      <w:lang w:eastAsia="en-US" w:bidi="en-US"/>
    </w:rPr>
  </w:style>
  <w:style w:type="character" w:customStyle="1" w:styleId="24">
    <w:name w:val="Заголовок 2 Знак"/>
    <w:basedOn w:val="aa"/>
    <w:link w:val="23"/>
    <w:uiPriority w:val="9"/>
    <w:semiHidden/>
    <w:rsid w:val="00183604"/>
    <w:rPr>
      <w:rFonts w:eastAsia="Times New Roman" w:cs="Times New Roman"/>
      <w:bCs/>
      <w:sz w:val="26"/>
      <w:szCs w:val="26"/>
      <w:lang w:eastAsia="en-US" w:bidi="en-US"/>
    </w:rPr>
  </w:style>
  <w:style w:type="character" w:customStyle="1" w:styleId="35">
    <w:name w:val="Заголовок 3 Знак"/>
    <w:basedOn w:val="aa"/>
    <w:link w:val="34"/>
    <w:uiPriority w:val="9"/>
    <w:semiHidden/>
    <w:rsid w:val="00247E87"/>
    <w:rPr>
      <w:rFonts w:ascii="Times New Roman" w:eastAsia="Times New Roman" w:hAnsi="Times New Roman"/>
      <w:b/>
      <w:bCs/>
      <w:sz w:val="26"/>
      <w:szCs w:val="26"/>
    </w:rPr>
  </w:style>
  <w:style w:type="character" w:customStyle="1" w:styleId="44">
    <w:name w:val="Заголовок 4 Знак"/>
    <w:basedOn w:val="aa"/>
    <w:link w:val="43"/>
    <w:uiPriority w:val="9"/>
    <w:rsid w:val="00247E87"/>
    <w:rPr>
      <w:b/>
      <w:bCs/>
      <w:sz w:val="28"/>
      <w:szCs w:val="28"/>
    </w:rPr>
  </w:style>
  <w:style w:type="character" w:customStyle="1" w:styleId="50">
    <w:name w:val="Заголовок 5 Знак"/>
    <w:basedOn w:val="aa"/>
    <w:link w:val="5"/>
    <w:uiPriority w:val="9"/>
    <w:semiHidden/>
    <w:rsid w:val="00247E87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a"/>
    <w:link w:val="6"/>
    <w:uiPriority w:val="9"/>
    <w:semiHidden/>
    <w:rsid w:val="00247E87"/>
    <w:rPr>
      <w:b/>
      <w:bCs/>
    </w:rPr>
  </w:style>
  <w:style w:type="character" w:customStyle="1" w:styleId="70">
    <w:name w:val="Заголовок 7 Знак"/>
    <w:basedOn w:val="aa"/>
    <w:link w:val="7"/>
    <w:uiPriority w:val="9"/>
    <w:semiHidden/>
    <w:rsid w:val="00247E87"/>
    <w:rPr>
      <w:sz w:val="24"/>
      <w:szCs w:val="24"/>
    </w:rPr>
  </w:style>
  <w:style w:type="character" w:customStyle="1" w:styleId="80">
    <w:name w:val="Заголовок 8 Знак"/>
    <w:basedOn w:val="aa"/>
    <w:link w:val="8"/>
    <w:uiPriority w:val="9"/>
    <w:semiHidden/>
    <w:rsid w:val="00247E87"/>
    <w:rPr>
      <w:i/>
      <w:iCs/>
      <w:sz w:val="24"/>
      <w:szCs w:val="24"/>
    </w:rPr>
  </w:style>
  <w:style w:type="character" w:customStyle="1" w:styleId="90">
    <w:name w:val="Заголовок 9 Знак"/>
    <w:basedOn w:val="aa"/>
    <w:link w:val="9"/>
    <w:uiPriority w:val="9"/>
    <w:semiHidden/>
    <w:rsid w:val="00247E87"/>
    <w:rPr>
      <w:rFonts w:ascii="Times New Roman" w:eastAsia="Times New Roman" w:hAnsi="Times New Roman"/>
    </w:rPr>
  </w:style>
  <w:style w:type="paragraph" w:styleId="ad">
    <w:name w:val="Title"/>
    <w:basedOn w:val="a9"/>
    <w:next w:val="a9"/>
    <w:link w:val="ae"/>
    <w:qFormat/>
    <w:rsid w:val="00183604"/>
    <w:pPr>
      <w:keepNext/>
      <w:pageBreakBefore/>
      <w:spacing w:after="240"/>
      <w:ind w:firstLine="0"/>
      <w:jc w:val="center"/>
    </w:pPr>
    <w:rPr>
      <w:caps/>
      <w:kern w:val="28"/>
      <w:sz w:val="28"/>
      <w:szCs w:val="20"/>
      <w:lang w:eastAsia="ru-RU" w:bidi="ar-SA"/>
    </w:rPr>
  </w:style>
  <w:style w:type="character" w:customStyle="1" w:styleId="ae">
    <w:name w:val="Название Знак"/>
    <w:basedOn w:val="aa"/>
    <w:link w:val="ad"/>
    <w:rsid w:val="00183604"/>
    <w:rPr>
      <w:rFonts w:eastAsia="Times New Roman" w:cs="Times New Roman"/>
      <w:caps/>
      <w:kern w:val="28"/>
      <w:sz w:val="28"/>
    </w:rPr>
  </w:style>
  <w:style w:type="paragraph" w:styleId="af">
    <w:name w:val="Subtitle"/>
    <w:basedOn w:val="a9"/>
    <w:next w:val="a9"/>
    <w:link w:val="af0"/>
    <w:uiPriority w:val="11"/>
    <w:rsid w:val="00247E87"/>
    <w:pPr>
      <w:spacing w:after="60"/>
      <w:jc w:val="center"/>
      <w:outlineLvl w:val="1"/>
    </w:pPr>
  </w:style>
  <w:style w:type="character" w:customStyle="1" w:styleId="af0">
    <w:name w:val="Подзаголовок Знак"/>
    <w:basedOn w:val="aa"/>
    <w:link w:val="af"/>
    <w:uiPriority w:val="11"/>
    <w:rsid w:val="00247E87"/>
    <w:rPr>
      <w:rFonts w:ascii="Times New Roman" w:eastAsia="Times New Roman" w:hAnsi="Times New Roman"/>
      <w:sz w:val="24"/>
      <w:szCs w:val="24"/>
    </w:rPr>
  </w:style>
  <w:style w:type="character" w:styleId="af1">
    <w:name w:val="Strong"/>
    <w:basedOn w:val="aa"/>
    <w:uiPriority w:val="22"/>
    <w:qFormat/>
    <w:rsid w:val="00247E87"/>
    <w:rPr>
      <w:b/>
      <w:bCs/>
    </w:rPr>
  </w:style>
  <w:style w:type="character" w:styleId="af2">
    <w:name w:val="Emphasis"/>
    <w:basedOn w:val="aa"/>
    <w:uiPriority w:val="20"/>
    <w:rsid w:val="00247E87"/>
    <w:rPr>
      <w:rFonts w:ascii="Times New Roman" w:hAnsi="Times New Roman"/>
      <w:b/>
      <w:i/>
      <w:iCs/>
    </w:rPr>
  </w:style>
  <w:style w:type="paragraph" w:styleId="af3">
    <w:name w:val="No Spacing"/>
    <w:basedOn w:val="a9"/>
    <w:link w:val="af4"/>
    <w:uiPriority w:val="1"/>
    <w:rsid w:val="00620222"/>
    <w:rPr>
      <w:sz w:val="26"/>
      <w:szCs w:val="32"/>
      <w:lang w:eastAsia="ru-RU" w:bidi="ar-SA"/>
    </w:rPr>
  </w:style>
  <w:style w:type="paragraph" w:styleId="af5">
    <w:name w:val="List Paragraph"/>
    <w:basedOn w:val="a9"/>
    <w:uiPriority w:val="34"/>
    <w:qFormat/>
    <w:rsid w:val="00247E87"/>
    <w:pPr>
      <w:ind w:left="720"/>
      <w:contextualSpacing/>
    </w:pPr>
  </w:style>
  <w:style w:type="paragraph" w:styleId="25">
    <w:name w:val="Quote"/>
    <w:basedOn w:val="a9"/>
    <w:next w:val="a9"/>
    <w:link w:val="26"/>
    <w:uiPriority w:val="29"/>
    <w:rsid w:val="00247E87"/>
    <w:rPr>
      <w:i/>
    </w:rPr>
  </w:style>
  <w:style w:type="character" w:customStyle="1" w:styleId="26">
    <w:name w:val="Цитата 2 Знак"/>
    <w:basedOn w:val="aa"/>
    <w:link w:val="25"/>
    <w:uiPriority w:val="29"/>
    <w:rsid w:val="00247E87"/>
    <w:rPr>
      <w:i/>
      <w:sz w:val="24"/>
      <w:szCs w:val="24"/>
    </w:rPr>
  </w:style>
  <w:style w:type="paragraph" w:styleId="af6">
    <w:name w:val="Intense Quote"/>
    <w:basedOn w:val="a9"/>
    <w:next w:val="a9"/>
    <w:link w:val="af7"/>
    <w:uiPriority w:val="30"/>
    <w:rsid w:val="00247E87"/>
    <w:pPr>
      <w:ind w:left="720" w:right="720"/>
    </w:pPr>
    <w:rPr>
      <w:b/>
      <w:i/>
      <w:szCs w:val="22"/>
    </w:rPr>
  </w:style>
  <w:style w:type="character" w:customStyle="1" w:styleId="af7">
    <w:name w:val="Выделенная цитата Знак"/>
    <w:basedOn w:val="aa"/>
    <w:link w:val="af6"/>
    <w:uiPriority w:val="30"/>
    <w:rsid w:val="00247E87"/>
    <w:rPr>
      <w:b/>
      <w:i/>
      <w:sz w:val="24"/>
    </w:rPr>
  </w:style>
  <w:style w:type="character" w:styleId="af8">
    <w:name w:val="Subtle Emphasis"/>
    <w:uiPriority w:val="19"/>
    <w:rsid w:val="00247E87"/>
    <w:rPr>
      <w:i/>
      <w:color w:val="5A5A5A"/>
    </w:rPr>
  </w:style>
  <w:style w:type="character" w:styleId="af9">
    <w:name w:val="Intense Emphasis"/>
    <w:basedOn w:val="aa"/>
    <w:uiPriority w:val="21"/>
    <w:rsid w:val="00247E87"/>
    <w:rPr>
      <w:b/>
      <w:i/>
      <w:sz w:val="24"/>
      <w:szCs w:val="24"/>
      <w:u w:val="single"/>
    </w:rPr>
  </w:style>
  <w:style w:type="character" w:styleId="afa">
    <w:name w:val="Subtle Reference"/>
    <w:basedOn w:val="aa"/>
    <w:uiPriority w:val="31"/>
    <w:rsid w:val="00247E87"/>
    <w:rPr>
      <w:sz w:val="24"/>
      <w:szCs w:val="24"/>
      <w:u w:val="single"/>
    </w:rPr>
  </w:style>
  <w:style w:type="character" w:styleId="afb">
    <w:name w:val="Intense Reference"/>
    <w:basedOn w:val="aa"/>
    <w:uiPriority w:val="32"/>
    <w:rsid w:val="00247E87"/>
    <w:rPr>
      <w:b/>
      <w:sz w:val="24"/>
      <w:u w:val="single"/>
    </w:rPr>
  </w:style>
  <w:style w:type="character" w:styleId="afc">
    <w:name w:val="Book Title"/>
    <w:basedOn w:val="aa"/>
    <w:uiPriority w:val="33"/>
    <w:rsid w:val="00247E87"/>
    <w:rPr>
      <w:rFonts w:ascii="Times New Roman" w:eastAsia="Times New Roman" w:hAnsi="Times New Roman"/>
      <w:b/>
      <w:i/>
      <w:sz w:val="24"/>
      <w:szCs w:val="24"/>
    </w:rPr>
  </w:style>
  <w:style w:type="paragraph" w:styleId="afd">
    <w:name w:val="TOC Heading"/>
    <w:basedOn w:val="14"/>
    <w:next w:val="a9"/>
    <w:uiPriority w:val="39"/>
    <w:semiHidden/>
    <w:unhideWhenUsed/>
    <w:qFormat/>
    <w:rsid w:val="00183604"/>
    <w:pPr>
      <w:outlineLvl w:val="9"/>
    </w:pPr>
  </w:style>
  <w:style w:type="paragraph" w:styleId="afe">
    <w:name w:val="header"/>
    <w:basedOn w:val="a9"/>
    <w:link w:val="aff"/>
    <w:uiPriority w:val="99"/>
    <w:unhideWhenUsed/>
    <w:rsid w:val="000F39CB"/>
    <w:pPr>
      <w:tabs>
        <w:tab w:val="center" w:pos="4677"/>
        <w:tab w:val="right" w:pos="9355"/>
      </w:tabs>
    </w:pPr>
  </w:style>
  <w:style w:type="character" w:customStyle="1" w:styleId="aff">
    <w:name w:val="Верхний колонтитул Знак"/>
    <w:basedOn w:val="aa"/>
    <w:link w:val="afe"/>
    <w:uiPriority w:val="99"/>
    <w:rsid w:val="000F39CB"/>
    <w:rPr>
      <w:sz w:val="24"/>
      <w:szCs w:val="24"/>
    </w:rPr>
  </w:style>
  <w:style w:type="paragraph" w:styleId="aff0">
    <w:name w:val="footer"/>
    <w:basedOn w:val="a9"/>
    <w:link w:val="aff1"/>
    <w:uiPriority w:val="99"/>
    <w:semiHidden/>
    <w:unhideWhenUsed/>
    <w:rsid w:val="000F39CB"/>
    <w:pPr>
      <w:tabs>
        <w:tab w:val="center" w:pos="4677"/>
        <w:tab w:val="right" w:pos="9355"/>
      </w:tabs>
    </w:pPr>
  </w:style>
  <w:style w:type="character" w:customStyle="1" w:styleId="aff1">
    <w:name w:val="Нижний колонтитул Знак"/>
    <w:basedOn w:val="aa"/>
    <w:link w:val="aff0"/>
    <w:uiPriority w:val="99"/>
    <w:semiHidden/>
    <w:rsid w:val="000F39CB"/>
    <w:rPr>
      <w:sz w:val="24"/>
      <w:szCs w:val="24"/>
    </w:rPr>
  </w:style>
  <w:style w:type="paragraph" w:styleId="16">
    <w:name w:val="toc 1"/>
    <w:aliases w:val="Содержание,bedaav - оглавление 1"/>
    <w:basedOn w:val="a9"/>
    <w:next w:val="a9"/>
    <w:link w:val="17"/>
    <w:autoRedefine/>
    <w:uiPriority w:val="39"/>
    <w:qFormat/>
    <w:rsid w:val="00F44F9D"/>
    <w:pPr>
      <w:tabs>
        <w:tab w:val="right" w:leader="dot" w:pos="9923"/>
      </w:tabs>
      <w:suppressAutoHyphens/>
      <w:ind w:right="706" w:firstLine="0"/>
    </w:pPr>
    <w:rPr>
      <w:noProof/>
      <w:szCs w:val="20"/>
      <w:lang w:val="en-US"/>
    </w:rPr>
  </w:style>
  <w:style w:type="paragraph" w:customStyle="1" w:styleId="aff2">
    <w:name w:val="Шрифт штампа центр"/>
    <w:basedOn w:val="a9"/>
    <w:link w:val="aff3"/>
    <w:qFormat/>
    <w:rsid w:val="00183604"/>
    <w:pPr>
      <w:ind w:left="-119" w:right="-124" w:firstLine="0"/>
      <w:jc w:val="center"/>
    </w:pPr>
    <w:rPr>
      <w:sz w:val="20"/>
      <w:szCs w:val="32"/>
      <w:lang w:eastAsia="ru-RU" w:bidi="ar-SA"/>
    </w:rPr>
  </w:style>
  <w:style w:type="character" w:customStyle="1" w:styleId="aff3">
    <w:name w:val="Шрифт штампа центр Знак"/>
    <w:basedOn w:val="aa"/>
    <w:link w:val="aff2"/>
    <w:rsid w:val="00183604"/>
    <w:rPr>
      <w:szCs w:val="32"/>
    </w:rPr>
  </w:style>
  <w:style w:type="character" w:customStyle="1" w:styleId="17">
    <w:name w:val="Оглавление 1 Знак"/>
    <w:aliases w:val="Содержание Знак,bedaav - оглавление 1 Знак"/>
    <w:basedOn w:val="aa"/>
    <w:link w:val="16"/>
    <w:uiPriority w:val="39"/>
    <w:rsid w:val="00F44F9D"/>
    <w:rPr>
      <w:noProof/>
      <w:sz w:val="24"/>
      <w:lang w:val="en-US" w:eastAsia="en-US" w:bidi="en-US"/>
    </w:rPr>
  </w:style>
  <w:style w:type="table" w:styleId="aff4">
    <w:name w:val="Table Grid"/>
    <w:basedOn w:val="ab"/>
    <w:uiPriority w:val="59"/>
    <w:rsid w:val="00BD12E3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4">
    <w:name w:val="Без интервала Знак"/>
    <w:basedOn w:val="aa"/>
    <w:link w:val="af3"/>
    <w:uiPriority w:val="1"/>
    <w:rsid w:val="00BD12E3"/>
    <w:rPr>
      <w:rFonts w:ascii="Times New Roman" w:hAnsi="Times New Roman"/>
      <w:sz w:val="26"/>
      <w:szCs w:val="32"/>
    </w:rPr>
  </w:style>
  <w:style w:type="paragraph" w:customStyle="1" w:styleId="L">
    <w:name w:val="Шрифт штампа L"/>
    <w:basedOn w:val="aff2"/>
    <w:link w:val="L0"/>
    <w:qFormat/>
    <w:rsid w:val="00183604"/>
    <w:pPr>
      <w:ind w:left="0" w:right="0"/>
      <w:contextualSpacing/>
      <w:jc w:val="left"/>
    </w:pPr>
  </w:style>
  <w:style w:type="character" w:customStyle="1" w:styleId="L0">
    <w:name w:val="Шрифт штампа L Знак"/>
    <w:basedOn w:val="aff3"/>
    <w:link w:val="L"/>
    <w:rsid w:val="00183604"/>
  </w:style>
  <w:style w:type="paragraph" w:customStyle="1" w:styleId="13">
    <w:name w:val="Номерной 1"/>
    <w:basedOn w:val="a9"/>
    <w:next w:val="a9"/>
    <w:link w:val="18"/>
    <w:rsid w:val="00620222"/>
    <w:pPr>
      <w:keepNext/>
      <w:pageBreakBefore/>
      <w:numPr>
        <w:numId w:val="1"/>
      </w:numPr>
      <w:contextualSpacing/>
      <w:outlineLvl w:val="0"/>
    </w:pPr>
    <w:rPr>
      <w:kern w:val="32"/>
      <w:sz w:val="32"/>
      <w:szCs w:val="32"/>
      <w:lang w:eastAsia="ru-RU" w:bidi="ar-SA"/>
    </w:rPr>
  </w:style>
  <w:style w:type="character" w:customStyle="1" w:styleId="18">
    <w:name w:val="Номерной 1 Знак"/>
    <w:basedOn w:val="aa"/>
    <w:link w:val="13"/>
    <w:rsid w:val="00BD12E3"/>
    <w:rPr>
      <w:kern w:val="32"/>
      <w:sz w:val="32"/>
      <w:szCs w:val="32"/>
    </w:rPr>
  </w:style>
  <w:style w:type="paragraph" w:customStyle="1" w:styleId="22">
    <w:name w:val="Номерной 2"/>
    <w:basedOn w:val="13"/>
    <w:next w:val="a9"/>
    <w:link w:val="27"/>
    <w:rsid w:val="00620222"/>
    <w:pPr>
      <w:pageBreakBefore w:val="0"/>
      <w:numPr>
        <w:ilvl w:val="1"/>
      </w:numPr>
      <w:outlineLvl w:val="1"/>
    </w:pPr>
    <w:rPr>
      <w:sz w:val="28"/>
    </w:rPr>
  </w:style>
  <w:style w:type="character" w:customStyle="1" w:styleId="27">
    <w:name w:val="Номерной 2 Знак"/>
    <w:basedOn w:val="18"/>
    <w:link w:val="22"/>
    <w:rsid w:val="00BD12E3"/>
    <w:rPr>
      <w:sz w:val="28"/>
    </w:rPr>
  </w:style>
  <w:style w:type="paragraph" w:customStyle="1" w:styleId="33">
    <w:name w:val="Номерной 3"/>
    <w:basedOn w:val="22"/>
    <w:next w:val="a9"/>
    <w:link w:val="36"/>
    <w:rsid w:val="00620222"/>
    <w:pPr>
      <w:numPr>
        <w:ilvl w:val="2"/>
      </w:numPr>
      <w:outlineLvl w:val="2"/>
    </w:pPr>
    <w:rPr>
      <w:sz w:val="26"/>
    </w:rPr>
  </w:style>
  <w:style w:type="character" w:customStyle="1" w:styleId="36">
    <w:name w:val="Номерной 3 Знак"/>
    <w:basedOn w:val="27"/>
    <w:link w:val="33"/>
    <w:rsid w:val="00BD12E3"/>
    <w:rPr>
      <w:sz w:val="26"/>
    </w:rPr>
  </w:style>
  <w:style w:type="paragraph" w:customStyle="1" w:styleId="42">
    <w:name w:val="Номерной 4"/>
    <w:basedOn w:val="33"/>
    <w:next w:val="a9"/>
    <w:link w:val="45"/>
    <w:rsid w:val="00620222"/>
    <w:pPr>
      <w:numPr>
        <w:ilvl w:val="3"/>
      </w:numPr>
      <w:outlineLvl w:val="3"/>
    </w:pPr>
    <w:rPr>
      <w:bCs/>
      <w:szCs w:val="26"/>
    </w:rPr>
  </w:style>
  <w:style w:type="character" w:customStyle="1" w:styleId="45">
    <w:name w:val="Номерной 4 Знак"/>
    <w:basedOn w:val="36"/>
    <w:link w:val="42"/>
    <w:rsid w:val="00BD12E3"/>
    <w:rPr>
      <w:bCs/>
      <w:szCs w:val="26"/>
    </w:rPr>
  </w:style>
  <w:style w:type="paragraph" w:customStyle="1" w:styleId="160">
    <w:name w:val="Обычный+16+центр"/>
    <w:basedOn w:val="a9"/>
    <w:link w:val="161"/>
    <w:qFormat/>
    <w:rsid w:val="00183604"/>
    <w:pPr>
      <w:ind w:firstLine="0"/>
      <w:jc w:val="center"/>
    </w:pPr>
    <w:rPr>
      <w:sz w:val="32"/>
      <w:szCs w:val="32"/>
      <w:lang w:eastAsia="ru-RU" w:bidi="ar-SA"/>
    </w:rPr>
  </w:style>
  <w:style w:type="character" w:customStyle="1" w:styleId="161">
    <w:name w:val="Обычный+16+центр Знак"/>
    <w:basedOn w:val="aa"/>
    <w:link w:val="160"/>
    <w:rsid w:val="00183604"/>
    <w:rPr>
      <w:sz w:val="32"/>
      <w:szCs w:val="32"/>
    </w:rPr>
  </w:style>
  <w:style w:type="paragraph" w:customStyle="1" w:styleId="19">
    <w:name w:val="Заголовок1"/>
    <w:basedOn w:val="a9"/>
    <w:next w:val="a9"/>
    <w:link w:val="1a"/>
    <w:rsid w:val="00620222"/>
    <w:pPr>
      <w:keepNext/>
      <w:pageBreakBefore/>
      <w:outlineLvl w:val="0"/>
    </w:pPr>
    <w:rPr>
      <w:sz w:val="32"/>
      <w:lang w:eastAsia="ru-RU" w:bidi="ar-SA"/>
    </w:rPr>
  </w:style>
  <w:style w:type="character" w:customStyle="1" w:styleId="1a">
    <w:name w:val="Заголовок1 Знак"/>
    <w:basedOn w:val="aa"/>
    <w:link w:val="19"/>
    <w:rsid w:val="00BD12E3"/>
    <w:rPr>
      <w:rFonts w:ascii="Times New Roman" w:hAnsi="Times New Roman"/>
      <w:sz w:val="32"/>
      <w:szCs w:val="24"/>
    </w:rPr>
  </w:style>
  <w:style w:type="paragraph" w:customStyle="1" w:styleId="28">
    <w:name w:val="Заголовок2"/>
    <w:basedOn w:val="19"/>
    <w:next w:val="a9"/>
    <w:link w:val="29"/>
    <w:rsid w:val="00620222"/>
    <w:pPr>
      <w:pageBreakBefore w:val="0"/>
      <w:outlineLvl w:val="1"/>
    </w:pPr>
    <w:rPr>
      <w:sz w:val="28"/>
      <w:szCs w:val="28"/>
    </w:rPr>
  </w:style>
  <w:style w:type="character" w:customStyle="1" w:styleId="29">
    <w:name w:val="Заголовок2 Знак"/>
    <w:basedOn w:val="1a"/>
    <w:link w:val="28"/>
    <w:rsid w:val="00BD12E3"/>
    <w:rPr>
      <w:sz w:val="28"/>
      <w:szCs w:val="28"/>
    </w:rPr>
  </w:style>
  <w:style w:type="paragraph" w:customStyle="1" w:styleId="37">
    <w:name w:val="Заголовок3"/>
    <w:basedOn w:val="28"/>
    <w:next w:val="a9"/>
    <w:link w:val="38"/>
    <w:rsid w:val="00620222"/>
    <w:pPr>
      <w:outlineLvl w:val="2"/>
    </w:pPr>
    <w:rPr>
      <w:sz w:val="26"/>
      <w:szCs w:val="26"/>
    </w:rPr>
  </w:style>
  <w:style w:type="character" w:customStyle="1" w:styleId="38">
    <w:name w:val="Заголовок3 Знак"/>
    <w:basedOn w:val="29"/>
    <w:link w:val="37"/>
    <w:rsid w:val="00BD12E3"/>
    <w:rPr>
      <w:sz w:val="26"/>
      <w:szCs w:val="26"/>
    </w:rPr>
  </w:style>
  <w:style w:type="paragraph" w:customStyle="1" w:styleId="46">
    <w:name w:val="Заголовок4"/>
    <w:basedOn w:val="37"/>
    <w:next w:val="a9"/>
    <w:link w:val="47"/>
    <w:rsid w:val="00620222"/>
    <w:pPr>
      <w:keepNext w:val="0"/>
      <w:outlineLvl w:val="3"/>
    </w:pPr>
  </w:style>
  <w:style w:type="character" w:customStyle="1" w:styleId="47">
    <w:name w:val="Заголовок4 Знак"/>
    <w:basedOn w:val="38"/>
    <w:link w:val="46"/>
    <w:rsid w:val="00BD12E3"/>
  </w:style>
  <w:style w:type="paragraph" w:customStyle="1" w:styleId="-1">
    <w:name w:val="Перечисление-1"/>
    <w:basedOn w:val="a9"/>
    <w:link w:val="-10"/>
    <w:qFormat/>
    <w:rsid w:val="00183604"/>
    <w:pPr>
      <w:numPr>
        <w:numId w:val="10"/>
      </w:numPr>
    </w:pPr>
    <w:rPr>
      <w:snapToGrid w:val="0"/>
      <w:szCs w:val="20"/>
      <w:lang w:eastAsia="ru-RU" w:bidi="ar-SA"/>
    </w:rPr>
  </w:style>
  <w:style w:type="character" w:customStyle="1" w:styleId="-10">
    <w:name w:val="Перечисление-1 Знак"/>
    <w:basedOn w:val="aa"/>
    <w:link w:val="-1"/>
    <w:qFormat/>
    <w:rsid w:val="00183604"/>
    <w:rPr>
      <w:snapToGrid w:val="0"/>
      <w:sz w:val="24"/>
    </w:rPr>
  </w:style>
  <w:style w:type="paragraph" w:customStyle="1" w:styleId="a1">
    <w:name w:val="Перечень"/>
    <w:basedOn w:val="a9"/>
    <w:link w:val="aff5"/>
    <w:qFormat/>
    <w:rsid w:val="001738FC"/>
    <w:pPr>
      <w:numPr>
        <w:numId w:val="52"/>
      </w:numPr>
    </w:pPr>
    <w:rPr>
      <w:lang w:eastAsia="ru-RU" w:bidi="ar-SA"/>
    </w:rPr>
  </w:style>
  <w:style w:type="character" w:customStyle="1" w:styleId="aff5">
    <w:name w:val="Перечень Знак"/>
    <w:basedOn w:val="aa"/>
    <w:link w:val="a1"/>
    <w:rsid w:val="001738FC"/>
    <w:rPr>
      <w:sz w:val="24"/>
      <w:szCs w:val="24"/>
    </w:rPr>
  </w:style>
  <w:style w:type="paragraph" w:customStyle="1" w:styleId="-2">
    <w:name w:val="Перечисление-2"/>
    <w:basedOn w:val="-1"/>
    <w:link w:val="-20"/>
    <w:qFormat/>
    <w:rsid w:val="00183604"/>
    <w:pPr>
      <w:numPr>
        <w:numId w:val="11"/>
      </w:numPr>
    </w:pPr>
  </w:style>
  <w:style w:type="character" w:customStyle="1" w:styleId="-20">
    <w:name w:val="Перечисление-2 Знак"/>
    <w:basedOn w:val="-10"/>
    <w:link w:val="-2"/>
    <w:rsid w:val="00183604"/>
  </w:style>
  <w:style w:type="paragraph" w:customStyle="1" w:styleId="39">
    <w:name w:val="Перечисление3"/>
    <w:basedOn w:val="-2"/>
    <w:link w:val="3a"/>
    <w:rsid w:val="00620222"/>
    <w:pPr>
      <w:numPr>
        <w:numId w:val="0"/>
      </w:numPr>
      <w:ind w:left="2160" w:hanging="360"/>
    </w:pPr>
  </w:style>
  <w:style w:type="character" w:customStyle="1" w:styleId="3a">
    <w:name w:val="Перечисление3 Знак"/>
    <w:basedOn w:val="-20"/>
    <w:link w:val="39"/>
    <w:rsid w:val="00BD12E3"/>
  </w:style>
  <w:style w:type="paragraph" w:customStyle="1" w:styleId="aff6">
    <w:name w:val="Подписи"/>
    <w:basedOn w:val="a9"/>
    <w:next w:val="a9"/>
    <w:link w:val="aff7"/>
    <w:rsid w:val="00620222"/>
    <w:pPr>
      <w:keepNext/>
      <w:spacing w:before="240"/>
      <w:ind w:firstLine="0"/>
      <w:jc w:val="center"/>
    </w:pPr>
    <w:rPr>
      <w:sz w:val="26"/>
      <w:lang w:eastAsia="ru-RU" w:bidi="ar-SA"/>
    </w:rPr>
  </w:style>
  <w:style w:type="character" w:customStyle="1" w:styleId="aff7">
    <w:name w:val="Подписи Знак"/>
    <w:basedOn w:val="aa"/>
    <w:link w:val="aff6"/>
    <w:rsid w:val="00BD12E3"/>
    <w:rPr>
      <w:rFonts w:ascii="Times New Roman" w:hAnsi="Times New Roman"/>
      <w:sz w:val="26"/>
      <w:szCs w:val="24"/>
    </w:rPr>
  </w:style>
  <w:style w:type="paragraph" w:customStyle="1" w:styleId="1b">
    <w:name w:val="Содержание1"/>
    <w:basedOn w:val="16"/>
    <w:link w:val="1c"/>
    <w:rsid w:val="00620222"/>
    <w:pPr>
      <w:tabs>
        <w:tab w:val="right" w:leader="dot" w:pos="9345"/>
      </w:tabs>
      <w:ind w:right="423"/>
      <w:jc w:val="left"/>
    </w:pPr>
    <w:rPr>
      <w:lang w:eastAsia="ru-RU" w:bidi="ar-SA"/>
    </w:rPr>
  </w:style>
  <w:style w:type="character" w:customStyle="1" w:styleId="1c">
    <w:name w:val="Содержание1 Знак"/>
    <w:basedOn w:val="aa"/>
    <w:link w:val="1b"/>
    <w:rsid w:val="00BD12E3"/>
    <w:rPr>
      <w:rFonts w:ascii="Times New Roman" w:hAnsi="Times New Roman"/>
      <w:noProof/>
      <w:sz w:val="26"/>
      <w:szCs w:val="24"/>
      <w:lang w:val="en-US"/>
    </w:rPr>
  </w:style>
  <w:style w:type="paragraph" w:customStyle="1" w:styleId="120">
    <w:name w:val="Шрифт штапа 12"/>
    <w:basedOn w:val="aff2"/>
    <w:link w:val="121"/>
    <w:rsid w:val="00620222"/>
    <w:rPr>
      <w:sz w:val="24"/>
      <w:szCs w:val="24"/>
    </w:rPr>
  </w:style>
  <w:style w:type="character" w:customStyle="1" w:styleId="121">
    <w:name w:val="Шрифт штапа 12 Знак"/>
    <w:basedOn w:val="aff3"/>
    <w:link w:val="120"/>
    <w:rsid w:val="00BD12E3"/>
    <w:rPr>
      <w:sz w:val="24"/>
      <w:szCs w:val="24"/>
    </w:rPr>
  </w:style>
  <w:style w:type="paragraph" w:customStyle="1" w:styleId="162">
    <w:name w:val="Заголовок+16+центр"/>
    <w:basedOn w:val="19"/>
    <w:next w:val="a9"/>
    <w:link w:val="163"/>
    <w:rsid w:val="00620222"/>
    <w:pPr>
      <w:ind w:firstLine="0"/>
      <w:contextualSpacing/>
      <w:jc w:val="center"/>
    </w:pPr>
  </w:style>
  <w:style w:type="character" w:customStyle="1" w:styleId="163">
    <w:name w:val="Заголовок+16+центр Знак"/>
    <w:basedOn w:val="1a"/>
    <w:link w:val="162"/>
    <w:rsid w:val="00BD12E3"/>
  </w:style>
  <w:style w:type="paragraph" w:customStyle="1" w:styleId="130">
    <w:name w:val="Заголовок+13+центр"/>
    <w:basedOn w:val="162"/>
    <w:next w:val="a9"/>
    <w:link w:val="131"/>
    <w:rsid w:val="00620222"/>
    <w:rPr>
      <w:sz w:val="26"/>
      <w:szCs w:val="26"/>
    </w:rPr>
  </w:style>
  <w:style w:type="character" w:customStyle="1" w:styleId="131">
    <w:name w:val="Заголовок+13+центр Знак"/>
    <w:basedOn w:val="163"/>
    <w:link w:val="130"/>
    <w:rsid w:val="00BD12E3"/>
    <w:rPr>
      <w:sz w:val="26"/>
      <w:szCs w:val="26"/>
    </w:rPr>
  </w:style>
  <w:style w:type="paragraph" w:customStyle="1" w:styleId="1">
    <w:name w:val="Номер1"/>
    <w:basedOn w:val="a9"/>
    <w:next w:val="a9"/>
    <w:link w:val="1d"/>
    <w:rsid w:val="00620222"/>
    <w:pPr>
      <w:keepNext/>
      <w:pageBreakBefore/>
      <w:numPr>
        <w:numId w:val="3"/>
      </w:numPr>
      <w:jc w:val="center"/>
      <w:outlineLvl w:val="0"/>
    </w:pPr>
    <w:rPr>
      <w:sz w:val="32"/>
    </w:rPr>
  </w:style>
  <w:style w:type="character" w:customStyle="1" w:styleId="1d">
    <w:name w:val="Номер1 Знак"/>
    <w:basedOn w:val="aa"/>
    <w:link w:val="1"/>
    <w:rsid w:val="00BD12E3"/>
    <w:rPr>
      <w:sz w:val="32"/>
      <w:szCs w:val="24"/>
      <w:lang w:eastAsia="en-US" w:bidi="en-US"/>
    </w:rPr>
  </w:style>
  <w:style w:type="paragraph" w:customStyle="1" w:styleId="20">
    <w:name w:val="Номер2"/>
    <w:basedOn w:val="a9"/>
    <w:link w:val="2a"/>
    <w:rsid w:val="00620222"/>
    <w:pPr>
      <w:numPr>
        <w:ilvl w:val="1"/>
        <w:numId w:val="3"/>
      </w:numPr>
    </w:pPr>
    <w:rPr>
      <w:sz w:val="26"/>
    </w:rPr>
  </w:style>
  <w:style w:type="character" w:customStyle="1" w:styleId="2a">
    <w:name w:val="Номер2 Знак"/>
    <w:basedOn w:val="aa"/>
    <w:link w:val="20"/>
    <w:rsid w:val="00BD12E3"/>
    <w:rPr>
      <w:sz w:val="26"/>
      <w:szCs w:val="24"/>
      <w:lang w:eastAsia="en-US" w:bidi="en-US"/>
    </w:rPr>
  </w:style>
  <w:style w:type="paragraph" w:customStyle="1" w:styleId="aff8">
    <w:name w:val="Обычный справа"/>
    <w:basedOn w:val="a9"/>
    <w:next w:val="a9"/>
    <w:link w:val="aff9"/>
    <w:qFormat/>
    <w:rsid w:val="00183604"/>
    <w:pPr>
      <w:ind w:firstLine="0"/>
      <w:jc w:val="right"/>
    </w:pPr>
    <w:rPr>
      <w:szCs w:val="20"/>
      <w:lang w:val="en-US"/>
    </w:rPr>
  </w:style>
  <w:style w:type="character" w:customStyle="1" w:styleId="aff9">
    <w:name w:val="Обычный справа Знак"/>
    <w:basedOn w:val="aa"/>
    <w:link w:val="aff8"/>
    <w:rsid w:val="00183604"/>
    <w:rPr>
      <w:sz w:val="24"/>
      <w:lang w:val="en-US" w:eastAsia="en-US" w:bidi="en-US"/>
    </w:rPr>
  </w:style>
  <w:style w:type="paragraph" w:customStyle="1" w:styleId="affa">
    <w:name w:val="Обычный без отступа"/>
    <w:basedOn w:val="a9"/>
    <w:link w:val="affb"/>
    <w:qFormat/>
    <w:rsid w:val="00183604"/>
    <w:pPr>
      <w:ind w:firstLine="0"/>
    </w:pPr>
    <w:rPr>
      <w:szCs w:val="20"/>
    </w:rPr>
  </w:style>
  <w:style w:type="character" w:customStyle="1" w:styleId="affb">
    <w:name w:val="Обычный без отступа Знак"/>
    <w:basedOn w:val="aa"/>
    <w:link w:val="affa"/>
    <w:rsid w:val="00183604"/>
    <w:rPr>
      <w:sz w:val="24"/>
      <w:lang w:eastAsia="en-US" w:bidi="en-US"/>
    </w:rPr>
  </w:style>
  <w:style w:type="paragraph" w:customStyle="1" w:styleId="affc">
    <w:name w:val="Обычный центр"/>
    <w:basedOn w:val="aff8"/>
    <w:next w:val="a9"/>
    <w:link w:val="affd"/>
    <w:qFormat/>
    <w:rsid w:val="00183604"/>
    <w:pPr>
      <w:jc w:val="center"/>
    </w:pPr>
  </w:style>
  <w:style w:type="character" w:customStyle="1" w:styleId="affd">
    <w:name w:val="Обычный центр Знак"/>
    <w:basedOn w:val="aff9"/>
    <w:link w:val="affc"/>
    <w:rsid w:val="00183604"/>
  </w:style>
  <w:style w:type="paragraph" w:customStyle="1" w:styleId="3">
    <w:name w:val="Номер3"/>
    <w:basedOn w:val="20"/>
    <w:next w:val="a9"/>
    <w:link w:val="3b"/>
    <w:rsid w:val="00620222"/>
    <w:pPr>
      <w:numPr>
        <w:ilvl w:val="2"/>
      </w:numPr>
    </w:pPr>
  </w:style>
  <w:style w:type="character" w:customStyle="1" w:styleId="3b">
    <w:name w:val="Номер3 Знак"/>
    <w:basedOn w:val="2a"/>
    <w:link w:val="3"/>
    <w:rsid w:val="00BD12E3"/>
  </w:style>
  <w:style w:type="paragraph" w:customStyle="1" w:styleId="a5">
    <w:name w:val="Рис№"/>
    <w:basedOn w:val="a9"/>
    <w:next w:val="a9"/>
    <w:link w:val="affe"/>
    <w:rsid w:val="00620222"/>
    <w:pPr>
      <w:numPr>
        <w:numId w:val="2"/>
      </w:numPr>
      <w:spacing w:after="200"/>
      <w:jc w:val="center"/>
    </w:pPr>
    <w:rPr>
      <w:sz w:val="26"/>
      <w:lang w:eastAsia="ru-RU" w:bidi="ar-SA"/>
    </w:rPr>
  </w:style>
  <w:style w:type="character" w:customStyle="1" w:styleId="affe">
    <w:name w:val="Рис№ Знак"/>
    <w:basedOn w:val="aa"/>
    <w:link w:val="a5"/>
    <w:rsid w:val="00BD12E3"/>
    <w:rPr>
      <w:sz w:val="26"/>
      <w:szCs w:val="24"/>
    </w:rPr>
  </w:style>
  <w:style w:type="paragraph" w:customStyle="1" w:styleId="-">
    <w:name w:val="Табл-центр"/>
    <w:basedOn w:val="a9"/>
    <w:link w:val="-4"/>
    <w:qFormat/>
    <w:rsid w:val="00183604"/>
    <w:pPr>
      <w:ind w:firstLine="0"/>
      <w:contextualSpacing/>
      <w:jc w:val="center"/>
    </w:pPr>
    <w:rPr>
      <w:szCs w:val="32"/>
      <w:lang w:eastAsia="ru-RU" w:bidi="ar-SA"/>
    </w:rPr>
  </w:style>
  <w:style w:type="character" w:customStyle="1" w:styleId="-4">
    <w:name w:val="Табл-центр Знак"/>
    <w:basedOn w:val="aa"/>
    <w:link w:val="-"/>
    <w:rsid w:val="00183604"/>
    <w:rPr>
      <w:sz w:val="24"/>
      <w:szCs w:val="32"/>
    </w:rPr>
  </w:style>
  <w:style w:type="paragraph" w:customStyle="1" w:styleId="-5">
    <w:name w:val="Табл-слева"/>
    <w:basedOn w:val="a9"/>
    <w:link w:val="-6"/>
    <w:qFormat/>
    <w:rsid w:val="00183604"/>
    <w:pPr>
      <w:ind w:left="57" w:firstLine="0"/>
      <w:contextualSpacing/>
      <w:jc w:val="left"/>
    </w:pPr>
    <w:rPr>
      <w:lang w:eastAsia="ru-RU" w:bidi="ar-SA"/>
    </w:rPr>
  </w:style>
  <w:style w:type="character" w:customStyle="1" w:styleId="-6">
    <w:name w:val="Табл-слева Знак"/>
    <w:basedOn w:val="aa"/>
    <w:link w:val="-5"/>
    <w:rsid w:val="00183604"/>
    <w:rPr>
      <w:sz w:val="24"/>
      <w:szCs w:val="24"/>
    </w:rPr>
  </w:style>
  <w:style w:type="paragraph" w:customStyle="1" w:styleId="4">
    <w:name w:val="Номер4"/>
    <w:basedOn w:val="3"/>
    <w:next w:val="a9"/>
    <w:link w:val="48"/>
    <w:rsid w:val="00620222"/>
    <w:pPr>
      <w:numPr>
        <w:ilvl w:val="3"/>
      </w:numPr>
    </w:pPr>
  </w:style>
  <w:style w:type="character" w:customStyle="1" w:styleId="48">
    <w:name w:val="Номер4 Знак"/>
    <w:basedOn w:val="3b"/>
    <w:link w:val="4"/>
    <w:rsid w:val="00BD12E3"/>
  </w:style>
  <w:style w:type="paragraph" w:customStyle="1" w:styleId="a">
    <w:name w:val="Таблица№"/>
    <w:basedOn w:val="a9"/>
    <w:next w:val="a9"/>
    <w:link w:val="afff"/>
    <w:rsid w:val="00620222"/>
    <w:pPr>
      <w:keepNext/>
      <w:numPr>
        <w:numId w:val="4"/>
      </w:numPr>
      <w:spacing w:before="120" w:after="20"/>
    </w:pPr>
    <w:rPr>
      <w:sz w:val="26"/>
      <w:lang w:eastAsia="ru-RU" w:bidi="ar-SA"/>
    </w:rPr>
  </w:style>
  <w:style w:type="character" w:customStyle="1" w:styleId="afff">
    <w:name w:val="Таблица№ Знак"/>
    <w:basedOn w:val="aa"/>
    <w:link w:val="a"/>
    <w:rsid w:val="00BD12E3"/>
    <w:rPr>
      <w:sz w:val="26"/>
      <w:szCs w:val="24"/>
    </w:rPr>
  </w:style>
  <w:style w:type="paragraph" w:customStyle="1" w:styleId="afff0">
    <w:name w:val="Подпись_схема"/>
    <w:basedOn w:val="a9"/>
    <w:link w:val="afff1"/>
    <w:rsid w:val="00620222"/>
    <w:pPr>
      <w:ind w:firstLine="0"/>
    </w:pPr>
    <w:rPr>
      <w:i/>
      <w:sz w:val="16"/>
      <w:szCs w:val="16"/>
    </w:rPr>
  </w:style>
  <w:style w:type="character" w:customStyle="1" w:styleId="afff1">
    <w:name w:val="Подпись_схема Знак"/>
    <w:basedOn w:val="aa"/>
    <w:link w:val="afff0"/>
    <w:rsid w:val="00BD12E3"/>
    <w:rPr>
      <w:rFonts w:ascii="Times New Roman" w:hAnsi="Times New Roman"/>
      <w:i/>
      <w:sz w:val="16"/>
      <w:szCs w:val="16"/>
      <w:lang w:eastAsia="en-US" w:bidi="en-US"/>
    </w:rPr>
  </w:style>
  <w:style w:type="paragraph" w:customStyle="1" w:styleId="2b">
    <w:name w:val="Подписи_схема_2"/>
    <w:basedOn w:val="a9"/>
    <w:link w:val="2c"/>
    <w:rsid w:val="00620222"/>
    <w:pPr>
      <w:ind w:firstLine="0"/>
    </w:pPr>
    <w:rPr>
      <w:sz w:val="16"/>
      <w:szCs w:val="16"/>
      <w:lang w:val="en-US"/>
    </w:rPr>
  </w:style>
  <w:style w:type="character" w:customStyle="1" w:styleId="2c">
    <w:name w:val="Подписи_схема_2 Знак"/>
    <w:basedOn w:val="aa"/>
    <w:link w:val="2b"/>
    <w:rsid w:val="00BD12E3"/>
    <w:rPr>
      <w:rFonts w:ascii="Times New Roman" w:hAnsi="Times New Roman"/>
      <w:sz w:val="16"/>
      <w:szCs w:val="16"/>
      <w:lang w:val="en-US" w:eastAsia="en-US" w:bidi="en-US"/>
    </w:rPr>
  </w:style>
  <w:style w:type="paragraph" w:customStyle="1" w:styleId="--">
    <w:name w:val="Табл-слева-Ж"/>
    <w:basedOn w:val="-5"/>
    <w:next w:val="-5"/>
    <w:link w:val="--0"/>
    <w:qFormat/>
    <w:rsid w:val="00183604"/>
    <w:rPr>
      <w:b/>
    </w:rPr>
  </w:style>
  <w:style w:type="character" w:customStyle="1" w:styleId="--0">
    <w:name w:val="Табл-слева-Ж Знак"/>
    <w:basedOn w:val="-6"/>
    <w:link w:val="--"/>
    <w:rsid w:val="00183604"/>
    <w:rPr>
      <w:b/>
    </w:rPr>
  </w:style>
  <w:style w:type="paragraph" w:customStyle="1" w:styleId="a7">
    <w:name w:val="Перечень (.)"/>
    <w:basedOn w:val="a9"/>
    <w:link w:val="afff2"/>
    <w:qFormat/>
    <w:rsid w:val="00183604"/>
    <w:pPr>
      <w:numPr>
        <w:numId w:val="12"/>
      </w:numPr>
    </w:pPr>
    <w:rPr>
      <w:snapToGrid w:val="0"/>
      <w:szCs w:val="20"/>
      <w:lang w:eastAsia="ru-RU" w:bidi="ar-SA"/>
    </w:rPr>
  </w:style>
  <w:style w:type="character" w:customStyle="1" w:styleId="afff2">
    <w:name w:val="Перечень (.) Знак"/>
    <w:basedOn w:val="aa"/>
    <w:link w:val="a7"/>
    <w:rsid w:val="00183604"/>
    <w:rPr>
      <w:snapToGrid w:val="0"/>
      <w:sz w:val="24"/>
    </w:rPr>
  </w:style>
  <w:style w:type="paragraph" w:customStyle="1" w:styleId="a8">
    <w:name w:val="Перечень (.) без отступов"/>
    <w:basedOn w:val="a7"/>
    <w:link w:val="afff3"/>
    <w:qFormat/>
    <w:rsid w:val="00183604"/>
    <w:pPr>
      <w:numPr>
        <w:numId w:val="13"/>
      </w:numPr>
    </w:pPr>
  </w:style>
  <w:style w:type="character" w:customStyle="1" w:styleId="afff3">
    <w:name w:val="Перечень (.) без отступов Знак"/>
    <w:basedOn w:val="afff2"/>
    <w:link w:val="a8"/>
    <w:rsid w:val="00183604"/>
  </w:style>
  <w:style w:type="paragraph" w:customStyle="1" w:styleId="a3">
    <w:name w:val="Перечень без отступов"/>
    <w:basedOn w:val="a1"/>
    <w:link w:val="afff4"/>
    <w:qFormat/>
    <w:rsid w:val="00183604"/>
    <w:pPr>
      <w:numPr>
        <w:numId w:val="14"/>
      </w:numPr>
    </w:pPr>
  </w:style>
  <w:style w:type="character" w:customStyle="1" w:styleId="afff4">
    <w:name w:val="Перечень без отступов Знак"/>
    <w:basedOn w:val="aff5"/>
    <w:link w:val="a3"/>
    <w:rsid w:val="00183604"/>
  </w:style>
  <w:style w:type="paragraph" w:customStyle="1" w:styleId="afff5">
    <w:name w:val="Код программы"/>
    <w:basedOn w:val="a9"/>
    <w:link w:val="afff6"/>
    <w:rsid w:val="00620222"/>
    <w:pPr>
      <w:ind w:left="709" w:firstLine="0"/>
      <w:contextualSpacing/>
      <w:jc w:val="left"/>
    </w:pPr>
    <w:rPr>
      <w:rFonts w:ascii="Courier New" w:hAnsi="Courier New" w:cs="Courier New"/>
      <w:sz w:val="20"/>
      <w:lang w:val="en-US"/>
    </w:rPr>
  </w:style>
  <w:style w:type="character" w:customStyle="1" w:styleId="afff6">
    <w:name w:val="Код программы Знак"/>
    <w:basedOn w:val="aa"/>
    <w:link w:val="afff5"/>
    <w:rsid w:val="00BD12E3"/>
    <w:rPr>
      <w:rFonts w:ascii="Courier New" w:hAnsi="Courier New" w:cs="Courier New"/>
      <w:szCs w:val="24"/>
      <w:lang w:val="en-US" w:eastAsia="en-US" w:bidi="en-US"/>
    </w:rPr>
  </w:style>
  <w:style w:type="paragraph" w:customStyle="1" w:styleId="--1">
    <w:name w:val="Табл-центр-Ж"/>
    <w:basedOn w:val="-"/>
    <w:link w:val="--2"/>
    <w:qFormat/>
    <w:rsid w:val="00183604"/>
    <w:rPr>
      <w:b/>
    </w:rPr>
  </w:style>
  <w:style w:type="character" w:customStyle="1" w:styleId="--2">
    <w:name w:val="Табл-центр-Ж Знак"/>
    <w:basedOn w:val="-4"/>
    <w:link w:val="--1"/>
    <w:rsid w:val="00183604"/>
    <w:rPr>
      <w:b/>
    </w:rPr>
  </w:style>
  <w:style w:type="paragraph" w:customStyle="1" w:styleId="Courier">
    <w:name w:val="Обычный+Courier"/>
    <w:basedOn w:val="a9"/>
    <w:link w:val="Courier0"/>
    <w:qFormat/>
    <w:rsid w:val="00183604"/>
    <w:pPr>
      <w:contextualSpacing/>
      <w:jc w:val="left"/>
    </w:pPr>
    <w:rPr>
      <w:rFonts w:ascii="Courier New" w:hAnsi="Courier New" w:cs="Courier New"/>
      <w:sz w:val="20"/>
      <w:szCs w:val="20"/>
    </w:rPr>
  </w:style>
  <w:style w:type="character" w:customStyle="1" w:styleId="Courier0">
    <w:name w:val="Обычный+Courier Знак"/>
    <w:basedOn w:val="aa"/>
    <w:link w:val="Courier"/>
    <w:rsid w:val="00183604"/>
    <w:rPr>
      <w:rFonts w:ascii="Courier New" w:hAnsi="Courier New" w:cs="Courier New"/>
      <w:lang w:eastAsia="en-US" w:bidi="en-US"/>
    </w:rPr>
  </w:style>
  <w:style w:type="paragraph" w:customStyle="1" w:styleId="afff7">
    <w:name w:val="Обычный центр Ж"/>
    <w:basedOn w:val="affc"/>
    <w:link w:val="afff8"/>
    <w:qFormat/>
    <w:rsid w:val="00183604"/>
    <w:rPr>
      <w:b/>
    </w:rPr>
  </w:style>
  <w:style w:type="character" w:customStyle="1" w:styleId="afff8">
    <w:name w:val="Обычный центр Ж Знак"/>
    <w:basedOn w:val="affd"/>
    <w:link w:val="afff7"/>
    <w:locked/>
    <w:rsid w:val="00183604"/>
    <w:rPr>
      <w:b/>
    </w:rPr>
  </w:style>
  <w:style w:type="paragraph" w:customStyle="1" w:styleId="-7">
    <w:name w:val="Таблица-продолжение"/>
    <w:basedOn w:val="a9"/>
    <w:next w:val="-"/>
    <w:link w:val="-8"/>
    <w:qFormat/>
    <w:rsid w:val="00183604"/>
    <w:pPr>
      <w:keepNext/>
      <w:pageBreakBefore/>
      <w:ind w:firstLine="0"/>
    </w:pPr>
    <w:rPr>
      <w:i/>
    </w:rPr>
  </w:style>
  <w:style w:type="character" w:customStyle="1" w:styleId="-8">
    <w:name w:val="Таблица-продолжение Знак"/>
    <w:basedOn w:val="aa"/>
    <w:link w:val="-7"/>
    <w:rsid w:val="00183604"/>
    <w:rPr>
      <w:i/>
      <w:sz w:val="24"/>
      <w:szCs w:val="24"/>
      <w:lang w:eastAsia="en-US" w:bidi="en-US"/>
    </w:rPr>
  </w:style>
  <w:style w:type="paragraph" w:customStyle="1" w:styleId="a0">
    <w:name w:val="ТаблицаА"/>
    <w:basedOn w:val="a"/>
    <w:link w:val="afff9"/>
    <w:rsid w:val="00620222"/>
    <w:pPr>
      <w:numPr>
        <w:numId w:val="5"/>
      </w:numPr>
      <w:contextualSpacing/>
    </w:pPr>
  </w:style>
  <w:style w:type="character" w:customStyle="1" w:styleId="afff9">
    <w:name w:val="ТаблицаА Знак"/>
    <w:basedOn w:val="afff"/>
    <w:link w:val="a0"/>
    <w:rsid w:val="00BD12E3"/>
  </w:style>
  <w:style w:type="paragraph" w:customStyle="1" w:styleId="-D">
    <w:name w:val="Рис.№-D"/>
    <w:basedOn w:val="a5"/>
    <w:next w:val="a9"/>
    <w:link w:val="-D0"/>
    <w:rsid w:val="00620222"/>
    <w:pPr>
      <w:numPr>
        <w:numId w:val="6"/>
      </w:numPr>
    </w:pPr>
    <w:rPr>
      <w:lang w:val="en-US"/>
    </w:rPr>
  </w:style>
  <w:style w:type="character" w:customStyle="1" w:styleId="-D0">
    <w:name w:val="Рис.№-D Знак"/>
    <w:basedOn w:val="affe"/>
    <w:link w:val="-D"/>
    <w:rsid w:val="00BD12E3"/>
    <w:rPr>
      <w:lang w:val="en-US"/>
    </w:rPr>
  </w:style>
  <w:style w:type="paragraph" w:customStyle="1" w:styleId="D">
    <w:name w:val="ТаблицаD"/>
    <w:basedOn w:val="a0"/>
    <w:next w:val="-"/>
    <w:link w:val="D0"/>
    <w:rsid w:val="00620222"/>
    <w:pPr>
      <w:numPr>
        <w:numId w:val="7"/>
      </w:numPr>
    </w:pPr>
  </w:style>
  <w:style w:type="character" w:customStyle="1" w:styleId="D0">
    <w:name w:val="ТаблицаD Знак"/>
    <w:basedOn w:val="afff9"/>
    <w:link w:val="D"/>
    <w:rsid w:val="00BD12E3"/>
  </w:style>
  <w:style w:type="paragraph" w:customStyle="1" w:styleId="-A0">
    <w:name w:val="Рис.№-A"/>
    <w:basedOn w:val="-D"/>
    <w:link w:val="-A1"/>
    <w:rsid w:val="00620222"/>
    <w:pPr>
      <w:numPr>
        <w:numId w:val="8"/>
      </w:numPr>
    </w:pPr>
  </w:style>
  <w:style w:type="character" w:customStyle="1" w:styleId="-A1">
    <w:name w:val="Рис.№-A Знак"/>
    <w:basedOn w:val="-D0"/>
    <w:link w:val="-A0"/>
    <w:rsid w:val="00BD12E3"/>
  </w:style>
  <w:style w:type="paragraph" w:customStyle="1" w:styleId="afffa">
    <w:name w:val="Обычный+курсив"/>
    <w:basedOn w:val="a9"/>
    <w:next w:val="a9"/>
    <w:link w:val="afffb"/>
    <w:qFormat/>
    <w:rsid w:val="00183604"/>
    <w:pPr>
      <w:keepNext/>
    </w:pPr>
    <w:rPr>
      <w:i/>
      <w:szCs w:val="20"/>
    </w:rPr>
  </w:style>
  <w:style w:type="character" w:customStyle="1" w:styleId="afffb">
    <w:name w:val="Обычный+курсив Знак"/>
    <w:basedOn w:val="aa"/>
    <w:link w:val="afffa"/>
    <w:rsid w:val="00183604"/>
    <w:rPr>
      <w:i/>
      <w:sz w:val="24"/>
      <w:lang w:eastAsia="en-US" w:bidi="en-US"/>
    </w:rPr>
  </w:style>
  <w:style w:type="paragraph" w:customStyle="1" w:styleId="-a">
    <w:name w:val="Перечисление - a"/>
    <w:basedOn w:val="a9"/>
    <w:next w:val="39"/>
    <w:link w:val="-a2"/>
    <w:rsid w:val="00620222"/>
    <w:pPr>
      <w:numPr>
        <w:numId w:val="9"/>
      </w:numPr>
    </w:pPr>
    <w:rPr>
      <w:sz w:val="26"/>
    </w:rPr>
  </w:style>
  <w:style w:type="character" w:customStyle="1" w:styleId="-a2">
    <w:name w:val="Перечисление - a Знак"/>
    <w:basedOn w:val="aa"/>
    <w:link w:val="-a"/>
    <w:rsid w:val="00BD12E3"/>
    <w:rPr>
      <w:sz w:val="26"/>
      <w:szCs w:val="24"/>
      <w:lang w:eastAsia="en-US" w:bidi="en-US"/>
    </w:rPr>
  </w:style>
  <w:style w:type="paragraph" w:customStyle="1" w:styleId="52">
    <w:name w:val="Обычный+отступ+5"/>
    <w:basedOn w:val="a9"/>
    <w:link w:val="53"/>
    <w:qFormat/>
    <w:rsid w:val="00183604"/>
    <w:pPr>
      <w:ind w:left="2268" w:right="284" w:firstLine="0"/>
      <w:jc w:val="left"/>
    </w:pPr>
    <w:rPr>
      <w:szCs w:val="20"/>
    </w:rPr>
  </w:style>
  <w:style w:type="character" w:customStyle="1" w:styleId="53">
    <w:name w:val="Обычный+отступ+5 Знак"/>
    <w:basedOn w:val="aa"/>
    <w:link w:val="52"/>
    <w:rsid w:val="00183604"/>
    <w:rPr>
      <w:sz w:val="24"/>
      <w:lang w:eastAsia="en-US" w:bidi="en-US"/>
    </w:rPr>
  </w:style>
  <w:style w:type="paragraph" w:customStyle="1" w:styleId="afffc">
    <w:name w:val="Обычный+отступ+заглавные"/>
    <w:basedOn w:val="52"/>
    <w:next w:val="52"/>
    <w:link w:val="afffd"/>
    <w:qFormat/>
    <w:rsid w:val="00183604"/>
    <w:rPr>
      <w:caps/>
    </w:rPr>
  </w:style>
  <w:style w:type="character" w:customStyle="1" w:styleId="afffd">
    <w:name w:val="Обычный+отступ+заглавные Знак"/>
    <w:basedOn w:val="53"/>
    <w:link w:val="afffc"/>
    <w:rsid w:val="00183604"/>
    <w:rPr>
      <w:caps/>
    </w:rPr>
  </w:style>
  <w:style w:type="paragraph" w:customStyle="1" w:styleId="U">
    <w:name w:val="Обычный+центр+U"/>
    <w:basedOn w:val="affc"/>
    <w:next w:val="affa"/>
    <w:link w:val="U0"/>
    <w:qFormat/>
    <w:rsid w:val="00183604"/>
    <w:rPr>
      <w:u w:val="single"/>
    </w:rPr>
  </w:style>
  <w:style w:type="character" w:customStyle="1" w:styleId="U0">
    <w:name w:val="Обычный+центр+U Знак"/>
    <w:basedOn w:val="affd"/>
    <w:link w:val="U"/>
    <w:rsid w:val="00183604"/>
    <w:rPr>
      <w:u w:val="single"/>
    </w:rPr>
  </w:style>
  <w:style w:type="paragraph" w:customStyle="1" w:styleId="afffe">
    <w:name w:val="Обычный без отступа + заглавные"/>
    <w:basedOn w:val="affa"/>
    <w:next w:val="affa"/>
    <w:link w:val="affff"/>
    <w:qFormat/>
    <w:rsid w:val="00183604"/>
    <w:rPr>
      <w:caps/>
    </w:rPr>
  </w:style>
  <w:style w:type="paragraph" w:styleId="affff0">
    <w:name w:val="Balloon Text"/>
    <w:basedOn w:val="a9"/>
    <w:link w:val="affff1"/>
    <w:uiPriority w:val="99"/>
    <w:semiHidden/>
    <w:unhideWhenUsed/>
    <w:rsid w:val="00BA1594"/>
    <w:rPr>
      <w:rFonts w:ascii="Tahoma" w:hAnsi="Tahoma" w:cs="Tahoma"/>
      <w:sz w:val="16"/>
      <w:szCs w:val="16"/>
    </w:rPr>
  </w:style>
  <w:style w:type="character" w:customStyle="1" w:styleId="affff">
    <w:name w:val="Обычный без отступа + заглавные Знак"/>
    <w:basedOn w:val="affb"/>
    <w:link w:val="afffe"/>
    <w:rsid w:val="00183604"/>
    <w:rPr>
      <w:caps/>
    </w:rPr>
  </w:style>
  <w:style w:type="character" w:customStyle="1" w:styleId="affff1">
    <w:name w:val="Текст выноски Знак"/>
    <w:basedOn w:val="aa"/>
    <w:link w:val="affff0"/>
    <w:uiPriority w:val="99"/>
    <w:semiHidden/>
    <w:rsid w:val="00BA1594"/>
    <w:rPr>
      <w:rFonts w:ascii="Tahoma" w:hAnsi="Tahoma" w:cs="Tahoma"/>
      <w:sz w:val="16"/>
      <w:szCs w:val="16"/>
      <w:lang w:eastAsia="en-US" w:bidi="en-US"/>
    </w:rPr>
  </w:style>
  <w:style w:type="paragraph" w:styleId="2d">
    <w:name w:val="toc 2"/>
    <w:basedOn w:val="16"/>
    <w:next w:val="a9"/>
    <w:autoRedefine/>
    <w:uiPriority w:val="39"/>
    <w:unhideWhenUsed/>
    <w:qFormat/>
    <w:rsid w:val="00183604"/>
  </w:style>
  <w:style w:type="paragraph" w:styleId="3c">
    <w:name w:val="toc 3"/>
    <w:basedOn w:val="2d"/>
    <w:next w:val="a9"/>
    <w:autoRedefine/>
    <w:uiPriority w:val="39"/>
    <w:unhideWhenUsed/>
    <w:qFormat/>
    <w:rsid w:val="00334AAC"/>
  </w:style>
  <w:style w:type="paragraph" w:styleId="affff2">
    <w:name w:val="caption"/>
    <w:basedOn w:val="a9"/>
    <w:next w:val="a9"/>
    <w:link w:val="affff3"/>
    <w:uiPriority w:val="35"/>
    <w:unhideWhenUsed/>
    <w:qFormat/>
    <w:rsid w:val="00183604"/>
    <w:pPr>
      <w:keepNext/>
      <w:spacing w:before="100" w:beforeAutospacing="1" w:after="100" w:afterAutospacing="1"/>
      <w:ind w:firstLine="0"/>
      <w:jc w:val="left"/>
    </w:pPr>
    <w:rPr>
      <w:bCs/>
      <w:szCs w:val="18"/>
    </w:rPr>
  </w:style>
  <w:style w:type="character" w:customStyle="1" w:styleId="affff3">
    <w:name w:val="Название объекта Знак"/>
    <w:basedOn w:val="aa"/>
    <w:link w:val="affff2"/>
    <w:uiPriority w:val="35"/>
    <w:rsid w:val="00183604"/>
    <w:rPr>
      <w:bCs/>
      <w:sz w:val="24"/>
      <w:szCs w:val="18"/>
      <w:lang w:eastAsia="en-US" w:bidi="en-US"/>
    </w:rPr>
  </w:style>
  <w:style w:type="paragraph" w:customStyle="1" w:styleId="-3">
    <w:name w:val="Перечисление-3"/>
    <w:basedOn w:val="-2"/>
    <w:link w:val="-30"/>
    <w:qFormat/>
    <w:rsid w:val="00183604"/>
    <w:pPr>
      <w:numPr>
        <w:numId w:val="15"/>
      </w:numPr>
    </w:pPr>
  </w:style>
  <w:style w:type="character" w:customStyle="1" w:styleId="-30">
    <w:name w:val="Перечисление-3 Знак"/>
    <w:basedOn w:val="-20"/>
    <w:link w:val="-3"/>
    <w:rsid w:val="00183604"/>
  </w:style>
  <w:style w:type="paragraph" w:customStyle="1" w:styleId="affff4">
    <w:name w:val="Обычный центр + заглавные"/>
    <w:basedOn w:val="affc"/>
    <w:next w:val="a9"/>
    <w:link w:val="affff5"/>
    <w:qFormat/>
    <w:rsid w:val="00183604"/>
    <w:rPr>
      <w:caps/>
    </w:rPr>
  </w:style>
  <w:style w:type="character" w:customStyle="1" w:styleId="affff5">
    <w:name w:val="Обычный центр + заглавные Знак"/>
    <w:basedOn w:val="affd"/>
    <w:link w:val="affff4"/>
    <w:rsid w:val="00183604"/>
    <w:rPr>
      <w:caps/>
    </w:rPr>
  </w:style>
  <w:style w:type="paragraph" w:customStyle="1" w:styleId="150">
    <w:name w:val="Обычный без отсупа с интервалом 1.5"/>
    <w:basedOn w:val="affa"/>
    <w:link w:val="151"/>
    <w:qFormat/>
    <w:rsid w:val="00183604"/>
    <w:pPr>
      <w:spacing w:line="360" w:lineRule="auto"/>
    </w:pPr>
    <w:rPr>
      <w:rFonts w:eastAsia="MS Mincho"/>
    </w:rPr>
  </w:style>
  <w:style w:type="character" w:customStyle="1" w:styleId="151">
    <w:name w:val="Обычный без отсупа с интервалом 1.5 Знак"/>
    <w:basedOn w:val="affb"/>
    <w:link w:val="150"/>
    <w:rsid w:val="00183604"/>
    <w:rPr>
      <w:rFonts w:eastAsia="MS Mincho"/>
    </w:rPr>
  </w:style>
  <w:style w:type="paragraph" w:customStyle="1" w:styleId="152">
    <w:name w:val="Обычный центр+заглавные+1.5"/>
    <w:basedOn w:val="affff4"/>
    <w:next w:val="a9"/>
    <w:link w:val="153"/>
    <w:qFormat/>
    <w:rsid w:val="00183604"/>
    <w:pPr>
      <w:spacing w:line="360" w:lineRule="auto"/>
    </w:pPr>
  </w:style>
  <w:style w:type="character" w:customStyle="1" w:styleId="153">
    <w:name w:val="Обычный центр+заглавные+1.5 Знак"/>
    <w:basedOn w:val="affff5"/>
    <w:link w:val="152"/>
    <w:rsid w:val="00183604"/>
  </w:style>
  <w:style w:type="paragraph" w:customStyle="1" w:styleId="154">
    <w:name w:val="Обычный центр + 1.5"/>
    <w:basedOn w:val="affc"/>
    <w:link w:val="155"/>
    <w:qFormat/>
    <w:rsid w:val="00183604"/>
    <w:pPr>
      <w:spacing w:line="360" w:lineRule="auto"/>
    </w:pPr>
  </w:style>
  <w:style w:type="character" w:customStyle="1" w:styleId="155">
    <w:name w:val="Обычный центр + 1.5 Знак"/>
    <w:basedOn w:val="affd"/>
    <w:link w:val="154"/>
    <w:rsid w:val="00183604"/>
  </w:style>
  <w:style w:type="paragraph" w:customStyle="1" w:styleId="12">
    <w:name w:val="Приложение 1"/>
    <w:basedOn w:val="a9"/>
    <w:next w:val="a9"/>
    <w:link w:val="1e"/>
    <w:qFormat/>
    <w:rsid w:val="00183604"/>
    <w:pPr>
      <w:pageBreakBefore/>
      <w:numPr>
        <w:numId w:val="18"/>
      </w:numPr>
      <w:spacing w:after="240" w:line="360" w:lineRule="auto"/>
      <w:jc w:val="center"/>
      <w:outlineLvl w:val="0"/>
    </w:pPr>
    <w:rPr>
      <w:sz w:val="28"/>
      <w:szCs w:val="20"/>
      <w:lang w:val="en-US"/>
    </w:rPr>
  </w:style>
  <w:style w:type="character" w:customStyle="1" w:styleId="1e">
    <w:name w:val="Приложение 1 Знак"/>
    <w:basedOn w:val="aa"/>
    <w:link w:val="12"/>
    <w:rsid w:val="00183604"/>
    <w:rPr>
      <w:sz w:val="28"/>
      <w:lang w:val="en-US" w:eastAsia="en-US" w:bidi="en-US"/>
    </w:rPr>
  </w:style>
  <w:style w:type="paragraph" w:customStyle="1" w:styleId="affff6">
    <w:name w:val="Таблица_№"/>
    <w:basedOn w:val="affff2"/>
    <w:next w:val="-"/>
    <w:link w:val="affff7"/>
    <w:qFormat/>
    <w:rsid w:val="00183604"/>
    <w:pPr>
      <w:spacing w:before="240" w:beforeAutospacing="0" w:after="0" w:afterAutospacing="0"/>
      <w:contextualSpacing/>
      <w:jc w:val="both"/>
    </w:pPr>
  </w:style>
  <w:style w:type="character" w:customStyle="1" w:styleId="affff7">
    <w:name w:val="Таблица_№ Знак"/>
    <w:basedOn w:val="affff3"/>
    <w:link w:val="affff6"/>
    <w:rsid w:val="00183604"/>
  </w:style>
  <w:style w:type="paragraph" w:customStyle="1" w:styleId="affff8">
    <w:name w:val="Рисунок_формат"/>
    <w:basedOn w:val="affa"/>
    <w:next w:val="a9"/>
    <w:link w:val="affff9"/>
    <w:qFormat/>
    <w:rsid w:val="00183604"/>
    <w:pPr>
      <w:keepNext/>
      <w:spacing w:before="240"/>
      <w:jc w:val="center"/>
    </w:pPr>
    <w:rPr>
      <w:noProof/>
    </w:rPr>
  </w:style>
  <w:style w:type="character" w:customStyle="1" w:styleId="affff9">
    <w:name w:val="Рисунок_формат Знак"/>
    <w:basedOn w:val="affb"/>
    <w:link w:val="affff8"/>
    <w:rsid w:val="00183604"/>
    <w:rPr>
      <w:noProof/>
    </w:rPr>
  </w:style>
  <w:style w:type="paragraph" w:customStyle="1" w:styleId="affffa">
    <w:name w:val="Рисунок_№"/>
    <w:basedOn w:val="affff2"/>
    <w:next w:val="a9"/>
    <w:link w:val="affffb"/>
    <w:qFormat/>
    <w:rsid w:val="00183604"/>
    <w:pPr>
      <w:keepNext w:val="0"/>
      <w:spacing w:before="0" w:beforeAutospacing="0" w:after="240" w:afterAutospacing="0"/>
      <w:jc w:val="center"/>
    </w:pPr>
  </w:style>
  <w:style w:type="character" w:customStyle="1" w:styleId="affffb">
    <w:name w:val="Рисунок_№ Знак"/>
    <w:basedOn w:val="affff3"/>
    <w:link w:val="affffa"/>
    <w:rsid w:val="00183604"/>
  </w:style>
  <w:style w:type="paragraph" w:customStyle="1" w:styleId="10">
    <w:name w:val="Нумерованный заголовок 1"/>
    <w:basedOn w:val="a9"/>
    <w:next w:val="a9"/>
    <w:link w:val="1f"/>
    <w:qFormat/>
    <w:rsid w:val="00183604"/>
    <w:pPr>
      <w:pageBreakBefore/>
      <w:numPr>
        <w:numId w:val="16"/>
      </w:numPr>
      <w:spacing w:after="240"/>
      <w:outlineLvl w:val="0"/>
    </w:pPr>
    <w:rPr>
      <w:sz w:val="28"/>
      <w:szCs w:val="20"/>
      <w:lang w:val="en-US"/>
    </w:rPr>
  </w:style>
  <w:style w:type="character" w:customStyle="1" w:styleId="1f">
    <w:name w:val="Нумерованный заголовок 1 Знак"/>
    <w:basedOn w:val="aa"/>
    <w:link w:val="10"/>
    <w:rsid w:val="00183604"/>
    <w:rPr>
      <w:sz w:val="28"/>
      <w:lang w:val="en-US" w:eastAsia="en-US" w:bidi="en-US"/>
    </w:rPr>
  </w:style>
  <w:style w:type="paragraph" w:customStyle="1" w:styleId="21">
    <w:name w:val="Нумерованный заголовок 2"/>
    <w:basedOn w:val="a9"/>
    <w:next w:val="a9"/>
    <w:link w:val="2e"/>
    <w:qFormat/>
    <w:rsid w:val="00183604"/>
    <w:pPr>
      <w:keepNext/>
      <w:numPr>
        <w:ilvl w:val="1"/>
        <w:numId w:val="16"/>
      </w:numPr>
      <w:spacing w:before="240" w:after="240"/>
      <w:outlineLvl w:val="1"/>
    </w:pPr>
    <w:rPr>
      <w:sz w:val="26"/>
      <w:szCs w:val="20"/>
    </w:rPr>
  </w:style>
  <w:style w:type="character" w:customStyle="1" w:styleId="2e">
    <w:name w:val="Нумерованный заголовок 2 Знак"/>
    <w:basedOn w:val="aa"/>
    <w:link w:val="21"/>
    <w:rsid w:val="00183604"/>
    <w:rPr>
      <w:sz w:val="26"/>
      <w:lang w:eastAsia="en-US" w:bidi="en-US"/>
    </w:rPr>
  </w:style>
  <w:style w:type="paragraph" w:customStyle="1" w:styleId="30">
    <w:name w:val="Нумерованный заголовок 3"/>
    <w:basedOn w:val="21"/>
    <w:next w:val="a9"/>
    <w:link w:val="3d"/>
    <w:qFormat/>
    <w:rsid w:val="00183604"/>
    <w:pPr>
      <w:numPr>
        <w:ilvl w:val="2"/>
      </w:numPr>
      <w:spacing w:before="120"/>
      <w:outlineLvl w:val="2"/>
    </w:pPr>
    <w:rPr>
      <w:sz w:val="24"/>
      <w:szCs w:val="24"/>
    </w:rPr>
  </w:style>
  <w:style w:type="character" w:customStyle="1" w:styleId="3d">
    <w:name w:val="Нумерованный заголовок 3 Знак"/>
    <w:basedOn w:val="2e"/>
    <w:link w:val="30"/>
    <w:rsid w:val="00183604"/>
    <w:rPr>
      <w:sz w:val="24"/>
      <w:szCs w:val="24"/>
    </w:rPr>
  </w:style>
  <w:style w:type="paragraph" w:customStyle="1" w:styleId="40">
    <w:name w:val="Нумерованный заголовок 4"/>
    <w:basedOn w:val="30"/>
    <w:next w:val="a9"/>
    <w:link w:val="49"/>
    <w:qFormat/>
    <w:rsid w:val="00183604"/>
    <w:pPr>
      <w:numPr>
        <w:ilvl w:val="3"/>
      </w:numPr>
      <w:outlineLvl w:val="9"/>
    </w:pPr>
    <w:rPr>
      <w:rFonts w:eastAsia="MS Mincho"/>
    </w:rPr>
  </w:style>
  <w:style w:type="character" w:customStyle="1" w:styleId="49">
    <w:name w:val="Нумерованный заголовок 4 Знак"/>
    <w:basedOn w:val="3d"/>
    <w:link w:val="40"/>
    <w:rsid w:val="00183604"/>
    <w:rPr>
      <w:rFonts w:eastAsia="MS Mincho"/>
    </w:rPr>
  </w:style>
  <w:style w:type="paragraph" w:customStyle="1" w:styleId="2f">
    <w:name w:val="Нумерованный абзац 2"/>
    <w:basedOn w:val="21"/>
    <w:link w:val="2f0"/>
    <w:qFormat/>
    <w:rsid w:val="00774215"/>
    <w:pPr>
      <w:keepNext w:val="0"/>
      <w:spacing w:before="0" w:after="0"/>
      <w:outlineLvl w:val="9"/>
    </w:pPr>
    <w:rPr>
      <w:sz w:val="24"/>
    </w:rPr>
  </w:style>
  <w:style w:type="character" w:customStyle="1" w:styleId="2f0">
    <w:name w:val="Нумерованный абзац 2 Знак"/>
    <w:basedOn w:val="2e"/>
    <w:link w:val="2f"/>
    <w:rsid w:val="00774215"/>
    <w:rPr>
      <w:sz w:val="24"/>
    </w:rPr>
  </w:style>
  <w:style w:type="paragraph" w:customStyle="1" w:styleId="3e">
    <w:name w:val="Нумерованный абзац 3"/>
    <w:basedOn w:val="30"/>
    <w:link w:val="3f"/>
    <w:qFormat/>
    <w:rsid w:val="008A403B"/>
    <w:pPr>
      <w:keepNext w:val="0"/>
      <w:spacing w:before="0" w:after="0"/>
      <w:outlineLvl w:val="9"/>
    </w:pPr>
  </w:style>
  <w:style w:type="character" w:customStyle="1" w:styleId="3f">
    <w:name w:val="Нумерованный абзац 3 Знак"/>
    <w:basedOn w:val="3d"/>
    <w:link w:val="3e"/>
    <w:rsid w:val="008A403B"/>
  </w:style>
  <w:style w:type="paragraph" w:customStyle="1" w:styleId="U1">
    <w:name w:val="Обычный+U"/>
    <w:basedOn w:val="U"/>
    <w:link w:val="U2"/>
    <w:qFormat/>
    <w:rsid w:val="00183604"/>
    <w:pPr>
      <w:jc w:val="both"/>
    </w:pPr>
  </w:style>
  <w:style w:type="character" w:customStyle="1" w:styleId="U2">
    <w:name w:val="Обычный+U Знак"/>
    <w:basedOn w:val="U0"/>
    <w:link w:val="U1"/>
    <w:rsid w:val="00183604"/>
  </w:style>
  <w:style w:type="paragraph" w:customStyle="1" w:styleId="-caps">
    <w:name w:val="Название-caps"/>
    <w:basedOn w:val="affc"/>
    <w:next w:val="a9"/>
    <w:link w:val="-caps0"/>
    <w:autoRedefine/>
    <w:qFormat/>
    <w:rsid w:val="00183604"/>
    <w:pPr>
      <w:keepNext/>
      <w:pageBreakBefore/>
      <w:spacing w:after="240"/>
    </w:pPr>
    <w:rPr>
      <w:sz w:val="28"/>
    </w:rPr>
  </w:style>
  <w:style w:type="character" w:styleId="affffc">
    <w:name w:val="Hyperlink"/>
    <w:basedOn w:val="aa"/>
    <w:uiPriority w:val="99"/>
    <w:unhideWhenUsed/>
    <w:rsid w:val="00244B8E"/>
    <w:rPr>
      <w:color w:val="5F5F5F"/>
      <w:u w:val="single"/>
    </w:rPr>
  </w:style>
  <w:style w:type="paragraph" w:customStyle="1" w:styleId="4a">
    <w:name w:val="Нумерованный абзац 4"/>
    <w:basedOn w:val="40"/>
    <w:link w:val="4b"/>
    <w:qFormat/>
    <w:rsid w:val="00FF7985"/>
    <w:pPr>
      <w:keepNext w:val="0"/>
      <w:spacing w:before="0" w:after="0"/>
      <w:ind w:left="0"/>
    </w:pPr>
  </w:style>
  <w:style w:type="character" w:customStyle="1" w:styleId="4b">
    <w:name w:val="Нумерованный абзац 4 Знак"/>
    <w:basedOn w:val="49"/>
    <w:link w:val="4a"/>
    <w:rsid w:val="00FF7985"/>
  </w:style>
  <w:style w:type="paragraph" w:customStyle="1" w:styleId="a4">
    <w:name w:val="Перечисление а)"/>
    <w:basedOn w:val="af5"/>
    <w:link w:val="affffd"/>
    <w:qFormat/>
    <w:rsid w:val="00183604"/>
    <w:pPr>
      <w:numPr>
        <w:numId w:val="17"/>
      </w:numPr>
      <w:shd w:val="clear" w:color="auto" w:fill="FFFFFF"/>
      <w:tabs>
        <w:tab w:val="left" w:pos="619"/>
      </w:tabs>
    </w:pPr>
    <w:rPr>
      <w:color w:val="000000"/>
      <w:spacing w:val="-1"/>
    </w:rPr>
  </w:style>
  <w:style w:type="character" w:customStyle="1" w:styleId="affffd">
    <w:name w:val="Перечисление а) Знак"/>
    <w:basedOn w:val="aa"/>
    <w:link w:val="a4"/>
    <w:rsid w:val="00183604"/>
    <w:rPr>
      <w:color w:val="000000"/>
      <w:spacing w:val="-1"/>
      <w:sz w:val="24"/>
      <w:szCs w:val="24"/>
      <w:shd w:val="clear" w:color="auto" w:fill="FFFFFF"/>
      <w:lang w:eastAsia="en-US" w:bidi="en-US"/>
    </w:rPr>
  </w:style>
  <w:style w:type="character" w:customStyle="1" w:styleId="-caps0">
    <w:name w:val="Название-caps Знак"/>
    <w:basedOn w:val="affd"/>
    <w:link w:val="-caps"/>
    <w:rsid w:val="00183604"/>
    <w:rPr>
      <w:rFonts w:eastAsia="Times New Roman" w:cs="Times New Roman"/>
      <w:sz w:val="28"/>
    </w:rPr>
  </w:style>
  <w:style w:type="paragraph" w:customStyle="1" w:styleId="156">
    <w:name w:val="Обычный + 1.5 интервал"/>
    <w:basedOn w:val="a9"/>
    <w:link w:val="157"/>
    <w:qFormat/>
    <w:rsid w:val="00183604"/>
    <w:pPr>
      <w:spacing w:line="360" w:lineRule="auto"/>
    </w:pPr>
  </w:style>
  <w:style w:type="character" w:customStyle="1" w:styleId="157">
    <w:name w:val="Обычный + 1.5 интервал Знак"/>
    <w:basedOn w:val="aa"/>
    <w:link w:val="156"/>
    <w:rsid w:val="00183604"/>
    <w:rPr>
      <w:sz w:val="24"/>
      <w:szCs w:val="24"/>
      <w:lang w:eastAsia="en-US" w:bidi="en-US"/>
    </w:rPr>
  </w:style>
  <w:style w:type="paragraph" w:customStyle="1" w:styleId="2">
    <w:name w:val="Приложение 2"/>
    <w:basedOn w:val="a9"/>
    <w:link w:val="2f1"/>
    <w:qFormat/>
    <w:rsid w:val="00777844"/>
    <w:pPr>
      <w:keepNext/>
      <w:numPr>
        <w:numId w:val="24"/>
      </w:numPr>
      <w:spacing w:before="240" w:after="240"/>
      <w:ind w:left="0"/>
    </w:pPr>
    <w:rPr>
      <w:sz w:val="26"/>
    </w:rPr>
  </w:style>
  <w:style w:type="character" w:customStyle="1" w:styleId="2f1">
    <w:name w:val="Приложение 2 Знак"/>
    <w:basedOn w:val="aa"/>
    <w:link w:val="2"/>
    <w:rsid w:val="00777844"/>
    <w:rPr>
      <w:sz w:val="26"/>
      <w:szCs w:val="24"/>
      <w:lang w:eastAsia="en-US" w:bidi="en-US"/>
    </w:rPr>
  </w:style>
  <w:style w:type="paragraph" w:customStyle="1" w:styleId="3f0">
    <w:name w:val="Приложение 3"/>
    <w:basedOn w:val="a9"/>
    <w:link w:val="3f1"/>
    <w:qFormat/>
    <w:rsid w:val="006850E3"/>
    <w:pPr>
      <w:keepNext/>
      <w:spacing w:before="240" w:after="240"/>
    </w:pPr>
  </w:style>
  <w:style w:type="character" w:customStyle="1" w:styleId="3f1">
    <w:name w:val="Приложение 3 Знак"/>
    <w:basedOn w:val="aa"/>
    <w:link w:val="3f0"/>
    <w:rsid w:val="006850E3"/>
    <w:rPr>
      <w:sz w:val="24"/>
      <w:szCs w:val="24"/>
      <w:lang w:eastAsia="en-US" w:bidi="en-US"/>
    </w:rPr>
  </w:style>
  <w:style w:type="paragraph" w:customStyle="1" w:styleId="4c">
    <w:name w:val="Приложение 4"/>
    <w:basedOn w:val="3f0"/>
    <w:next w:val="a9"/>
    <w:link w:val="4d"/>
    <w:qFormat/>
    <w:rsid w:val="00183604"/>
    <w:pPr>
      <w:numPr>
        <w:ilvl w:val="3"/>
      </w:numPr>
      <w:ind w:firstLine="709"/>
    </w:pPr>
  </w:style>
  <w:style w:type="character" w:customStyle="1" w:styleId="4d">
    <w:name w:val="Приложение 4 Знак"/>
    <w:basedOn w:val="3f1"/>
    <w:link w:val="4c"/>
    <w:rsid w:val="00183604"/>
  </w:style>
  <w:style w:type="paragraph" w:customStyle="1" w:styleId="62">
    <w:name w:val="Обычный + 6пт интервал"/>
    <w:basedOn w:val="a9"/>
    <w:link w:val="63"/>
    <w:qFormat/>
    <w:rsid w:val="00183604"/>
    <w:pPr>
      <w:spacing w:before="120" w:after="120"/>
    </w:pPr>
  </w:style>
  <w:style w:type="character" w:customStyle="1" w:styleId="63">
    <w:name w:val="Обычный + 6пт интервал Знак"/>
    <w:basedOn w:val="aa"/>
    <w:link w:val="62"/>
    <w:rsid w:val="00183604"/>
    <w:rPr>
      <w:sz w:val="24"/>
      <w:szCs w:val="24"/>
      <w:lang w:eastAsia="en-US" w:bidi="en-US"/>
    </w:rPr>
  </w:style>
  <w:style w:type="paragraph" w:customStyle="1" w:styleId="a2">
    <w:name w:val="Перечень (.) + центр"/>
    <w:link w:val="affffe"/>
    <w:qFormat/>
    <w:rsid w:val="00183604"/>
    <w:pPr>
      <w:numPr>
        <w:numId w:val="19"/>
      </w:numPr>
      <w:jc w:val="center"/>
    </w:pPr>
    <w:rPr>
      <w:snapToGrid w:val="0"/>
      <w:sz w:val="24"/>
    </w:rPr>
  </w:style>
  <w:style w:type="character" w:customStyle="1" w:styleId="affffe">
    <w:name w:val="Перечень (.) + центр Знак"/>
    <w:basedOn w:val="afff3"/>
    <w:link w:val="a2"/>
    <w:rsid w:val="00183604"/>
    <w:rPr>
      <w:lang w:val="ru-RU" w:eastAsia="ru-RU" w:bidi="ar-SA"/>
    </w:rPr>
  </w:style>
  <w:style w:type="paragraph" w:customStyle="1" w:styleId="-0">
    <w:name w:val="Перечисление-0"/>
    <w:link w:val="-00"/>
    <w:qFormat/>
    <w:rsid w:val="00183604"/>
    <w:pPr>
      <w:numPr>
        <w:numId w:val="20"/>
      </w:numPr>
      <w:jc w:val="both"/>
    </w:pPr>
    <w:rPr>
      <w:snapToGrid w:val="0"/>
      <w:sz w:val="24"/>
      <w:lang w:val="en-US"/>
    </w:rPr>
  </w:style>
  <w:style w:type="character" w:customStyle="1" w:styleId="-00">
    <w:name w:val="Перечисление-0 Знак"/>
    <w:basedOn w:val="-10"/>
    <w:link w:val="-0"/>
    <w:rsid w:val="00183604"/>
    <w:rPr>
      <w:lang w:val="en-US" w:eastAsia="ru-RU" w:bidi="ar-SA"/>
    </w:rPr>
  </w:style>
  <w:style w:type="paragraph" w:styleId="afffff">
    <w:name w:val="Body Text Indent"/>
    <w:basedOn w:val="a9"/>
    <w:link w:val="afffff0"/>
    <w:rsid w:val="005518DB"/>
    <w:pPr>
      <w:overflowPunct w:val="0"/>
      <w:autoSpaceDE w:val="0"/>
      <w:autoSpaceDN w:val="0"/>
      <w:adjustRightInd w:val="0"/>
      <w:spacing w:line="360" w:lineRule="auto"/>
    </w:pPr>
    <w:rPr>
      <w:sz w:val="26"/>
      <w:szCs w:val="20"/>
      <w:lang w:eastAsia="ru-RU" w:bidi="ar-SA"/>
    </w:rPr>
  </w:style>
  <w:style w:type="character" w:customStyle="1" w:styleId="afffff0">
    <w:name w:val="Основной текст с отступом Знак"/>
    <w:basedOn w:val="aa"/>
    <w:link w:val="afffff"/>
    <w:rsid w:val="005518DB"/>
    <w:rPr>
      <w:sz w:val="26"/>
    </w:rPr>
  </w:style>
  <w:style w:type="paragraph" w:styleId="afffff1">
    <w:name w:val="footnote text"/>
    <w:basedOn w:val="a9"/>
    <w:link w:val="afffff2"/>
    <w:uiPriority w:val="99"/>
    <w:semiHidden/>
    <w:unhideWhenUsed/>
    <w:rsid w:val="00123D43"/>
    <w:rPr>
      <w:sz w:val="20"/>
      <w:szCs w:val="20"/>
    </w:rPr>
  </w:style>
  <w:style w:type="character" w:customStyle="1" w:styleId="afffff2">
    <w:name w:val="Текст сноски Знак"/>
    <w:basedOn w:val="aa"/>
    <w:link w:val="afffff1"/>
    <w:uiPriority w:val="99"/>
    <w:semiHidden/>
    <w:rsid w:val="00123D43"/>
    <w:rPr>
      <w:lang w:eastAsia="en-US" w:bidi="en-US"/>
    </w:rPr>
  </w:style>
  <w:style w:type="character" w:styleId="afffff3">
    <w:name w:val="footnote reference"/>
    <w:uiPriority w:val="99"/>
    <w:semiHidden/>
    <w:unhideWhenUsed/>
    <w:rsid w:val="00123D43"/>
    <w:rPr>
      <w:vertAlign w:val="superscript"/>
    </w:rPr>
  </w:style>
  <w:style w:type="paragraph" w:styleId="3f2">
    <w:name w:val="Body Text Indent 3"/>
    <w:basedOn w:val="a9"/>
    <w:link w:val="3f3"/>
    <w:uiPriority w:val="99"/>
    <w:semiHidden/>
    <w:unhideWhenUsed/>
    <w:rsid w:val="007036F6"/>
    <w:pPr>
      <w:spacing w:after="120"/>
      <w:ind w:left="283"/>
    </w:pPr>
    <w:rPr>
      <w:sz w:val="16"/>
      <w:szCs w:val="16"/>
    </w:rPr>
  </w:style>
  <w:style w:type="character" w:customStyle="1" w:styleId="3f3">
    <w:name w:val="Основной текст с отступом 3 Знак"/>
    <w:basedOn w:val="aa"/>
    <w:link w:val="3f2"/>
    <w:uiPriority w:val="99"/>
    <w:semiHidden/>
    <w:rsid w:val="007036F6"/>
    <w:rPr>
      <w:sz w:val="16"/>
      <w:szCs w:val="16"/>
      <w:lang w:eastAsia="en-US" w:bidi="en-US"/>
    </w:rPr>
  </w:style>
  <w:style w:type="character" w:styleId="afffff4">
    <w:name w:val="annotation reference"/>
    <w:uiPriority w:val="99"/>
    <w:semiHidden/>
    <w:unhideWhenUsed/>
    <w:rsid w:val="00F6619F"/>
    <w:rPr>
      <w:sz w:val="16"/>
      <w:szCs w:val="16"/>
    </w:rPr>
  </w:style>
  <w:style w:type="paragraph" w:styleId="afffff5">
    <w:name w:val="annotation text"/>
    <w:basedOn w:val="a9"/>
    <w:link w:val="afffff6"/>
    <w:uiPriority w:val="99"/>
    <w:semiHidden/>
    <w:unhideWhenUsed/>
    <w:rsid w:val="00F6619F"/>
    <w:rPr>
      <w:sz w:val="20"/>
      <w:szCs w:val="20"/>
    </w:rPr>
  </w:style>
  <w:style w:type="character" w:customStyle="1" w:styleId="afffff6">
    <w:name w:val="Текст примечания Знак"/>
    <w:basedOn w:val="aa"/>
    <w:link w:val="afffff5"/>
    <w:uiPriority w:val="99"/>
    <w:semiHidden/>
    <w:rsid w:val="00F6619F"/>
    <w:rPr>
      <w:lang w:eastAsia="en-US" w:bidi="en-US"/>
    </w:rPr>
  </w:style>
  <w:style w:type="paragraph" w:styleId="afffff7">
    <w:name w:val="annotation subject"/>
    <w:basedOn w:val="afffff5"/>
    <w:next w:val="afffff5"/>
    <w:link w:val="afffff8"/>
    <w:uiPriority w:val="99"/>
    <w:semiHidden/>
    <w:unhideWhenUsed/>
    <w:rsid w:val="00F6619F"/>
    <w:rPr>
      <w:b/>
      <w:bCs/>
    </w:rPr>
  </w:style>
  <w:style w:type="character" w:customStyle="1" w:styleId="afffff8">
    <w:name w:val="Тема примечания Знак"/>
    <w:basedOn w:val="afffff6"/>
    <w:link w:val="afffff7"/>
    <w:uiPriority w:val="99"/>
    <w:semiHidden/>
    <w:rsid w:val="00F6619F"/>
    <w:rPr>
      <w:b/>
      <w:bCs/>
    </w:rPr>
  </w:style>
  <w:style w:type="paragraph" w:styleId="afffff9">
    <w:name w:val="Revision"/>
    <w:hidden/>
    <w:uiPriority w:val="99"/>
    <w:semiHidden/>
    <w:rsid w:val="003C3E01"/>
    <w:rPr>
      <w:sz w:val="24"/>
    </w:rPr>
  </w:style>
  <w:style w:type="paragraph" w:styleId="afffffa">
    <w:name w:val="Plain Text"/>
    <w:basedOn w:val="a9"/>
    <w:link w:val="afffffb"/>
    <w:uiPriority w:val="99"/>
    <w:rsid w:val="002471E3"/>
    <w:pPr>
      <w:ind w:firstLine="567"/>
    </w:pPr>
    <w:rPr>
      <w:rFonts w:ascii="Courier New" w:hAnsi="Courier New" w:cs="Courier New"/>
      <w:sz w:val="20"/>
      <w:szCs w:val="20"/>
      <w:lang w:eastAsia="ru-RU" w:bidi="ar-SA"/>
    </w:rPr>
  </w:style>
  <w:style w:type="character" w:customStyle="1" w:styleId="afffffb">
    <w:name w:val="Текст Знак"/>
    <w:basedOn w:val="aa"/>
    <w:link w:val="afffffa"/>
    <w:uiPriority w:val="99"/>
    <w:rsid w:val="002471E3"/>
    <w:rPr>
      <w:rFonts w:ascii="Courier New" w:hAnsi="Courier New" w:cs="Courier New"/>
    </w:rPr>
  </w:style>
  <w:style w:type="character" w:customStyle="1" w:styleId="FontStyle451">
    <w:name w:val="Font Style451"/>
    <w:basedOn w:val="aa"/>
    <w:uiPriority w:val="99"/>
    <w:rsid w:val="00375C46"/>
    <w:rPr>
      <w:rFonts w:ascii="Times New Roman" w:hAnsi="Times New Roman" w:cs="Times New Roman"/>
      <w:sz w:val="26"/>
      <w:szCs w:val="26"/>
    </w:rPr>
  </w:style>
  <w:style w:type="character" w:customStyle="1" w:styleId="FontStyle184">
    <w:name w:val="Font Style184"/>
    <w:uiPriority w:val="99"/>
    <w:rsid w:val="0040604D"/>
    <w:rPr>
      <w:rFonts w:ascii="Times New Roman" w:hAnsi="Times New Roman" w:cs="Times New Roman"/>
      <w:sz w:val="26"/>
      <w:szCs w:val="26"/>
    </w:rPr>
  </w:style>
  <w:style w:type="character" w:customStyle="1" w:styleId="FontStyle54">
    <w:name w:val="Font Style54"/>
    <w:rsid w:val="0040604D"/>
    <w:rPr>
      <w:rFonts w:ascii="Times New Roman" w:hAnsi="Times New Roman" w:cs="Times New Roman"/>
      <w:sz w:val="26"/>
      <w:szCs w:val="26"/>
    </w:rPr>
  </w:style>
  <w:style w:type="paragraph" w:customStyle="1" w:styleId="2f2">
    <w:name w:val="Перечисление 2 уровень"/>
    <w:basedOn w:val="a1"/>
    <w:link w:val="2f3"/>
    <w:qFormat/>
    <w:rsid w:val="001738FC"/>
  </w:style>
  <w:style w:type="paragraph" w:customStyle="1" w:styleId="phpNormal">
    <w:name w:val="ph_p_Normal"/>
    <w:basedOn w:val="a9"/>
    <w:rsid w:val="001445A0"/>
    <w:pPr>
      <w:autoSpaceDE w:val="0"/>
      <w:autoSpaceDN w:val="0"/>
      <w:spacing w:before="60" w:after="60" w:line="300" w:lineRule="auto"/>
      <w:ind w:firstLine="0"/>
      <w:jc w:val="left"/>
    </w:pPr>
    <w:rPr>
      <w:rFonts w:ascii="Tahoma" w:hAnsi="Tahoma" w:cs="Tahoma"/>
      <w:sz w:val="18"/>
      <w:szCs w:val="18"/>
      <w:lang w:eastAsia="ru-RU" w:bidi="ar-SA"/>
    </w:rPr>
  </w:style>
  <w:style w:type="character" w:customStyle="1" w:styleId="2f3">
    <w:name w:val="Перечисление 2 уровень Знак"/>
    <w:basedOn w:val="aff5"/>
    <w:link w:val="2f2"/>
    <w:rsid w:val="001738FC"/>
  </w:style>
  <w:style w:type="paragraph" w:customStyle="1" w:styleId="Default">
    <w:name w:val="Default"/>
    <w:rsid w:val="00A57533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ffffc">
    <w:name w:val="Body Text"/>
    <w:basedOn w:val="a9"/>
    <w:link w:val="afffffd"/>
    <w:unhideWhenUsed/>
    <w:rsid w:val="00260FC8"/>
    <w:pPr>
      <w:spacing w:after="120"/>
    </w:pPr>
  </w:style>
  <w:style w:type="character" w:customStyle="1" w:styleId="afffffd">
    <w:name w:val="Основной текст Знак"/>
    <w:basedOn w:val="aa"/>
    <w:link w:val="afffffc"/>
    <w:rsid w:val="00260FC8"/>
    <w:rPr>
      <w:sz w:val="24"/>
      <w:szCs w:val="24"/>
      <w:lang w:eastAsia="en-US" w:bidi="en-US"/>
    </w:rPr>
  </w:style>
  <w:style w:type="paragraph" w:customStyle="1" w:styleId="212">
    <w:name w:val="Основной текст 21"/>
    <w:basedOn w:val="a9"/>
    <w:rsid w:val="00D47404"/>
    <w:pPr>
      <w:overflowPunct w:val="0"/>
      <w:autoSpaceDE w:val="0"/>
      <w:autoSpaceDN w:val="0"/>
      <w:adjustRightInd w:val="0"/>
      <w:spacing w:after="120"/>
      <w:ind w:firstLine="0"/>
      <w:jc w:val="center"/>
      <w:textAlignment w:val="baseline"/>
    </w:pPr>
    <w:rPr>
      <w:sz w:val="28"/>
      <w:szCs w:val="20"/>
      <w:lang w:eastAsia="ru-RU" w:bidi="ar-SA"/>
    </w:rPr>
  </w:style>
  <w:style w:type="character" w:styleId="afffffe">
    <w:name w:val="FollowedHyperlink"/>
    <w:basedOn w:val="aa"/>
    <w:uiPriority w:val="99"/>
    <w:semiHidden/>
    <w:unhideWhenUsed/>
    <w:rsid w:val="00CA248C"/>
    <w:rPr>
      <w:color w:val="800080"/>
      <w:u w:val="single"/>
    </w:rPr>
  </w:style>
  <w:style w:type="paragraph" w:customStyle="1" w:styleId="affffff">
    <w:name w:val="Перечень без (.) без отступов"/>
    <w:basedOn w:val="a9"/>
    <w:link w:val="affffff0"/>
    <w:rsid w:val="008537B9"/>
    <w:pPr>
      <w:ind w:firstLine="0"/>
    </w:pPr>
    <w:rPr>
      <w:snapToGrid w:val="0"/>
      <w:szCs w:val="20"/>
      <w:lang w:eastAsia="ru-RU" w:bidi="ar-SA"/>
    </w:rPr>
  </w:style>
  <w:style w:type="character" w:customStyle="1" w:styleId="affffff0">
    <w:name w:val="Перечень без (.) без отступов Знак"/>
    <w:basedOn w:val="aa"/>
    <w:link w:val="affffff"/>
    <w:rsid w:val="008537B9"/>
    <w:rPr>
      <w:snapToGrid w:val="0"/>
      <w:sz w:val="24"/>
    </w:rPr>
  </w:style>
  <w:style w:type="paragraph" w:customStyle="1" w:styleId="32">
    <w:name w:val="Приложение уровень 3"/>
    <w:basedOn w:val="3f0"/>
    <w:link w:val="3f4"/>
    <w:qFormat/>
    <w:rsid w:val="00D21844"/>
    <w:pPr>
      <w:keepNext w:val="0"/>
      <w:numPr>
        <w:numId w:val="25"/>
      </w:numPr>
      <w:spacing w:before="0" w:after="0"/>
    </w:pPr>
  </w:style>
  <w:style w:type="paragraph" w:customStyle="1" w:styleId="211">
    <w:name w:val="Приложение абзац уровень А.2.1.1"/>
    <w:basedOn w:val="32"/>
    <w:link w:val="2110"/>
    <w:qFormat/>
    <w:rsid w:val="002D0153"/>
    <w:pPr>
      <w:numPr>
        <w:numId w:val="26"/>
      </w:numPr>
    </w:pPr>
  </w:style>
  <w:style w:type="character" w:customStyle="1" w:styleId="3f4">
    <w:name w:val="Приложение уровень 3 Знак"/>
    <w:basedOn w:val="3f1"/>
    <w:link w:val="32"/>
    <w:rsid w:val="00D21844"/>
  </w:style>
  <w:style w:type="paragraph" w:customStyle="1" w:styleId="330">
    <w:name w:val="Приложение уровень 3.3"/>
    <w:basedOn w:val="211"/>
    <w:link w:val="332"/>
    <w:qFormat/>
    <w:rsid w:val="008B43A5"/>
    <w:pPr>
      <w:numPr>
        <w:numId w:val="27"/>
      </w:numPr>
    </w:pPr>
  </w:style>
  <w:style w:type="character" w:customStyle="1" w:styleId="2110">
    <w:name w:val="Приложение абзац уровень А.2.1.1 Знак"/>
    <w:basedOn w:val="3f4"/>
    <w:link w:val="211"/>
    <w:rsid w:val="002D0153"/>
  </w:style>
  <w:style w:type="paragraph" w:customStyle="1" w:styleId="222">
    <w:name w:val="Приложение абзац уровень А.2.2.2"/>
    <w:basedOn w:val="3f0"/>
    <w:link w:val="2220"/>
    <w:qFormat/>
    <w:rsid w:val="00226027"/>
    <w:pPr>
      <w:keepNext w:val="0"/>
      <w:numPr>
        <w:numId w:val="31"/>
      </w:numPr>
      <w:spacing w:before="0" w:after="0"/>
    </w:pPr>
  </w:style>
  <w:style w:type="character" w:customStyle="1" w:styleId="332">
    <w:name w:val="Приложение уровень 3.3 Знак"/>
    <w:basedOn w:val="2110"/>
    <w:link w:val="330"/>
    <w:rsid w:val="008B43A5"/>
  </w:style>
  <w:style w:type="paragraph" w:customStyle="1" w:styleId="11">
    <w:name w:val="Приложение абзац А.1.1"/>
    <w:basedOn w:val="2"/>
    <w:link w:val="110"/>
    <w:qFormat/>
    <w:rsid w:val="008B4E88"/>
    <w:pPr>
      <w:keepNext w:val="0"/>
      <w:numPr>
        <w:numId w:val="29"/>
      </w:numPr>
      <w:spacing w:before="0" w:after="0"/>
    </w:pPr>
    <w:rPr>
      <w:sz w:val="24"/>
    </w:rPr>
  </w:style>
  <w:style w:type="character" w:customStyle="1" w:styleId="2220">
    <w:name w:val="Приложение абзац уровень А.2.2.2 Знак"/>
    <w:basedOn w:val="3f1"/>
    <w:link w:val="222"/>
    <w:rsid w:val="00226027"/>
  </w:style>
  <w:style w:type="paragraph" w:customStyle="1" w:styleId="210">
    <w:name w:val="Приложение заголовок А.2.1"/>
    <w:basedOn w:val="2"/>
    <w:link w:val="213"/>
    <w:qFormat/>
    <w:rsid w:val="008B4E88"/>
    <w:pPr>
      <w:keepNext w:val="0"/>
      <w:numPr>
        <w:numId w:val="30"/>
      </w:numPr>
    </w:pPr>
    <w:rPr>
      <w:sz w:val="24"/>
    </w:rPr>
  </w:style>
  <w:style w:type="character" w:customStyle="1" w:styleId="110">
    <w:name w:val="Приложение абзац А.1.1 Знак"/>
    <w:basedOn w:val="3f1"/>
    <w:link w:val="11"/>
    <w:rsid w:val="008B4E88"/>
  </w:style>
  <w:style w:type="paragraph" w:customStyle="1" w:styleId="31">
    <w:name w:val="Приложение абзац А.3.1"/>
    <w:basedOn w:val="11"/>
    <w:link w:val="310"/>
    <w:qFormat/>
    <w:rsid w:val="00226027"/>
    <w:pPr>
      <w:numPr>
        <w:numId w:val="28"/>
      </w:numPr>
    </w:pPr>
    <w:rPr>
      <w:rFonts w:eastAsia="Calibri"/>
    </w:rPr>
  </w:style>
  <w:style w:type="character" w:customStyle="1" w:styleId="213">
    <w:name w:val="Приложение заголовок А.2.1 Знак"/>
    <w:basedOn w:val="2f1"/>
    <w:link w:val="210"/>
    <w:rsid w:val="008B4E88"/>
    <w:rPr>
      <w:sz w:val="24"/>
    </w:rPr>
  </w:style>
  <w:style w:type="paragraph" w:customStyle="1" w:styleId="410">
    <w:name w:val="Приложение абзац А.4.1"/>
    <w:basedOn w:val="31"/>
    <w:link w:val="412"/>
    <w:qFormat/>
    <w:rsid w:val="005C447A"/>
    <w:pPr>
      <w:numPr>
        <w:numId w:val="32"/>
      </w:numPr>
    </w:pPr>
  </w:style>
  <w:style w:type="character" w:customStyle="1" w:styleId="310">
    <w:name w:val="Приложение абзац А.3.1 Знак"/>
    <w:basedOn w:val="110"/>
    <w:link w:val="31"/>
    <w:rsid w:val="00226027"/>
    <w:rPr>
      <w:rFonts w:eastAsia="Calibri"/>
    </w:rPr>
  </w:style>
  <w:style w:type="character" w:customStyle="1" w:styleId="412">
    <w:name w:val="Приложение абзац А.4.1 Знак"/>
    <w:basedOn w:val="310"/>
    <w:link w:val="410"/>
    <w:rsid w:val="005C447A"/>
  </w:style>
  <w:style w:type="paragraph" w:customStyle="1" w:styleId="41">
    <w:name w:val="Приложение заголовок А.4.1"/>
    <w:basedOn w:val="210"/>
    <w:link w:val="413"/>
    <w:qFormat/>
    <w:rsid w:val="002D0153"/>
    <w:pPr>
      <w:numPr>
        <w:numId w:val="33"/>
      </w:numPr>
    </w:pPr>
  </w:style>
  <w:style w:type="paragraph" w:customStyle="1" w:styleId="411">
    <w:name w:val="Приложение абзац А.4.1.1"/>
    <w:basedOn w:val="211"/>
    <w:link w:val="4110"/>
    <w:qFormat/>
    <w:rsid w:val="002D0153"/>
    <w:pPr>
      <w:numPr>
        <w:numId w:val="34"/>
      </w:numPr>
    </w:pPr>
  </w:style>
  <w:style w:type="character" w:customStyle="1" w:styleId="413">
    <w:name w:val="Приложение заголовок А.4.1 Знак"/>
    <w:basedOn w:val="213"/>
    <w:link w:val="41"/>
    <w:rsid w:val="002D0153"/>
  </w:style>
  <w:style w:type="paragraph" w:customStyle="1" w:styleId="421">
    <w:name w:val="Приложение абзац А.4.2.1"/>
    <w:basedOn w:val="411"/>
    <w:link w:val="4210"/>
    <w:qFormat/>
    <w:rsid w:val="000666BB"/>
    <w:pPr>
      <w:numPr>
        <w:numId w:val="35"/>
      </w:numPr>
    </w:pPr>
  </w:style>
  <w:style w:type="character" w:customStyle="1" w:styleId="4110">
    <w:name w:val="Приложение абзац А.4.1.1 Знак"/>
    <w:basedOn w:val="2110"/>
    <w:link w:val="411"/>
    <w:rsid w:val="002D0153"/>
  </w:style>
  <w:style w:type="paragraph" w:customStyle="1" w:styleId="2f4">
    <w:name w:val="Перечисление 2"/>
    <w:basedOn w:val="-0"/>
    <w:link w:val="2f5"/>
    <w:qFormat/>
    <w:rsid w:val="000666BB"/>
    <w:pPr>
      <w:numPr>
        <w:numId w:val="0"/>
      </w:numPr>
      <w:ind w:firstLine="1276"/>
    </w:pPr>
    <w:rPr>
      <w:szCs w:val="26"/>
      <w:shd w:val="clear" w:color="auto" w:fill="FFFFFF"/>
      <w:lang w:val="ru-RU"/>
    </w:rPr>
  </w:style>
  <w:style w:type="character" w:customStyle="1" w:styleId="4210">
    <w:name w:val="Приложение абзац А.4.2.1 Знак"/>
    <w:basedOn w:val="4110"/>
    <w:link w:val="421"/>
    <w:rsid w:val="000666BB"/>
  </w:style>
  <w:style w:type="character" w:customStyle="1" w:styleId="2f5">
    <w:name w:val="Перечисление 2 Знак"/>
    <w:basedOn w:val="-00"/>
    <w:link w:val="2f4"/>
    <w:rsid w:val="000666BB"/>
    <w:rPr>
      <w:szCs w:val="26"/>
    </w:rPr>
  </w:style>
  <w:style w:type="paragraph" w:customStyle="1" w:styleId="510">
    <w:name w:val="Приложение абзац А.5.1"/>
    <w:basedOn w:val="410"/>
    <w:link w:val="512"/>
    <w:qFormat/>
    <w:rsid w:val="005748D1"/>
    <w:pPr>
      <w:numPr>
        <w:numId w:val="36"/>
      </w:numPr>
    </w:pPr>
  </w:style>
  <w:style w:type="paragraph" w:customStyle="1" w:styleId="61">
    <w:name w:val="Приложение абзац А.6.1"/>
    <w:basedOn w:val="510"/>
    <w:link w:val="610"/>
    <w:qFormat/>
    <w:rsid w:val="002A3931"/>
    <w:pPr>
      <w:numPr>
        <w:numId w:val="42"/>
      </w:numPr>
    </w:pPr>
  </w:style>
  <w:style w:type="character" w:customStyle="1" w:styleId="512">
    <w:name w:val="Приложение абзац А.5.1 Знак"/>
    <w:basedOn w:val="412"/>
    <w:link w:val="510"/>
    <w:rsid w:val="005748D1"/>
  </w:style>
  <w:style w:type="paragraph" w:customStyle="1" w:styleId="a6">
    <w:name w:val="Рисунок Б."/>
    <w:basedOn w:val="affff2"/>
    <w:qFormat/>
    <w:rsid w:val="00F669BE"/>
    <w:pPr>
      <w:keepNext w:val="0"/>
      <w:numPr>
        <w:numId w:val="37"/>
      </w:numPr>
      <w:spacing w:before="0" w:beforeAutospacing="0" w:after="120" w:afterAutospacing="0"/>
      <w:jc w:val="center"/>
    </w:pPr>
  </w:style>
  <w:style w:type="character" w:customStyle="1" w:styleId="610">
    <w:name w:val="Приложение абзац А.6.1 Знак"/>
    <w:basedOn w:val="512"/>
    <w:link w:val="61"/>
    <w:rsid w:val="002A3931"/>
  </w:style>
  <w:style w:type="paragraph" w:customStyle="1" w:styleId="311">
    <w:name w:val="Приложение уровень А.3.1.1"/>
    <w:basedOn w:val="330"/>
    <w:link w:val="3110"/>
    <w:qFormat/>
    <w:rsid w:val="00EE6B2D"/>
    <w:pPr>
      <w:numPr>
        <w:numId w:val="38"/>
      </w:numPr>
    </w:pPr>
    <w:rPr>
      <w:rFonts w:eastAsia="Calibri"/>
    </w:rPr>
  </w:style>
  <w:style w:type="paragraph" w:customStyle="1" w:styleId="321">
    <w:name w:val="Приложение абзац А.3.2.1"/>
    <w:basedOn w:val="222"/>
    <w:link w:val="3210"/>
    <w:qFormat/>
    <w:rsid w:val="00B6047F"/>
    <w:pPr>
      <w:numPr>
        <w:numId w:val="39"/>
      </w:numPr>
    </w:pPr>
  </w:style>
  <w:style w:type="character" w:customStyle="1" w:styleId="3110">
    <w:name w:val="Приложение уровень А.3.1.1 Знак"/>
    <w:basedOn w:val="332"/>
    <w:link w:val="311"/>
    <w:rsid w:val="00EE6B2D"/>
    <w:rPr>
      <w:rFonts w:eastAsia="Calibri"/>
    </w:rPr>
  </w:style>
  <w:style w:type="paragraph" w:customStyle="1" w:styleId="511">
    <w:name w:val="Приложение абзац А.5.1.1"/>
    <w:basedOn w:val="411"/>
    <w:link w:val="5110"/>
    <w:qFormat/>
    <w:rsid w:val="002A3931"/>
    <w:pPr>
      <w:numPr>
        <w:numId w:val="40"/>
      </w:numPr>
    </w:pPr>
  </w:style>
  <w:style w:type="character" w:customStyle="1" w:styleId="3210">
    <w:name w:val="Приложение абзац А.3.2.1 Знак"/>
    <w:basedOn w:val="2220"/>
    <w:link w:val="321"/>
    <w:rsid w:val="00B6047F"/>
  </w:style>
  <w:style w:type="paragraph" w:customStyle="1" w:styleId="520">
    <w:name w:val="Приложение заголовок А.5.2"/>
    <w:basedOn w:val="41"/>
    <w:link w:val="522"/>
    <w:qFormat/>
    <w:rsid w:val="002A3931"/>
  </w:style>
  <w:style w:type="character" w:customStyle="1" w:styleId="5110">
    <w:name w:val="Приложение абзац А.5.1.1 Знак"/>
    <w:basedOn w:val="4110"/>
    <w:link w:val="511"/>
    <w:rsid w:val="002A3931"/>
  </w:style>
  <w:style w:type="paragraph" w:customStyle="1" w:styleId="521">
    <w:name w:val="Приложение абзац А.5.2.1"/>
    <w:basedOn w:val="421"/>
    <w:link w:val="5210"/>
    <w:qFormat/>
    <w:rsid w:val="002A3931"/>
    <w:pPr>
      <w:numPr>
        <w:numId w:val="41"/>
      </w:numPr>
    </w:pPr>
  </w:style>
  <w:style w:type="character" w:customStyle="1" w:styleId="522">
    <w:name w:val="Приложение заголовок А.5.2 Знак"/>
    <w:basedOn w:val="413"/>
    <w:link w:val="520"/>
    <w:rsid w:val="002A3931"/>
  </w:style>
  <w:style w:type="paragraph" w:customStyle="1" w:styleId="71">
    <w:name w:val="Приложение абзац А.7.1"/>
    <w:basedOn w:val="61"/>
    <w:link w:val="710"/>
    <w:qFormat/>
    <w:rsid w:val="002A3931"/>
    <w:pPr>
      <w:numPr>
        <w:numId w:val="43"/>
      </w:numPr>
    </w:pPr>
  </w:style>
  <w:style w:type="character" w:customStyle="1" w:styleId="5210">
    <w:name w:val="Приложение абзац А.5.2.1 Знак"/>
    <w:basedOn w:val="4210"/>
    <w:link w:val="521"/>
    <w:rsid w:val="002A3931"/>
  </w:style>
  <w:style w:type="character" w:customStyle="1" w:styleId="710">
    <w:name w:val="Приложение абзац А.7.1 Знак"/>
    <w:basedOn w:val="610"/>
    <w:link w:val="71"/>
    <w:rsid w:val="002A3931"/>
  </w:style>
  <w:style w:type="paragraph" w:customStyle="1" w:styleId="affffff1">
    <w:name w:val="Пи"/>
    <w:basedOn w:val="321"/>
    <w:link w:val="affffff2"/>
    <w:qFormat/>
    <w:rsid w:val="00486E03"/>
    <w:pPr>
      <w:spacing w:line="230" w:lineRule="auto"/>
    </w:pPr>
  </w:style>
  <w:style w:type="paragraph" w:customStyle="1" w:styleId="331">
    <w:name w:val="Приложение абзац А.3.3.1"/>
    <w:basedOn w:val="affffff1"/>
    <w:link w:val="3310"/>
    <w:qFormat/>
    <w:rsid w:val="00486E03"/>
    <w:pPr>
      <w:numPr>
        <w:numId w:val="44"/>
      </w:numPr>
      <w:spacing w:line="240" w:lineRule="auto"/>
    </w:pPr>
  </w:style>
  <w:style w:type="character" w:customStyle="1" w:styleId="affffff2">
    <w:name w:val="Пи Знак"/>
    <w:basedOn w:val="3210"/>
    <w:link w:val="affffff1"/>
    <w:rsid w:val="00486E03"/>
  </w:style>
  <w:style w:type="paragraph" w:customStyle="1" w:styleId="51">
    <w:name w:val="Приложение заголовок А.5.1"/>
    <w:basedOn w:val="520"/>
    <w:link w:val="513"/>
    <w:qFormat/>
    <w:rsid w:val="0091377A"/>
    <w:pPr>
      <w:numPr>
        <w:numId w:val="45"/>
      </w:numPr>
    </w:pPr>
  </w:style>
  <w:style w:type="character" w:customStyle="1" w:styleId="3310">
    <w:name w:val="Приложение абзац А.3.3.1 Знак"/>
    <w:basedOn w:val="affffff2"/>
    <w:link w:val="331"/>
    <w:rsid w:val="00486E03"/>
  </w:style>
  <w:style w:type="paragraph" w:customStyle="1" w:styleId="81">
    <w:name w:val="Приложение абзац А.8.1"/>
    <w:basedOn w:val="71"/>
    <w:link w:val="810"/>
    <w:qFormat/>
    <w:rsid w:val="00E357A2"/>
    <w:pPr>
      <w:numPr>
        <w:numId w:val="46"/>
      </w:numPr>
    </w:pPr>
  </w:style>
  <w:style w:type="character" w:customStyle="1" w:styleId="513">
    <w:name w:val="Приложение заголовок А.5.1 Знак"/>
    <w:basedOn w:val="522"/>
    <w:link w:val="51"/>
    <w:rsid w:val="0091377A"/>
  </w:style>
  <w:style w:type="character" w:customStyle="1" w:styleId="810">
    <w:name w:val="Приложение абзац А.8.1 Знак"/>
    <w:basedOn w:val="710"/>
    <w:link w:val="81"/>
    <w:rsid w:val="00E357A2"/>
  </w:style>
  <w:style w:type="paragraph" w:customStyle="1" w:styleId="341">
    <w:name w:val="Приложение абзац А.3.4.1"/>
    <w:basedOn w:val="331"/>
    <w:link w:val="3410"/>
    <w:qFormat/>
    <w:rsid w:val="009E2887"/>
    <w:pPr>
      <w:numPr>
        <w:numId w:val="47"/>
      </w:numPr>
    </w:pPr>
  </w:style>
  <w:style w:type="character" w:customStyle="1" w:styleId="3410">
    <w:name w:val="Приложение абзац А.3.4.1 Знак"/>
    <w:basedOn w:val="3310"/>
    <w:link w:val="341"/>
    <w:rsid w:val="009E2887"/>
  </w:style>
  <w:style w:type="paragraph" w:customStyle="1" w:styleId="351">
    <w:name w:val="Приложение абзац А.3.5.1"/>
    <w:basedOn w:val="341"/>
    <w:link w:val="3510"/>
    <w:qFormat/>
    <w:rsid w:val="00594B60"/>
    <w:pPr>
      <w:numPr>
        <w:numId w:val="48"/>
      </w:numPr>
    </w:pPr>
  </w:style>
  <w:style w:type="paragraph" w:customStyle="1" w:styleId="361">
    <w:name w:val="Приложение абзац А.3.6.1"/>
    <w:basedOn w:val="331"/>
    <w:link w:val="3610"/>
    <w:qFormat/>
    <w:rsid w:val="007D4F1E"/>
    <w:pPr>
      <w:numPr>
        <w:numId w:val="49"/>
      </w:numPr>
    </w:pPr>
  </w:style>
  <w:style w:type="character" w:customStyle="1" w:styleId="3510">
    <w:name w:val="Приложение абзац А.3.5.1 Знак"/>
    <w:basedOn w:val="3410"/>
    <w:link w:val="351"/>
    <w:rsid w:val="00594B60"/>
  </w:style>
  <w:style w:type="paragraph" w:customStyle="1" w:styleId="371">
    <w:name w:val="Приложение абзац А.3.7.1"/>
    <w:basedOn w:val="341"/>
    <w:link w:val="3710"/>
    <w:qFormat/>
    <w:rsid w:val="004B6248"/>
    <w:pPr>
      <w:numPr>
        <w:numId w:val="50"/>
      </w:numPr>
    </w:pPr>
  </w:style>
  <w:style w:type="character" w:customStyle="1" w:styleId="3610">
    <w:name w:val="Приложение абзац А.3.6.1 Знак"/>
    <w:basedOn w:val="3310"/>
    <w:link w:val="361"/>
    <w:rsid w:val="007D4F1E"/>
  </w:style>
  <w:style w:type="paragraph" w:customStyle="1" w:styleId="91">
    <w:name w:val="Приложение абзац А.9.1"/>
    <w:basedOn w:val="81"/>
    <w:link w:val="910"/>
    <w:qFormat/>
    <w:rsid w:val="00DD566F"/>
    <w:pPr>
      <w:numPr>
        <w:numId w:val="51"/>
      </w:numPr>
    </w:pPr>
  </w:style>
  <w:style w:type="character" w:customStyle="1" w:styleId="3710">
    <w:name w:val="Приложение абзац А.3.7.1 Знак"/>
    <w:basedOn w:val="3410"/>
    <w:link w:val="371"/>
    <w:rsid w:val="004B6248"/>
  </w:style>
  <w:style w:type="character" w:customStyle="1" w:styleId="910">
    <w:name w:val="Приложение абзац А.9.1 Знак"/>
    <w:basedOn w:val="810"/>
    <w:link w:val="91"/>
    <w:rsid w:val="00DD566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06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8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7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0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8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9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11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emf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emf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\svn\internal\templates_doc\templates_kd\kd_type_arm\kd_type_arm_r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BFA749-E361-488D-B375-553521183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kd_type_arm_re</Template>
  <TotalTime>93</TotalTime>
  <Pages>1</Pages>
  <Words>14834</Words>
  <Characters>84554</Characters>
  <Application>Microsoft Office Word</Application>
  <DocSecurity>0</DocSecurity>
  <Lines>704</Lines>
  <Paragraphs>198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doc</vt:lpstr>
    </vt:vector>
  </TitlesOfParts>
  <Company/>
  <LinksUpToDate>false</LinksUpToDate>
  <CharactersWithSpaces>99190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</dc:title>
  <dc:creator>esuvorova</dc:creator>
  <cp:lastModifiedBy>vastrahanseva</cp:lastModifiedBy>
  <cp:revision>5</cp:revision>
  <cp:lastPrinted>2019-12-13T11:07:00Z</cp:lastPrinted>
  <dcterms:created xsi:type="dcterms:W3CDTF">2022-10-07T09:14:00Z</dcterms:created>
  <dcterms:modified xsi:type="dcterms:W3CDTF">2022-10-07T10:49:00Z</dcterms:modified>
</cp:coreProperties>
</file>